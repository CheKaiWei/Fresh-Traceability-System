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1935C1" w:rsidRPr="00B16E89" w:rsidRDefault="004E5092" w:rsidP="00BE2184">
      <w:pPr>
        <w:spacing w:before="100" w:beforeAutospacing="1" w:after="100" w:afterAutospacing="1" w:line="240" w:lineRule="auto"/>
        <w:ind w:left="210" w:right="210" w:firstLine="420"/>
        <w:jc w:val="center"/>
        <w:rPr>
          <w:rFonts w:ascii="等线" w:eastAsia="等线" w:hAnsi="等线"/>
          <w:color w:val="000000"/>
        </w:rPr>
      </w:pPr>
      <w:r>
        <w:rPr>
          <w:rFonts w:ascii="等线" w:eastAsia="等线" w:hAnsi="等线" w:hint="eastAsia"/>
          <w:color w:val="000000"/>
        </w:rPr>
        <w:t xml:space="preserve"> </w:t>
      </w:r>
    </w:p>
    <w:p w:rsidR="001935C1" w:rsidRPr="00B16E89" w:rsidRDefault="001935C1" w:rsidP="00BE2184">
      <w:pPr>
        <w:spacing w:before="163" w:beforeAutospacing="1" w:after="100" w:afterAutospacing="1" w:line="240" w:lineRule="auto"/>
        <w:ind w:left="210" w:right="210" w:firstLine="420"/>
        <w:jc w:val="center"/>
        <w:rPr>
          <w:rFonts w:ascii="等线" w:eastAsia="等线" w:hAnsi="等线"/>
          <w:color w:val="000000"/>
        </w:rPr>
      </w:pPr>
    </w:p>
    <w:p w:rsidR="001935C1" w:rsidRPr="00B16E89" w:rsidRDefault="001935C1" w:rsidP="00BE2184">
      <w:pPr>
        <w:spacing w:before="100" w:beforeAutospacing="1" w:after="100" w:afterAutospacing="1" w:line="240" w:lineRule="auto"/>
        <w:ind w:left="210" w:right="210" w:firstLine="420"/>
        <w:jc w:val="center"/>
        <w:rPr>
          <w:rFonts w:ascii="等线" w:eastAsia="等线" w:hAnsi="等线"/>
          <w:color w:val="000000"/>
        </w:rPr>
      </w:pPr>
    </w:p>
    <w:p w:rsidR="009B0211" w:rsidRPr="00B16E89" w:rsidRDefault="004D3CD1" w:rsidP="009B0211">
      <w:pPr>
        <w:spacing w:before="163" w:beforeAutospacing="1" w:after="100" w:afterAutospacing="1" w:line="240" w:lineRule="auto"/>
        <w:ind w:left="210" w:right="210"/>
        <w:jc w:val="center"/>
        <w:rPr>
          <w:rFonts w:ascii="等线" w:eastAsia="等线" w:hAnsi="等线"/>
          <w:b/>
          <w:snapToGrid w:val="0"/>
          <w:kern w:val="0"/>
          <w:sz w:val="56"/>
          <w:szCs w:val="56"/>
        </w:rPr>
      </w:pPr>
      <w:r w:rsidRPr="00B16E89">
        <w:rPr>
          <w:rFonts w:ascii="等线" w:eastAsia="等线" w:hAnsi="等线" w:hint="eastAsia"/>
          <w:b/>
          <w:snapToGrid w:val="0"/>
          <w:kern w:val="0"/>
          <w:sz w:val="56"/>
          <w:szCs w:val="56"/>
        </w:rPr>
        <w:t>深圳市</w:t>
      </w:r>
      <w:r w:rsidR="009B0211" w:rsidRPr="00B16E89">
        <w:rPr>
          <w:rFonts w:ascii="等线" w:eastAsia="等线" w:hAnsi="等线" w:hint="eastAsia"/>
          <w:b/>
          <w:snapToGrid w:val="0"/>
          <w:kern w:val="0"/>
          <w:sz w:val="56"/>
          <w:szCs w:val="56"/>
        </w:rPr>
        <w:t>诚品鲜食品全环节溯源</w:t>
      </w:r>
    </w:p>
    <w:p w:rsidR="001935C1" w:rsidRPr="00B16E89" w:rsidRDefault="009B0211" w:rsidP="009B0211">
      <w:pPr>
        <w:spacing w:before="163" w:beforeAutospacing="1" w:after="100" w:afterAutospacing="1" w:line="240" w:lineRule="auto"/>
        <w:ind w:left="210" w:right="210"/>
        <w:jc w:val="center"/>
        <w:rPr>
          <w:rFonts w:ascii="等线" w:eastAsia="等线" w:hAnsi="等线"/>
          <w:b/>
          <w:snapToGrid w:val="0"/>
          <w:kern w:val="0"/>
          <w:sz w:val="56"/>
          <w:szCs w:val="56"/>
        </w:rPr>
      </w:pPr>
      <w:r w:rsidRPr="00B16E89">
        <w:rPr>
          <w:rFonts w:ascii="等线" w:eastAsia="等线" w:hAnsi="等线" w:hint="eastAsia"/>
          <w:b/>
          <w:snapToGrid w:val="0"/>
          <w:kern w:val="0"/>
          <w:sz w:val="56"/>
          <w:szCs w:val="56"/>
        </w:rPr>
        <w:t>项目</w:t>
      </w:r>
      <w:r w:rsidR="00E47372" w:rsidRPr="00B16E89">
        <w:rPr>
          <w:rFonts w:ascii="等线" w:eastAsia="等线" w:hAnsi="等线" w:hint="eastAsia"/>
          <w:b/>
          <w:snapToGrid w:val="0"/>
          <w:kern w:val="0"/>
          <w:sz w:val="56"/>
          <w:szCs w:val="56"/>
        </w:rPr>
        <w:t>需求规格说明书</w:t>
      </w:r>
    </w:p>
    <w:p w:rsidR="001935C1" w:rsidRPr="00B16E89" w:rsidRDefault="001935C1" w:rsidP="00BE2184">
      <w:pPr>
        <w:spacing w:before="163" w:beforeAutospacing="1" w:after="100" w:afterAutospacing="1" w:line="240" w:lineRule="auto"/>
        <w:ind w:left="210" w:right="210" w:firstLine="883"/>
        <w:jc w:val="center"/>
        <w:rPr>
          <w:rStyle w:val="0"/>
          <w:rFonts w:ascii="等线" w:eastAsia="等线" w:hAnsi="等线"/>
          <w:color w:val="000000"/>
        </w:rPr>
      </w:pPr>
    </w:p>
    <w:p w:rsidR="00E47372" w:rsidRPr="00B16E89" w:rsidRDefault="00E47372" w:rsidP="00BE2184">
      <w:pPr>
        <w:ind w:left="210" w:right="210" w:firstLine="723"/>
        <w:rPr>
          <w:rFonts w:ascii="等线" w:eastAsia="等线" w:hAnsi="等线"/>
          <w:b/>
          <w:sz w:val="36"/>
          <w:szCs w:val="36"/>
        </w:rPr>
      </w:pPr>
    </w:p>
    <w:p w:rsidR="00E47372" w:rsidRPr="00B16E89" w:rsidRDefault="00E47372" w:rsidP="00BE2184">
      <w:pPr>
        <w:ind w:left="210" w:right="210" w:firstLine="723"/>
        <w:rPr>
          <w:rFonts w:ascii="等线" w:eastAsia="等线" w:hAnsi="等线"/>
          <w:b/>
          <w:sz w:val="36"/>
          <w:szCs w:val="36"/>
        </w:rPr>
      </w:pPr>
    </w:p>
    <w:p w:rsidR="00E47372" w:rsidRPr="00B16E89" w:rsidRDefault="00E47372" w:rsidP="00BE2184">
      <w:pPr>
        <w:ind w:left="210" w:right="210" w:firstLine="723"/>
        <w:rPr>
          <w:rFonts w:ascii="等线" w:eastAsia="等线" w:hAnsi="等线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79"/>
        <w:gridCol w:w="2125"/>
        <w:gridCol w:w="4177"/>
      </w:tblGrid>
      <w:tr w:rsidR="00E47372" w:rsidRPr="00B16E89" w:rsidTr="00E47372">
        <w:trPr>
          <w:trHeight w:val="472"/>
        </w:trPr>
        <w:tc>
          <w:tcPr>
            <w:tcW w:w="2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文件状态：</w:t>
            </w:r>
          </w:p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[</w:t>
            </w:r>
            <w:r w:rsidRPr="00B16E89"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  <w:t xml:space="preserve">  </w:t>
            </w: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]草稿</w:t>
            </w:r>
          </w:p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[√]正式版本</w:t>
            </w:r>
          </w:p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[</w:t>
            </w:r>
            <w:r w:rsidRPr="00B16E89"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  <w:t xml:space="preserve">  </w:t>
            </w: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]正在修改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A14AD3">
            <w:pPr>
              <w:spacing w:line="360" w:lineRule="auto"/>
              <w:ind w:left="210" w:right="21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文件标识：</w:t>
            </w:r>
          </w:p>
        </w:tc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rPr>
                <w:rFonts w:ascii="等线" w:eastAsia="等线" w:hAnsi="等线"/>
                <w:snapToGrid w:val="0"/>
                <w:color w:val="0000FF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color w:val="0000FF"/>
                <w:sz w:val="24"/>
                <w:szCs w:val="24"/>
              </w:rPr>
              <w:t>SRS</w:t>
            </w:r>
            <w:r w:rsidRPr="00B16E89">
              <w:rPr>
                <w:rFonts w:ascii="等线" w:eastAsia="等线" w:hAnsi="等线"/>
                <w:color w:val="0000FF"/>
                <w:sz w:val="24"/>
                <w:szCs w:val="24"/>
              </w:rPr>
              <w:t>-00</w:t>
            </w:r>
            <w:r w:rsidRPr="00B16E89">
              <w:rPr>
                <w:rFonts w:ascii="等线" w:eastAsia="等线" w:hAnsi="等线" w:hint="eastAsia"/>
                <w:color w:val="0000FF"/>
                <w:sz w:val="24"/>
                <w:szCs w:val="24"/>
              </w:rPr>
              <w:t>1</w:t>
            </w:r>
          </w:p>
        </w:tc>
      </w:tr>
      <w:tr w:rsidR="00E47372" w:rsidRPr="00B16E89" w:rsidTr="00E47372">
        <w:trPr>
          <w:trHeight w:val="431"/>
        </w:trPr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A14AD3">
            <w:pPr>
              <w:spacing w:line="360" w:lineRule="auto"/>
              <w:ind w:left="210" w:right="21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当前版本：</w:t>
            </w:r>
          </w:p>
        </w:tc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rPr>
                <w:rFonts w:ascii="等线" w:eastAsia="等线" w:hAnsi="等线"/>
                <w:i/>
                <w:snapToGrid w:val="0"/>
                <w:color w:val="0000FF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i/>
                <w:snapToGrid w:val="0"/>
                <w:color w:val="0000FF"/>
                <w:kern w:val="0"/>
                <w:sz w:val="24"/>
                <w:szCs w:val="24"/>
              </w:rPr>
              <w:t>V1.0</w:t>
            </w:r>
          </w:p>
        </w:tc>
      </w:tr>
      <w:tr w:rsidR="00E47372" w:rsidRPr="00B16E89" w:rsidTr="00E47372">
        <w:trPr>
          <w:trHeight w:val="465"/>
        </w:trPr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A14AD3">
            <w:pPr>
              <w:spacing w:line="360" w:lineRule="auto"/>
              <w:ind w:left="210" w:right="21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作</w:t>
            </w:r>
            <w:r w:rsidRPr="00B16E89"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  <w:t xml:space="preserve">    </w:t>
            </w: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者：</w:t>
            </w:r>
          </w:p>
        </w:tc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rPr>
                <w:rFonts w:ascii="等线" w:eastAsia="等线" w:hAnsi="等线"/>
                <w:i/>
                <w:snapToGrid w:val="0"/>
                <w:color w:val="0000FF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i/>
                <w:snapToGrid w:val="0"/>
                <w:color w:val="0000FF"/>
                <w:kern w:val="0"/>
                <w:sz w:val="24"/>
                <w:szCs w:val="24"/>
              </w:rPr>
              <w:t>XXX</w:t>
            </w:r>
          </w:p>
        </w:tc>
      </w:tr>
      <w:tr w:rsidR="00E47372" w:rsidRPr="00B16E89" w:rsidTr="00E47372">
        <w:trPr>
          <w:trHeight w:val="443"/>
        </w:trPr>
        <w:tc>
          <w:tcPr>
            <w:tcW w:w="22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A14AD3">
            <w:pPr>
              <w:spacing w:line="360" w:lineRule="auto"/>
              <w:ind w:left="210" w:right="21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napToGrid w:val="0"/>
                <w:kern w:val="0"/>
                <w:sz w:val="24"/>
                <w:szCs w:val="24"/>
              </w:rPr>
              <w:t>装订日期：</w:t>
            </w:r>
          </w:p>
        </w:tc>
        <w:tc>
          <w:tcPr>
            <w:tcW w:w="4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rPr>
                <w:rFonts w:ascii="等线" w:eastAsia="等线" w:hAnsi="等线"/>
                <w:snapToGrid w:val="0"/>
                <w:kern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2</w:t>
            </w:r>
            <w:r w:rsidRPr="00B16E89">
              <w:rPr>
                <w:rFonts w:ascii="等线" w:eastAsia="等线" w:hAnsi="等线"/>
                <w:sz w:val="24"/>
                <w:szCs w:val="24"/>
              </w:rPr>
              <w:t>01</w:t>
            </w:r>
            <w:r w:rsidRPr="00B16E89">
              <w:rPr>
                <w:rFonts w:ascii="等线" w:eastAsia="等线" w:hAnsi="等线" w:hint="eastAsia"/>
                <w:sz w:val="24"/>
                <w:szCs w:val="24"/>
              </w:rPr>
              <w:t>7</w:t>
            </w:r>
            <w:r w:rsidRPr="00B16E89">
              <w:rPr>
                <w:rFonts w:ascii="等线" w:eastAsia="等线" w:hAnsi="等线"/>
                <w:sz w:val="24"/>
                <w:szCs w:val="24"/>
              </w:rPr>
              <w:t>年9月</w:t>
            </w:r>
          </w:p>
        </w:tc>
      </w:tr>
    </w:tbl>
    <w:p w:rsidR="00A14AD3" w:rsidRPr="00B16E89" w:rsidRDefault="00A14AD3" w:rsidP="00A14AD3">
      <w:pPr>
        <w:ind w:right="210"/>
        <w:rPr>
          <w:rFonts w:ascii="等线" w:eastAsia="等线" w:hAnsi="等线"/>
          <w:sz w:val="30"/>
          <w:szCs w:val="30"/>
        </w:rPr>
      </w:pPr>
    </w:p>
    <w:p w:rsidR="00E47372" w:rsidRPr="00B16E89" w:rsidRDefault="00E47372" w:rsidP="00A14AD3">
      <w:pPr>
        <w:ind w:right="210"/>
        <w:rPr>
          <w:rFonts w:ascii="等线" w:eastAsia="等线" w:hAnsi="等线"/>
          <w:color w:val="000000"/>
          <w:sz w:val="30"/>
          <w:szCs w:val="30"/>
        </w:rPr>
      </w:pPr>
      <w:r w:rsidRPr="00B16E89">
        <w:rPr>
          <w:rFonts w:ascii="等线" w:eastAsia="等线" w:hAnsi="等线" w:hint="eastAsia"/>
          <w:sz w:val="30"/>
          <w:szCs w:val="30"/>
        </w:rPr>
        <w:t>建设单位：</w:t>
      </w:r>
      <w:r w:rsidR="00035E10" w:rsidRPr="00B16E89">
        <w:rPr>
          <w:rFonts w:ascii="等线" w:eastAsia="等线" w:hAnsi="等线" w:hint="eastAsia"/>
          <w:sz w:val="30"/>
          <w:szCs w:val="30"/>
        </w:rPr>
        <w:t>深圳市诚品鲜智能科技股份有限公司</w:t>
      </w:r>
    </w:p>
    <w:p w:rsidR="00E47372" w:rsidRPr="00B16E89" w:rsidRDefault="00E47372" w:rsidP="00A14AD3">
      <w:pPr>
        <w:ind w:right="210"/>
        <w:rPr>
          <w:rFonts w:ascii="等线" w:eastAsia="等线" w:hAnsi="等线"/>
          <w:b/>
          <w:color w:val="000000"/>
          <w:sz w:val="44"/>
          <w:szCs w:val="44"/>
        </w:rPr>
      </w:pPr>
      <w:r w:rsidRPr="00B16E89">
        <w:rPr>
          <w:rFonts w:ascii="等线" w:eastAsia="等线" w:hAnsi="等线" w:hint="eastAsia"/>
          <w:color w:val="000000"/>
          <w:sz w:val="30"/>
          <w:szCs w:val="30"/>
        </w:rPr>
        <w:t>承建单位：广州中国科学院软件应用技术研究所</w:t>
      </w:r>
    </w:p>
    <w:p w:rsidR="00E47372" w:rsidRPr="00B16E89" w:rsidRDefault="00E47372" w:rsidP="00BE2184">
      <w:pPr>
        <w:ind w:left="210" w:right="210" w:firstLine="420"/>
        <w:rPr>
          <w:rFonts w:ascii="等线" w:eastAsia="等线" w:hAnsi="等线"/>
        </w:rPr>
        <w:sectPr w:rsidR="00E47372" w:rsidRPr="00B16E89" w:rsidSect="00E4737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E47372" w:rsidRPr="00B16E89" w:rsidRDefault="00E47372" w:rsidP="00A14AD3">
      <w:pPr>
        <w:spacing w:before="100" w:beforeAutospacing="1" w:after="100" w:afterAutospacing="1" w:line="240" w:lineRule="auto"/>
        <w:ind w:right="210"/>
        <w:jc w:val="center"/>
        <w:rPr>
          <w:rFonts w:ascii="等线" w:eastAsia="等线" w:hAnsi="等线"/>
          <w:sz w:val="32"/>
        </w:rPr>
      </w:pPr>
      <w:r w:rsidRPr="00B16E89">
        <w:rPr>
          <w:rFonts w:ascii="等线" w:eastAsia="等线" w:hAnsi="等线" w:hint="eastAsia"/>
          <w:sz w:val="32"/>
        </w:rPr>
        <w:lastRenderedPageBreak/>
        <w:t>需求规格说明书</w:t>
      </w:r>
    </w:p>
    <w:tbl>
      <w:tblPr>
        <w:tblW w:w="88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3"/>
        <w:gridCol w:w="627"/>
        <w:gridCol w:w="932"/>
        <w:gridCol w:w="2125"/>
        <w:gridCol w:w="1083"/>
        <w:gridCol w:w="1267"/>
        <w:gridCol w:w="1613"/>
      </w:tblGrid>
      <w:tr w:rsidR="00E47372" w:rsidRPr="00B16E89" w:rsidTr="00E47372">
        <w:trPr>
          <w:cantSplit/>
        </w:trPr>
        <w:tc>
          <w:tcPr>
            <w:tcW w:w="1800" w:type="dxa"/>
            <w:gridSpan w:val="2"/>
            <w:shd w:val="clear" w:color="auto" w:fill="E6E6E6"/>
          </w:tcPr>
          <w:p w:rsidR="00E47372" w:rsidRPr="00B16E89" w:rsidRDefault="00B2697A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文档名称</w:t>
            </w:r>
          </w:p>
        </w:tc>
        <w:tc>
          <w:tcPr>
            <w:tcW w:w="7020" w:type="dxa"/>
            <w:gridSpan w:val="5"/>
          </w:tcPr>
          <w:p w:rsidR="00E47372" w:rsidRPr="00B16E89" w:rsidRDefault="00B2697A" w:rsidP="00A14AD3">
            <w:pPr>
              <w:spacing w:line="360" w:lineRule="auto"/>
              <w:ind w:left="210"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广东省“智慧食药监”支撑平台、数据中心</w:t>
            </w:r>
            <w:r w:rsidR="005D276E" w:rsidRPr="00B16E89">
              <w:rPr>
                <w:rFonts w:ascii="等线" w:eastAsia="等线" w:hAnsi="等线" w:hint="eastAsia"/>
                <w:sz w:val="24"/>
                <w:szCs w:val="24"/>
              </w:rPr>
              <w:t>、标准体系项目</w:t>
            </w:r>
            <w:r w:rsidRPr="00B16E89">
              <w:rPr>
                <w:rFonts w:ascii="等线" w:eastAsia="等线" w:hAnsi="等线" w:hint="eastAsia"/>
                <w:sz w:val="24"/>
                <w:szCs w:val="24"/>
              </w:rPr>
              <w:t>需求规格说明书</w:t>
            </w:r>
          </w:p>
        </w:tc>
      </w:tr>
      <w:tr w:rsidR="00E47372" w:rsidRPr="00B16E89" w:rsidTr="00E47372">
        <w:trPr>
          <w:cantSplit/>
          <w:trHeight w:val="834"/>
        </w:trPr>
        <w:tc>
          <w:tcPr>
            <w:tcW w:w="5940" w:type="dxa"/>
            <w:gridSpan w:val="5"/>
            <w:shd w:val="clear" w:color="auto" w:fill="E6E6E6"/>
            <w:vAlign w:val="center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更新历史</w:t>
            </w:r>
          </w:p>
        </w:tc>
        <w:tc>
          <w:tcPr>
            <w:tcW w:w="2880" w:type="dxa"/>
            <w:gridSpan w:val="2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客户签收</w:t>
            </w:r>
          </w:p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(如有意见，请在收到此份计划后</w:t>
            </w:r>
            <w:r w:rsidRPr="00B16E89">
              <w:rPr>
                <w:rFonts w:ascii="等线" w:eastAsia="等线" w:hAnsi="等线" w:hint="eastAsia"/>
                <w:sz w:val="24"/>
                <w:szCs w:val="24"/>
              </w:rPr>
              <w:t>5</w:t>
            </w:r>
            <w:r w:rsidRPr="00B16E89">
              <w:rPr>
                <w:rFonts w:ascii="等线" w:eastAsia="等线" w:hAnsi="等线"/>
                <w:sz w:val="24"/>
                <w:szCs w:val="24"/>
              </w:rPr>
              <w:t>日内提出)</w:t>
            </w:r>
          </w:p>
        </w:tc>
      </w:tr>
      <w:tr w:rsidR="00E47372" w:rsidRPr="00B16E89" w:rsidTr="00E47372">
        <w:trPr>
          <w:cantSplit/>
        </w:trPr>
        <w:tc>
          <w:tcPr>
            <w:tcW w:w="1173" w:type="dxa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编写人</w:t>
            </w:r>
          </w:p>
        </w:tc>
        <w:tc>
          <w:tcPr>
            <w:tcW w:w="1559" w:type="dxa"/>
            <w:gridSpan w:val="2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left="210"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日期</w:t>
            </w:r>
          </w:p>
        </w:tc>
        <w:tc>
          <w:tcPr>
            <w:tcW w:w="2125" w:type="dxa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变更内容</w:t>
            </w:r>
          </w:p>
        </w:tc>
        <w:tc>
          <w:tcPr>
            <w:tcW w:w="1083" w:type="dxa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版本</w:t>
            </w:r>
          </w:p>
        </w:tc>
        <w:tc>
          <w:tcPr>
            <w:tcW w:w="1267" w:type="dxa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签收人</w:t>
            </w:r>
          </w:p>
        </w:tc>
        <w:tc>
          <w:tcPr>
            <w:tcW w:w="1613" w:type="dxa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left="210"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签收日期</w:t>
            </w:r>
          </w:p>
        </w:tc>
      </w:tr>
      <w:tr w:rsidR="00E47372" w:rsidRPr="00B16E89" w:rsidTr="00E47372">
        <w:trPr>
          <w:cantSplit/>
        </w:trPr>
        <w:tc>
          <w:tcPr>
            <w:tcW w:w="1173" w:type="dxa"/>
          </w:tcPr>
          <w:p w:rsidR="00E47372" w:rsidRPr="00B16E89" w:rsidRDefault="00E47372" w:rsidP="00A14AD3">
            <w:pPr>
              <w:spacing w:line="360" w:lineRule="auto"/>
              <w:ind w:left="210" w:right="210"/>
              <w:rPr>
                <w:rFonts w:ascii="等线" w:eastAsia="等线" w:hAnsi="等线"/>
                <w:color w:val="0000FF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color w:val="0000FF"/>
                <w:sz w:val="24"/>
                <w:szCs w:val="24"/>
              </w:rPr>
              <w:t>XXX</w:t>
            </w:r>
          </w:p>
        </w:tc>
        <w:tc>
          <w:tcPr>
            <w:tcW w:w="1559" w:type="dxa"/>
            <w:gridSpan w:val="2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color w:val="0000FF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color w:val="0000FF"/>
                <w:sz w:val="24"/>
                <w:szCs w:val="24"/>
              </w:rPr>
              <w:t>2017-09-15</w:t>
            </w:r>
          </w:p>
        </w:tc>
        <w:tc>
          <w:tcPr>
            <w:tcW w:w="2125" w:type="dxa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color w:val="0000FF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color w:val="0000FF"/>
                <w:sz w:val="24"/>
                <w:szCs w:val="24"/>
              </w:rPr>
              <w:t>新建</w:t>
            </w:r>
          </w:p>
        </w:tc>
        <w:tc>
          <w:tcPr>
            <w:tcW w:w="1083" w:type="dxa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color w:val="0000FF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color w:val="0000FF"/>
                <w:sz w:val="24"/>
                <w:szCs w:val="24"/>
              </w:rPr>
              <w:t>V1.0</w:t>
            </w:r>
          </w:p>
        </w:tc>
        <w:tc>
          <w:tcPr>
            <w:tcW w:w="1267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61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rPr>
                <w:rFonts w:ascii="等线" w:eastAsia="等线" w:hAnsi="等线"/>
                <w:sz w:val="24"/>
                <w:szCs w:val="24"/>
              </w:rPr>
            </w:pPr>
          </w:p>
        </w:tc>
      </w:tr>
      <w:tr w:rsidR="00E47372" w:rsidRPr="00B16E89" w:rsidTr="00E47372">
        <w:trPr>
          <w:cantSplit/>
        </w:trPr>
        <w:tc>
          <w:tcPr>
            <w:tcW w:w="117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559" w:type="dxa"/>
            <w:gridSpan w:val="2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2125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08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267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61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</w:tr>
      <w:tr w:rsidR="00E47372" w:rsidRPr="00B16E89" w:rsidTr="00E47372">
        <w:trPr>
          <w:cantSplit/>
        </w:trPr>
        <w:tc>
          <w:tcPr>
            <w:tcW w:w="117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559" w:type="dxa"/>
            <w:gridSpan w:val="2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2125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08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267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61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</w:tr>
      <w:tr w:rsidR="00E47372" w:rsidRPr="00B16E89" w:rsidTr="00E47372">
        <w:trPr>
          <w:cantSplit/>
        </w:trPr>
        <w:tc>
          <w:tcPr>
            <w:tcW w:w="117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559" w:type="dxa"/>
            <w:gridSpan w:val="2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2125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08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267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613" w:type="dxa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</w:tr>
      <w:tr w:rsidR="00E47372" w:rsidRPr="00B16E89" w:rsidTr="00E47372">
        <w:trPr>
          <w:cantSplit/>
        </w:trPr>
        <w:tc>
          <w:tcPr>
            <w:tcW w:w="1173" w:type="dxa"/>
            <w:tcBorders>
              <w:bottom w:val="single" w:sz="4" w:space="0" w:color="auto"/>
            </w:tcBorders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2125" w:type="dxa"/>
            <w:tcBorders>
              <w:bottom w:val="single" w:sz="4" w:space="0" w:color="auto"/>
            </w:tcBorders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083" w:type="dxa"/>
            <w:tcBorders>
              <w:bottom w:val="single" w:sz="4" w:space="0" w:color="auto"/>
            </w:tcBorders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267" w:type="dxa"/>
            <w:tcBorders>
              <w:bottom w:val="single" w:sz="4" w:space="0" w:color="auto"/>
            </w:tcBorders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613" w:type="dxa"/>
            <w:tcBorders>
              <w:bottom w:val="single" w:sz="4" w:space="0" w:color="auto"/>
            </w:tcBorders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</w:tr>
      <w:tr w:rsidR="00E47372" w:rsidRPr="00B16E89" w:rsidTr="00E47372">
        <w:trPr>
          <w:cantSplit/>
        </w:trPr>
        <w:tc>
          <w:tcPr>
            <w:tcW w:w="1173" w:type="dxa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审核人</w:t>
            </w:r>
          </w:p>
        </w:tc>
        <w:tc>
          <w:tcPr>
            <w:tcW w:w="1559" w:type="dxa"/>
            <w:gridSpan w:val="2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审核时间</w:t>
            </w:r>
          </w:p>
        </w:tc>
        <w:tc>
          <w:tcPr>
            <w:tcW w:w="6088" w:type="dxa"/>
            <w:gridSpan w:val="4"/>
            <w:shd w:val="clear" w:color="auto" w:fill="E6E6E6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审核意见</w:t>
            </w:r>
          </w:p>
        </w:tc>
      </w:tr>
      <w:tr w:rsidR="00E47372" w:rsidRPr="00B16E89" w:rsidTr="00E47372">
        <w:trPr>
          <w:cantSplit/>
        </w:trPr>
        <w:tc>
          <w:tcPr>
            <w:tcW w:w="1173" w:type="dxa"/>
            <w:tcBorders>
              <w:bottom w:val="single" w:sz="4" w:space="0" w:color="auto"/>
            </w:tcBorders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  <w:tc>
          <w:tcPr>
            <w:tcW w:w="6088" w:type="dxa"/>
            <w:gridSpan w:val="4"/>
            <w:tcBorders>
              <w:bottom w:val="single" w:sz="4" w:space="0" w:color="auto"/>
            </w:tcBorders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</w:p>
        </w:tc>
      </w:tr>
      <w:tr w:rsidR="00E47372" w:rsidRPr="00B16E89" w:rsidTr="00E47372">
        <w:trPr>
          <w:cantSplit/>
        </w:trPr>
        <w:tc>
          <w:tcPr>
            <w:tcW w:w="1173" w:type="dxa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审批人</w:t>
            </w:r>
          </w:p>
        </w:tc>
        <w:tc>
          <w:tcPr>
            <w:tcW w:w="1559" w:type="dxa"/>
            <w:gridSpan w:val="2"/>
            <w:shd w:val="clear" w:color="auto" w:fill="E6E6E6"/>
          </w:tcPr>
          <w:p w:rsidR="00E47372" w:rsidRPr="00B16E89" w:rsidRDefault="00E47372" w:rsidP="00A14AD3">
            <w:pPr>
              <w:spacing w:line="360" w:lineRule="auto"/>
              <w:ind w:right="21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审批时间</w:t>
            </w:r>
          </w:p>
        </w:tc>
        <w:tc>
          <w:tcPr>
            <w:tcW w:w="6088" w:type="dxa"/>
            <w:gridSpan w:val="4"/>
            <w:shd w:val="clear" w:color="auto" w:fill="E6E6E6"/>
          </w:tcPr>
          <w:p w:rsidR="00E47372" w:rsidRPr="00B16E89" w:rsidRDefault="00E47372" w:rsidP="00BE2184">
            <w:pPr>
              <w:spacing w:line="360" w:lineRule="auto"/>
              <w:ind w:left="210" w:right="210" w:firstLine="480"/>
              <w:jc w:val="center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审批意见</w:t>
            </w:r>
          </w:p>
        </w:tc>
      </w:tr>
      <w:tr w:rsidR="00E47372" w:rsidRPr="00B16E89" w:rsidTr="00E47372">
        <w:trPr>
          <w:cantSplit/>
        </w:trPr>
        <w:tc>
          <w:tcPr>
            <w:tcW w:w="1173" w:type="dxa"/>
          </w:tcPr>
          <w:p w:rsidR="00E47372" w:rsidRPr="00B16E89" w:rsidRDefault="00E47372" w:rsidP="00BE2184">
            <w:pPr>
              <w:spacing w:line="360" w:lineRule="auto"/>
              <w:ind w:left="210" w:right="210" w:firstLine="420"/>
              <w:jc w:val="center"/>
              <w:rPr>
                <w:rFonts w:ascii="等线" w:eastAsia="等线" w:hAnsi="等线"/>
              </w:rPr>
            </w:pPr>
          </w:p>
        </w:tc>
        <w:tc>
          <w:tcPr>
            <w:tcW w:w="1559" w:type="dxa"/>
            <w:gridSpan w:val="2"/>
          </w:tcPr>
          <w:p w:rsidR="00E47372" w:rsidRPr="00B16E89" w:rsidRDefault="00E47372" w:rsidP="00BE2184">
            <w:pPr>
              <w:spacing w:line="360" w:lineRule="auto"/>
              <w:ind w:left="210" w:right="210" w:firstLine="420"/>
              <w:jc w:val="center"/>
              <w:rPr>
                <w:rFonts w:ascii="等线" w:eastAsia="等线" w:hAnsi="等线"/>
              </w:rPr>
            </w:pPr>
          </w:p>
        </w:tc>
        <w:tc>
          <w:tcPr>
            <w:tcW w:w="6088" w:type="dxa"/>
            <w:gridSpan w:val="4"/>
          </w:tcPr>
          <w:p w:rsidR="00E47372" w:rsidRPr="00B16E89" w:rsidRDefault="00E47372" w:rsidP="00BE2184">
            <w:pPr>
              <w:spacing w:line="360" w:lineRule="auto"/>
              <w:ind w:left="210" w:right="210" w:firstLine="420"/>
              <w:jc w:val="center"/>
              <w:rPr>
                <w:rFonts w:ascii="等线" w:eastAsia="等线" w:hAnsi="等线"/>
              </w:rPr>
            </w:pPr>
          </w:p>
        </w:tc>
      </w:tr>
    </w:tbl>
    <w:p w:rsidR="005C4153" w:rsidRPr="00B16E89" w:rsidRDefault="005C4153" w:rsidP="00BE2184">
      <w:pPr>
        <w:widowControl/>
        <w:spacing w:line="240" w:lineRule="auto"/>
        <w:ind w:left="210" w:right="210" w:firstLine="640"/>
        <w:jc w:val="left"/>
        <w:rPr>
          <w:rFonts w:ascii="等线" w:eastAsia="等线" w:hAnsi="等线"/>
          <w:sz w:val="32"/>
        </w:rPr>
      </w:pPr>
      <w:r w:rsidRPr="00B16E89">
        <w:rPr>
          <w:rFonts w:ascii="等线" w:eastAsia="等线" w:hAnsi="等线"/>
          <w:sz w:val="32"/>
        </w:rPr>
        <w:br w:type="page"/>
      </w:r>
    </w:p>
    <w:sdt>
      <w:sdtPr>
        <w:rPr>
          <w:rFonts w:ascii="等线" w:eastAsia="等线" w:hAnsi="等线" w:cs="Times New Roman"/>
          <w:b w:val="0"/>
          <w:bCs w:val="0"/>
          <w:color w:val="auto"/>
          <w:kern w:val="2"/>
          <w:sz w:val="21"/>
          <w:szCs w:val="20"/>
          <w:lang w:val="zh-CN"/>
        </w:rPr>
        <w:id w:val="2183945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14AD3" w:rsidRPr="00B16E89" w:rsidRDefault="006B6354" w:rsidP="006B6354">
          <w:pPr>
            <w:pStyle w:val="TOC"/>
            <w:jc w:val="center"/>
            <w:rPr>
              <w:rFonts w:ascii="等线" w:eastAsia="等线" w:hAnsi="等线"/>
            </w:rPr>
          </w:pPr>
          <w:r w:rsidRPr="00B16E89">
            <w:rPr>
              <w:rFonts w:ascii="等线" w:eastAsia="等线" w:hAnsi="等线" w:hint="eastAsia"/>
              <w:color w:val="auto"/>
              <w:kern w:val="2"/>
              <w:lang w:val="zh-CN"/>
            </w:rPr>
            <w:t>目录</w:t>
          </w:r>
        </w:p>
        <w:p w:rsidR="009B5044" w:rsidRDefault="00315860">
          <w:pPr>
            <w:pStyle w:val="10"/>
            <w:tabs>
              <w:tab w:val="left" w:pos="420"/>
              <w:tab w:val="right" w:leader="dot" w:pos="8818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r w:rsidRPr="00B16E89">
            <w:rPr>
              <w:rFonts w:ascii="等线" w:eastAsia="等线" w:hAnsi="等线"/>
            </w:rPr>
            <w:fldChar w:fldCharType="begin"/>
          </w:r>
          <w:r w:rsidR="00A14AD3" w:rsidRPr="00B16E89">
            <w:rPr>
              <w:rFonts w:ascii="等线" w:eastAsia="等线" w:hAnsi="等线"/>
            </w:rPr>
            <w:instrText xml:space="preserve"> TOC \o "1-3" \h \z \u </w:instrText>
          </w:r>
          <w:r w:rsidRPr="00B16E89">
            <w:rPr>
              <w:rFonts w:ascii="等线" w:eastAsia="等线" w:hAnsi="等线"/>
            </w:rPr>
            <w:fldChar w:fldCharType="separate"/>
          </w:r>
          <w:hyperlink w:anchor="_Toc505764951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1.</w:t>
            </w:r>
            <w:r w:rsidR="009B5044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引言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_Toc505764951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3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52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1.1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建设目标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_Toc505764952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3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53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1.2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编写目的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_Toc505764953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3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54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1.3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使用对象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_Toc505764954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4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10"/>
            <w:tabs>
              <w:tab w:val="left" w:pos="420"/>
              <w:tab w:val="right" w:leader="dot" w:pos="8818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505764955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2.</w:t>
            </w:r>
            <w:r w:rsidR="009B5044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需求概述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_Toc505764955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4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56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2.1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需求现状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_Toc505764956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4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57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2.2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用户角色及主要场景分析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_Toc505764957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5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31"/>
            <w:tabs>
              <w:tab w:val="left" w:pos="168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58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2.2.1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用户角色列表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_Toc505764958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5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31"/>
            <w:tabs>
              <w:tab w:val="left" w:pos="168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59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2.2.2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主要场景分析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_Toc505764959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6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60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2.3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速达系统需要提供的数据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_Toc505764960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7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61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2.4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系统总体架构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_Toc505764961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9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62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2.5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系统功能架构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_Toc505764962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10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63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2.6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系统部署架构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_Toc505764963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10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10"/>
            <w:tabs>
              <w:tab w:val="left" w:pos="420"/>
              <w:tab w:val="right" w:leader="dot" w:pos="8818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505764964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3.</w:t>
            </w:r>
            <w:r w:rsidR="009B5044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功能需求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_Toc505764964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11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22"/>
            <w:tabs>
              <w:tab w:val="left" w:pos="1050"/>
              <w:tab w:val="right" w:leader="dot" w:pos="881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764965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3.1</w:t>
            </w:r>
            <w:r w:rsidR="009B504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公众溯源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_Toc505764965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11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10"/>
            <w:tabs>
              <w:tab w:val="left" w:pos="420"/>
              <w:tab w:val="right" w:leader="dot" w:pos="8818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505764966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4.</w:t>
            </w:r>
            <w:r w:rsidR="009B5044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溯源系统对接速达</w:t>
            </w:r>
            <w:r w:rsidR="009B5044" w:rsidRPr="008A7CC0">
              <w:rPr>
                <w:rStyle w:val="afd"/>
                <w:rFonts w:ascii="等线" w:eastAsia="等线" w:hAnsi="等线"/>
                <w:noProof/>
              </w:rPr>
              <w:t>ERP</w:t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系统思路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_Toc505764966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12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9B5044" w:rsidRDefault="00CF2863">
          <w:pPr>
            <w:pStyle w:val="10"/>
            <w:tabs>
              <w:tab w:val="left" w:pos="420"/>
              <w:tab w:val="right" w:leader="dot" w:pos="8818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505764967" w:history="1">
            <w:r w:rsidR="009B5044" w:rsidRPr="008A7CC0">
              <w:rPr>
                <w:rStyle w:val="afd"/>
                <w:rFonts w:ascii="等线" w:eastAsia="等线" w:hAnsi="等线"/>
                <w:noProof/>
              </w:rPr>
              <w:t>5.</w:t>
            </w:r>
            <w:r w:rsidR="009B5044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9B5044" w:rsidRPr="008A7CC0">
              <w:rPr>
                <w:rStyle w:val="afd"/>
                <w:rFonts w:ascii="等线" w:eastAsia="等线" w:hAnsi="等线" w:hint="eastAsia"/>
                <w:noProof/>
              </w:rPr>
              <w:t>水产溯源系统</w:t>
            </w:r>
            <w:r w:rsidR="009B5044">
              <w:rPr>
                <w:noProof/>
                <w:webHidden/>
              </w:rPr>
              <w:tab/>
            </w:r>
            <w:r w:rsidR="009B5044">
              <w:rPr>
                <w:noProof/>
                <w:webHidden/>
              </w:rPr>
              <w:fldChar w:fldCharType="begin"/>
            </w:r>
            <w:r w:rsidR="009B5044">
              <w:rPr>
                <w:noProof/>
                <w:webHidden/>
              </w:rPr>
              <w:instrText xml:space="preserve"> PAGEREF _Toc505764967 \h </w:instrText>
            </w:r>
            <w:r w:rsidR="009B5044">
              <w:rPr>
                <w:noProof/>
                <w:webHidden/>
              </w:rPr>
            </w:r>
            <w:r w:rsidR="009B5044">
              <w:rPr>
                <w:noProof/>
                <w:webHidden/>
              </w:rPr>
              <w:fldChar w:fldCharType="separate"/>
            </w:r>
            <w:r w:rsidR="009B5044">
              <w:rPr>
                <w:noProof/>
                <w:webHidden/>
              </w:rPr>
              <w:t>13</w:t>
            </w:r>
            <w:r w:rsidR="009B5044">
              <w:rPr>
                <w:noProof/>
                <w:webHidden/>
              </w:rPr>
              <w:fldChar w:fldCharType="end"/>
            </w:r>
          </w:hyperlink>
        </w:p>
        <w:p w:rsidR="00A14AD3" w:rsidRPr="00B16E89" w:rsidRDefault="00315860">
          <w:pPr>
            <w:rPr>
              <w:rFonts w:ascii="等线" w:eastAsia="等线" w:hAnsi="等线"/>
            </w:rPr>
          </w:pPr>
          <w:r w:rsidRPr="00B16E89">
            <w:rPr>
              <w:rFonts w:ascii="等线" w:eastAsia="等线" w:hAnsi="等线"/>
            </w:rPr>
            <w:fldChar w:fldCharType="end"/>
          </w:r>
        </w:p>
      </w:sdtContent>
    </w:sdt>
    <w:p w:rsidR="001935C1" w:rsidRPr="00B16E89" w:rsidRDefault="001935C1" w:rsidP="00BE2184">
      <w:pPr>
        <w:spacing w:before="100" w:beforeAutospacing="1" w:after="100" w:afterAutospacing="1" w:line="240" w:lineRule="auto"/>
        <w:ind w:left="210" w:right="210" w:firstLine="640"/>
        <w:jc w:val="center"/>
        <w:rPr>
          <w:rFonts w:ascii="等线" w:eastAsia="等线" w:hAnsi="等线"/>
          <w:sz w:val="32"/>
        </w:rPr>
        <w:sectPr w:rsidR="001935C1" w:rsidRPr="00B16E89">
          <w:headerReference w:type="default" r:id="rId15"/>
          <w:footerReference w:type="default" r:id="rId16"/>
          <w:pgSz w:w="11906" w:h="16838"/>
          <w:pgMar w:top="1400" w:right="1400" w:bottom="1298" w:left="1400" w:header="839" w:footer="998" w:gutter="278"/>
          <w:pgNumType w:start="1"/>
          <w:cols w:space="720"/>
          <w:docGrid w:type="lines" w:linePitch="326"/>
        </w:sectPr>
      </w:pPr>
    </w:p>
    <w:p w:rsidR="001935C1" w:rsidRPr="00B16E89" w:rsidRDefault="00E47372" w:rsidP="005869F5">
      <w:pPr>
        <w:pStyle w:val="1"/>
        <w:rPr>
          <w:rFonts w:ascii="等线" w:eastAsia="等线" w:hAnsi="等线"/>
        </w:rPr>
      </w:pPr>
      <w:bookmarkStart w:id="0" w:name="_Toc382247985"/>
      <w:bookmarkStart w:id="1" w:name="_Toc505764951"/>
      <w:bookmarkStart w:id="2" w:name="_Toc55276774"/>
      <w:bookmarkStart w:id="3" w:name="_Toc525972100"/>
      <w:r w:rsidRPr="00B16E89">
        <w:rPr>
          <w:rFonts w:ascii="等线" w:eastAsia="等线" w:hAnsi="等线" w:hint="eastAsia"/>
        </w:rPr>
        <w:lastRenderedPageBreak/>
        <w:t>引言</w:t>
      </w:r>
      <w:bookmarkEnd w:id="0"/>
      <w:bookmarkEnd w:id="1"/>
    </w:p>
    <w:p w:rsidR="00BC17D8" w:rsidRPr="00B16E89" w:rsidRDefault="00BC17D8" w:rsidP="00BC17D8">
      <w:pPr>
        <w:pStyle w:val="2"/>
        <w:rPr>
          <w:rFonts w:ascii="等线" w:eastAsia="等线" w:hAnsi="等线"/>
        </w:rPr>
      </w:pPr>
      <w:bookmarkStart w:id="4" w:name="_Toc505764952"/>
      <w:bookmarkStart w:id="5" w:name="_Toc382247986"/>
      <w:r w:rsidRPr="00B16E89">
        <w:rPr>
          <w:rFonts w:ascii="等线" w:eastAsia="等线" w:hAnsi="等线" w:hint="eastAsia"/>
        </w:rPr>
        <w:t>建设目标</w:t>
      </w:r>
      <w:bookmarkEnd w:id="4"/>
    </w:p>
    <w:p w:rsidR="001D2AB6" w:rsidRPr="00B16E89" w:rsidRDefault="001D2AB6" w:rsidP="001D2AB6">
      <w:pPr>
        <w:pStyle w:val="font6"/>
        <w:spacing w:before="0"/>
        <w:ind w:firstLineChars="200" w:firstLine="560"/>
        <w:rPr>
          <w:rFonts w:ascii="等线" w:eastAsia="等线" w:hAnsi="等线" w:hint="default"/>
          <w:kern w:val="2"/>
          <w:sz w:val="28"/>
          <w:szCs w:val="28"/>
        </w:rPr>
      </w:pPr>
      <w:bookmarkStart w:id="6" w:name="OLE_LINK42"/>
      <w:bookmarkEnd w:id="5"/>
      <w:r w:rsidRPr="00B16E89">
        <w:rPr>
          <w:rFonts w:ascii="等线" w:eastAsia="等线" w:hAnsi="等线"/>
          <w:kern w:val="2"/>
          <w:sz w:val="28"/>
          <w:szCs w:val="28"/>
        </w:rPr>
        <w:t>本方案建设的诚品鲜生鲜食品全环节溯源平台通过一物一码、标准管理、全程追溯实现食品从产地采购、仓储物流、市场消费等全过程信息溯源。通过该溯源平台将自己的食品的采摘、包装、流通各环节的信息完整展示给广大消费者，消费者通过手机扫描二维码，即可查看整个产品的溯源过程。</w:t>
      </w:r>
      <w:bookmarkEnd w:id="6"/>
      <w:r w:rsidRPr="00B16E89">
        <w:rPr>
          <w:rFonts w:ascii="等线" w:eastAsia="等线" w:hAnsi="等线"/>
          <w:kern w:val="2"/>
          <w:sz w:val="28"/>
          <w:szCs w:val="28"/>
        </w:rPr>
        <w:t>同时本项目将建立溯源的数据标准、技术标准，以及接口标准，以便于其他企业的系统与诚品鲜冷链溯源平台进行对接，并在该标准体系指导基础上，构建溯源数据中心、数据采集</w:t>
      </w:r>
      <w:r w:rsidR="00BC17D8" w:rsidRPr="00B16E89">
        <w:rPr>
          <w:rFonts w:ascii="等线" w:eastAsia="等线" w:hAnsi="等线"/>
          <w:kern w:val="2"/>
          <w:sz w:val="28"/>
          <w:szCs w:val="28"/>
        </w:rPr>
        <w:t>平台，以及追溯数据服务。</w:t>
      </w:r>
    </w:p>
    <w:p w:rsidR="00B2697A" w:rsidRPr="00B16E89" w:rsidRDefault="00B2697A" w:rsidP="002F6FFF">
      <w:pPr>
        <w:pStyle w:val="2"/>
        <w:rPr>
          <w:rFonts w:ascii="等线" w:eastAsia="等线" w:hAnsi="等线"/>
        </w:rPr>
      </w:pPr>
      <w:bookmarkStart w:id="7" w:name="_Toc505764953"/>
      <w:r w:rsidRPr="00B16E89">
        <w:rPr>
          <w:rFonts w:ascii="等线" w:eastAsia="等线" w:hAnsi="等线" w:hint="eastAsia"/>
        </w:rPr>
        <w:t>编写目的</w:t>
      </w:r>
      <w:bookmarkEnd w:id="7"/>
    </w:p>
    <w:p w:rsidR="0054753C" w:rsidRPr="00B16E89" w:rsidRDefault="00B2697A" w:rsidP="0054753C">
      <w:pPr>
        <w:pStyle w:val="font6"/>
        <w:spacing w:before="0"/>
        <w:ind w:firstLineChars="200" w:firstLine="560"/>
        <w:rPr>
          <w:rFonts w:ascii="等线" w:eastAsia="等线" w:hAnsi="等线" w:hint="default"/>
          <w:kern w:val="2"/>
          <w:sz w:val="28"/>
          <w:szCs w:val="28"/>
        </w:rPr>
      </w:pPr>
      <w:r w:rsidRPr="00B16E89">
        <w:rPr>
          <w:rFonts w:ascii="等线" w:eastAsia="等线" w:hAnsi="等线"/>
          <w:kern w:val="2"/>
          <w:sz w:val="28"/>
          <w:szCs w:val="28"/>
        </w:rPr>
        <w:t>本文档是</w:t>
      </w:r>
      <w:r w:rsidR="00A80BA1" w:rsidRPr="00B16E89">
        <w:rPr>
          <w:rFonts w:ascii="等线" w:eastAsia="等线" w:hAnsi="等线"/>
          <w:kern w:val="2"/>
          <w:sz w:val="28"/>
          <w:szCs w:val="28"/>
        </w:rPr>
        <w:t>深圳市诚品鲜食品全环节溯源项目需求规格说明书</w:t>
      </w:r>
      <w:r w:rsidRPr="00B16E89">
        <w:rPr>
          <w:rFonts w:ascii="等线" w:eastAsia="等线" w:hAnsi="等线"/>
          <w:kern w:val="2"/>
          <w:sz w:val="28"/>
          <w:szCs w:val="28"/>
        </w:rPr>
        <w:t>，主要描述了项目</w:t>
      </w:r>
      <w:r w:rsidR="00BE2184" w:rsidRPr="00B16E89">
        <w:rPr>
          <w:rFonts w:ascii="等线" w:eastAsia="等线" w:hAnsi="等线"/>
          <w:kern w:val="2"/>
          <w:sz w:val="28"/>
          <w:szCs w:val="28"/>
        </w:rPr>
        <w:t>全部功能需求和非功能需求，以及与业务相关方达成的共识。</w:t>
      </w:r>
    </w:p>
    <w:p w:rsidR="00BE2184" w:rsidRPr="00B16E89" w:rsidRDefault="00BE2184" w:rsidP="00D32451">
      <w:pPr>
        <w:pStyle w:val="font6"/>
        <w:spacing w:before="0"/>
        <w:ind w:firstLineChars="200" w:firstLine="560"/>
        <w:rPr>
          <w:rFonts w:ascii="等线" w:eastAsia="等线" w:hAnsi="等线" w:hint="default"/>
          <w:kern w:val="2"/>
          <w:sz w:val="28"/>
          <w:szCs w:val="28"/>
        </w:rPr>
      </w:pPr>
      <w:r w:rsidRPr="00B16E89">
        <w:rPr>
          <w:rFonts w:ascii="等线" w:eastAsia="等线" w:hAnsi="等线"/>
          <w:kern w:val="2"/>
          <w:sz w:val="28"/>
          <w:szCs w:val="28"/>
        </w:rPr>
        <w:t>作为项目设计和开发的参考依据，为项目概要设计和系统设计提供参考。为项目提供测试的依据。</w:t>
      </w:r>
    </w:p>
    <w:p w:rsidR="005C4153" w:rsidRPr="00B16E89" w:rsidRDefault="005E2A31" w:rsidP="002F6FFF">
      <w:pPr>
        <w:pStyle w:val="2"/>
        <w:rPr>
          <w:rFonts w:ascii="等线" w:eastAsia="等线" w:hAnsi="等线"/>
        </w:rPr>
      </w:pPr>
      <w:bookmarkStart w:id="8" w:name="_Toc505764954"/>
      <w:r w:rsidRPr="00B16E89">
        <w:rPr>
          <w:rFonts w:ascii="等线" w:eastAsia="等线" w:hAnsi="等线" w:hint="eastAsia"/>
        </w:rPr>
        <w:lastRenderedPageBreak/>
        <w:t>使用对象</w:t>
      </w:r>
      <w:bookmarkEnd w:id="8"/>
    </w:p>
    <w:p w:rsidR="005C4153" w:rsidRPr="00B16E89" w:rsidRDefault="005C4153" w:rsidP="00BE2184">
      <w:pPr>
        <w:ind w:left="210" w:right="210" w:firstLineChars="405" w:firstLine="1134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 w:hint="eastAsia"/>
          <w:sz w:val="28"/>
          <w:szCs w:val="28"/>
        </w:rPr>
        <w:t>提供给以下人员了解系统的需求：</w:t>
      </w:r>
    </w:p>
    <w:p w:rsidR="005C4153" w:rsidRPr="00B16E89" w:rsidRDefault="002C175C" w:rsidP="007C3376">
      <w:pPr>
        <w:pStyle w:val="aff8"/>
        <w:numPr>
          <w:ilvl w:val="0"/>
          <w:numId w:val="4"/>
        </w:numPr>
        <w:ind w:right="210" w:firstLineChars="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 w:hint="eastAsia"/>
          <w:sz w:val="28"/>
          <w:szCs w:val="28"/>
        </w:rPr>
        <w:t>深圳市诚品鲜智能科技股份有限公司</w:t>
      </w:r>
      <w:r w:rsidR="000C7CE3" w:rsidRPr="00B16E89">
        <w:rPr>
          <w:rFonts w:ascii="等线" w:eastAsia="等线" w:hAnsi="等线" w:hint="eastAsia"/>
          <w:sz w:val="28"/>
          <w:szCs w:val="28"/>
        </w:rPr>
        <w:t>信息化小组成员等</w:t>
      </w:r>
      <w:r w:rsidR="00B2697A" w:rsidRPr="00B16E89">
        <w:rPr>
          <w:rFonts w:ascii="等线" w:eastAsia="等线" w:hAnsi="等线" w:hint="eastAsia"/>
          <w:sz w:val="28"/>
          <w:szCs w:val="28"/>
        </w:rPr>
        <w:t>甲方人员；</w:t>
      </w:r>
    </w:p>
    <w:p w:rsidR="005C4153" w:rsidRPr="00B16E89" w:rsidRDefault="005C4153" w:rsidP="007C3376">
      <w:pPr>
        <w:pStyle w:val="aff8"/>
        <w:numPr>
          <w:ilvl w:val="0"/>
          <w:numId w:val="4"/>
        </w:numPr>
        <w:ind w:right="210" w:firstLineChars="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 w:hint="eastAsia"/>
          <w:sz w:val="28"/>
          <w:szCs w:val="28"/>
        </w:rPr>
        <w:t>项目的直接或间接管理人员；</w:t>
      </w:r>
    </w:p>
    <w:p w:rsidR="005C4153" w:rsidRPr="00B16E89" w:rsidRDefault="005C4153" w:rsidP="007C3376">
      <w:pPr>
        <w:pStyle w:val="aff8"/>
        <w:numPr>
          <w:ilvl w:val="0"/>
          <w:numId w:val="4"/>
        </w:numPr>
        <w:ind w:right="210" w:firstLineChars="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 w:hint="eastAsia"/>
          <w:sz w:val="28"/>
          <w:szCs w:val="28"/>
        </w:rPr>
        <w:t>项目中的分析设计人员；</w:t>
      </w:r>
    </w:p>
    <w:p w:rsidR="005C4153" w:rsidRPr="00B16E89" w:rsidRDefault="005C4153" w:rsidP="007C3376">
      <w:pPr>
        <w:pStyle w:val="aff8"/>
        <w:numPr>
          <w:ilvl w:val="0"/>
          <w:numId w:val="4"/>
        </w:numPr>
        <w:ind w:right="210" w:firstLineChars="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 w:hint="eastAsia"/>
          <w:sz w:val="28"/>
          <w:szCs w:val="28"/>
        </w:rPr>
        <w:t>项目中的开发人员；</w:t>
      </w:r>
    </w:p>
    <w:p w:rsidR="005C4153" w:rsidRPr="00B16E89" w:rsidRDefault="005C4153" w:rsidP="007C3376">
      <w:pPr>
        <w:pStyle w:val="aff8"/>
        <w:numPr>
          <w:ilvl w:val="0"/>
          <w:numId w:val="4"/>
        </w:numPr>
        <w:ind w:right="210" w:firstLineChars="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 w:hint="eastAsia"/>
          <w:sz w:val="28"/>
          <w:szCs w:val="28"/>
        </w:rPr>
        <w:t>项目中的测试人员；</w:t>
      </w:r>
    </w:p>
    <w:p w:rsidR="001935C1" w:rsidRPr="00B16E89" w:rsidRDefault="00B2697A" w:rsidP="007C3376">
      <w:pPr>
        <w:pStyle w:val="aff8"/>
        <w:numPr>
          <w:ilvl w:val="0"/>
          <w:numId w:val="4"/>
        </w:numPr>
        <w:ind w:right="210" w:firstLineChars="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 w:hint="eastAsia"/>
          <w:sz w:val="28"/>
          <w:szCs w:val="28"/>
        </w:rPr>
        <w:t>与</w:t>
      </w:r>
      <w:r w:rsidR="000C7CE3" w:rsidRPr="00B16E89">
        <w:rPr>
          <w:rFonts w:ascii="等线" w:eastAsia="等线" w:hAnsi="等线" w:hint="eastAsia"/>
          <w:sz w:val="28"/>
          <w:szCs w:val="28"/>
        </w:rPr>
        <w:t>此项目相关的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其他友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商承建方；</w:t>
      </w:r>
    </w:p>
    <w:p w:rsidR="001935C1" w:rsidRPr="00B16E89" w:rsidRDefault="00E47372" w:rsidP="005869F5">
      <w:pPr>
        <w:pStyle w:val="1"/>
        <w:rPr>
          <w:rFonts w:ascii="等线" w:eastAsia="等线" w:hAnsi="等线"/>
        </w:rPr>
      </w:pPr>
      <w:bookmarkStart w:id="9" w:name="_Toc382247990"/>
      <w:bookmarkStart w:id="10" w:name="_Toc505764955"/>
      <w:r w:rsidRPr="00B16E89">
        <w:rPr>
          <w:rFonts w:ascii="等线" w:eastAsia="等线" w:hAnsi="等线" w:hint="eastAsia"/>
        </w:rPr>
        <w:t>需求概述</w:t>
      </w:r>
      <w:bookmarkEnd w:id="9"/>
      <w:bookmarkEnd w:id="10"/>
    </w:p>
    <w:p w:rsidR="001935C1" w:rsidRPr="00B16E89" w:rsidRDefault="005869F5" w:rsidP="002F6FFF">
      <w:pPr>
        <w:pStyle w:val="2"/>
        <w:rPr>
          <w:rFonts w:ascii="等线" w:eastAsia="等线" w:hAnsi="等线"/>
        </w:rPr>
      </w:pPr>
      <w:bookmarkStart w:id="11" w:name="_Toc505764956"/>
      <w:r w:rsidRPr="00B16E89">
        <w:rPr>
          <w:rFonts w:ascii="等线" w:eastAsia="等线" w:hAnsi="等线" w:hint="eastAsia"/>
        </w:rPr>
        <w:t>需求现状</w:t>
      </w:r>
      <w:bookmarkEnd w:id="11"/>
    </w:p>
    <w:p w:rsidR="00B021D5" w:rsidRPr="00B16E89" w:rsidRDefault="002F585E" w:rsidP="00B021D5">
      <w:pPr>
        <w:ind w:firstLineChars="300" w:firstLine="84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保证所追溯的商品根据采集数据的情况，抽取产品溯源关键节点的数据聚合内容，达到每个商品呈现不一样的全链条追溯信息。</w:t>
      </w:r>
    </w:p>
    <w:p w:rsidR="002F585E" w:rsidRPr="00B16E89" w:rsidRDefault="002F585E" w:rsidP="00B021D5">
      <w:pPr>
        <w:ind w:firstLineChars="300" w:firstLine="84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目前部分诚品鲜的第三</w:t>
      </w:r>
      <w:proofErr w:type="gramStart"/>
      <w:r w:rsidRPr="00B16E89">
        <w:rPr>
          <w:rFonts w:ascii="等线" w:eastAsia="等线" w:hAnsi="等线"/>
          <w:sz w:val="28"/>
          <w:szCs w:val="28"/>
        </w:rPr>
        <w:t>方供应</w:t>
      </w:r>
      <w:proofErr w:type="gramEnd"/>
      <w:r w:rsidRPr="00B16E89">
        <w:rPr>
          <w:rFonts w:ascii="等线" w:eastAsia="等线" w:hAnsi="等线"/>
          <w:sz w:val="28"/>
          <w:szCs w:val="28"/>
        </w:rPr>
        <w:t>商可以提供基础的溯源数据（例如采购猪肉的猪厂，可以提供检疫证明等市场准入信息），溯源系统的目标就是将这些商品的溯源数据聚合起来，形成一个信息聚合体的平台。搜集目前供应商提供的</w:t>
      </w:r>
      <w:r w:rsidR="00D3794C" w:rsidRPr="00B16E89">
        <w:rPr>
          <w:rFonts w:ascii="等线" w:eastAsia="等线" w:hAnsi="等线"/>
          <w:sz w:val="28"/>
          <w:szCs w:val="28"/>
        </w:rPr>
        <w:t>已有信息及物流过程、出库、入库等关键节点所采集的溯源信息（如：</w:t>
      </w:r>
      <w:r w:rsidRPr="00B16E89">
        <w:rPr>
          <w:rFonts w:ascii="等线" w:eastAsia="等线" w:hAnsi="等线"/>
          <w:sz w:val="28"/>
          <w:szCs w:val="28"/>
        </w:rPr>
        <w:t>时间、车辆、关联采集设备的温湿度、位置、仓库等）</w:t>
      </w:r>
    </w:p>
    <w:p w:rsidR="001935C1" w:rsidRPr="00B16E89" w:rsidRDefault="002F585E" w:rsidP="00BE3E91">
      <w:pPr>
        <w:ind w:firstLineChars="300" w:firstLine="84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建立商品溯源的数据适配器，将溯源数据按照属性做成数据视图。</w:t>
      </w:r>
      <w:r w:rsidRPr="00B16E89">
        <w:rPr>
          <w:rFonts w:ascii="等线" w:eastAsia="等线" w:hAnsi="等线"/>
          <w:sz w:val="28"/>
          <w:szCs w:val="28"/>
        </w:rPr>
        <w:lastRenderedPageBreak/>
        <w:t>将已有的一些溯源数据，整合到溯源系统中来。</w:t>
      </w:r>
    </w:p>
    <w:p w:rsidR="001935C1" w:rsidRPr="00B16E89" w:rsidRDefault="00E47372" w:rsidP="002F6FFF">
      <w:pPr>
        <w:pStyle w:val="2"/>
        <w:rPr>
          <w:rFonts w:ascii="等线" w:eastAsia="等线" w:hAnsi="等线"/>
        </w:rPr>
      </w:pPr>
      <w:bookmarkStart w:id="12" w:name="_Toc382247992"/>
      <w:bookmarkStart w:id="13" w:name="_Toc505764957"/>
      <w:r w:rsidRPr="00B16E89">
        <w:rPr>
          <w:rFonts w:ascii="等线" w:eastAsia="等线" w:hAnsi="等线" w:hint="eastAsia"/>
        </w:rPr>
        <w:t>用户角色及主要场景分析</w:t>
      </w:r>
      <w:bookmarkEnd w:id="12"/>
      <w:bookmarkEnd w:id="13"/>
    </w:p>
    <w:p w:rsidR="001935C1" w:rsidRPr="00B16E89" w:rsidRDefault="00E47372" w:rsidP="00BE2184">
      <w:pPr>
        <w:pStyle w:val="3"/>
        <w:ind w:left="210" w:right="210" w:firstLine="562"/>
        <w:rPr>
          <w:rFonts w:ascii="等线" w:eastAsia="等线" w:hAnsi="等线"/>
        </w:rPr>
      </w:pPr>
      <w:bookmarkStart w:id="14" w:name="_Toc382247993"/>
      <w:bookmarkStart w:id="15" w:name="_Toc505764958"/>
      <w:r w:rsidRPr="00B16E89">
        <w:rPr>
          <w:rFonts w:ascii="等线" w:eastAsia="等线" w:hAnsi="等线" w:hint="eastAsia"/>
        </w:rPr>
        <w:t>用户角色列表</w:t>
      </w:r>
      <w:bookmarkEnd w:id="14"/>
      <w:bookmarkEnd w:id="15"/>
    </w:p>
    <w:tbl>
      <w:tblPr>
        <w:tblStyle w:val="410"/>
        <w:tblW w:w="5000" w:type="pct"/>
        <w:tblLook w:val="06A0" w:firstRow="1" w:lastRow="0" w:firstColumn="1" w:lastColumn="0" w:noHBand="1" w:noVBand="1"/>
      </w:tblPr>
      <w:tblGrid>
        <w:gridCol w:w="846"/>
        <w:gridCol w:w="1593"/>
        <w:gridCol w:w="3192"/>
        <w:gridCol w:w="3187"/>
      </w:tblGrid>
      <w:tr w:rsidR="006E079A" w:rsidRPr="00B16E89" w:rsidTr="00A868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pct"/>
          </w:tcPr>
          <w:p w:rsidR="006E079A" w:rsidRPr="00B16E89" w:rsidRDefault="006E079A" w:rsidP="00A86815">
            <w:pPr>
              <w:spacing w:line="360" w:lineRule="auto"/>
              <w:jc w:val="center"/>
              <w:rPr>
                <w:rFonts w:ascii="等线" w:eastAsia="等线" w:hAnsi="等线"/>
                <w:color w:val="auto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color w:val="auto"/>
                <w:sz w:val="24"/>
                <w:szCs w:val="24"/>
              </w:rPr>
              <w:t>序号</w:t>
            </w:r>
          </w:p>
        </w:tc>
        <w:tc>
          <w:tcPr>
            <w:tcW w:w="903" w:type="pct"/>
          </w:tcPr>
          <w:p w:rsidR="006E079A" w:rsidRPr="00B16E89" w:rsidRDefault="006E079A" w:rsidP="00A8681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auto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color w:val="auto"/>
                <w:sz w:val="24"/>
                <w:szCs w:val="24"/>
              </w:rPr>
              <w:t>用户类型</w:t>
            </w:r>
          </w:p>
        </w:tc>
        <w:tc>
          <w:tcPr>
            <w:tcW w:w="1810" w:type="pct"/>
          </w:tcPr>
          <w:p w:rsidR="006E079A" w:rsidRPr="00B16E89" w:rsidRDefault="006E079A" w:rsidP="00A8681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auto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color w:val="auto"/>
                <w:sz w:val="24"/>
                <w:szCs w:val="24"/>
              </w:rPr>
              <w:t>典型用户</w:t>
            </w:r>
          </w:p>
        </w:tc>
        <w:tc>
          <w:tcPr>
            <w:tcW w:w="1807" w:type="pct"/>
          </w:tcPr>
          <w:p w:rsidR="006E079A" w:rsidRPr="00B16E89" w:rsidRDefault="006E079A" w:rsidP="00A8681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color w:val="auto"/>
                <w:sz w:val="24"/>
                <w:szCs w:val="24"/>
              </w:rPr>
              <w:t>主要涉及功能</w:t>
            </w:r>
          </w:p>
        </w:tc>
      </w:tr>
      <w:tr w:rsidR="006E079A" w:rsidRPr="00B16E89" w:rsidTr="00A86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pct"/>
            <w:vAlign w:val="center"/>
          </w:tcPr>
          <w:p w:rsidR="006E079A" w:rsidRPr="00B16E89" w:rsidRDefault="006E079A" w:rsidP="00A86815">
            <w:pPr>
              <w:spacing w:line="360" w:lineRule="auto"/>
              <w:jc w:val="center"/>
              <w:rPr>
                <w:rFonts w:ascii="等线" w:eastAsia="等线" w:hAnsi="等线"/>
                <w:b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b w:val="0"/>
                <w:sz w:val="24"/>
                <w:szCs w:val="24"/>
              </w:rPr>
              <w:t>1</w:t>
            </w:r>
          </w:p>
        </w:tc>
        <w:tc>
          <w:tcPr>
            <w:tcW w:w="903" w:type="pct"/>
            <w:vAlign w:val="center"/>
          </w:tcPr>
          <w:p w:rsidR="006E079A" w:rsidRPr="00B16E89" w:rsidRDefault="000D5CF6" w:rsidP="00A8681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管理员</w:t>
            </w:r>
          </w:p>
        </w:tc>
        <w:tc>
          <w:tcPr>
            <w:tcW w:w="1810" w:type="pct"/>
            <w:vAlign w:val="center"/>
          </w:tcPr>
          <w:p w:rsidR="006E079A" w:rsidRPr="00B16E89" w:rsidRDefault="006E079A" w:rsidP="00A8681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平台运</w:t>
            </w:r>
            <w:proofErr w:type="gramStart"/>
            <w:r w:rsidRPr="00B16E89">
              <w:rPr>
                <w:rFonts w:ascii="等线" w:eastAsia="等线" w:hAnsi="等线" w:hint="eastAsia"/>
                <w:sz w:val="24"/>
                <w:szCs w:val="24"/>
              </w:rPr>
              <w:t>维人员</w:t>
            </w:r>
            <w:proofErr w:type="gramEnd"/>
          </w:p>
        </w:tc>
        <w:tc>
          <w:tcPr>
            <w:tcW w:w="1807" w:type="pct"/>
            <w:vAlign w:val="center"/>
          </w:tcPr>
          <w:p w:rsidR="006E079A" w:rsidRPr="00B16E89" w:rsidRDefault="006E079A" w:rsidP="007C3376">
            <w:pPr>
              <w:pStyle w:val="aff8"/>
              <w:numPr>
                <w:ilvl w:val="0"/>
                <w:numId w:val="5"/>
              </w:numPr>
              <w:spacing w:beforeLines="50" w:before="163" w:afterLines="50" w:after="163" w:line="36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系统监控</w:t>
            </w:r>
          </w:p>
          <w:p w:rsidR="006E079A" w:rsidRPr="00B16E89" w:rsidRDefault="006E079A" w:rsidP="007C3376">
            <w:pPr>
              <w:pStyle w:val="aff8"/>
              <w:numPr>
                <w:ilvl w:val="0"/>
                <w:numId w:val="5"/>
              </w:numPr>
              <w:spacing w:beforeLines="50" w:before="163" w:afterLines="50" w:after="163" w:line="36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安全审计</w:t>
            </w:r>
          </w:p>
          <w:p w:rsidR="006E079A" w:rsidRPr="00B16E89" w:rsidRDefault="006E079A" w:rsidP="007C3376">
            <w:pPr>
              <w:pStyle w:val="aff8"/>
              <w:numPr>
                <w:ilvl w:val="0"/>
                <w:numId w:val="5"/>
              </w:numPr>
              <w:spacing w:beforeLines="50" w:before="163" w:afterLines="50" w:after="163" w:line="360" w:lineRule="auto"/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系统运维</w:t>
            </w:r>
          </w:p>
        </w:tc>
      </w:tr>
      <w:tr w:rsidR="004448AC" w:rsidRPr="00B16E89" w:rsidTr="00A86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pct"/>
            <w:vAlign w:val="center"/>
          </w:tcPr>
          <w:p w:rsidR="004448AC" w:rsidRPr="00B16E89" w:rsidRDefault="00143B48" w:rsidP="004448AC">
            <w:pPr>
              <w:spacing w:line="360" w:lineRule="auto"/>
              <w:jc w:val="center"/>
              <w:rPr>
                <w:rFonts w:ascii="等线" w:eastAsia="等线" w:hAnsi="等线"/>
                <w:b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b w:val="0"/>
                <w:sz w:val="24"/>
                <w:szCs w:val="24"/>
              </w:rPr>
              <w:t>2</w:t>
            </w:r>
          </w:p>
        </w:tc>
        <w:tc>
          <w:tcPr>
            <w:tcW w:w="903" w:type="pct"/>
            <w:vAlign w:val="center"/>
          </w:tcPr>
          <w:p w:rsidR="004448AC" w:rsidRPr="00B16E89" w:rsidRDefault="004A6644" w:rsidP="004448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proofErr w:type="gramStart"/>
            <w:r w:rsidRPr="00B16E89">
              <w:rPr>
                <w:rFonts w:ascii="等线" w:eastAsia="等线" w:hAnsi="等线" w:hint="eastAsia"/>
                <w:sz w:val="24"/>
                <w:szCs w:val="24"/>
              </w:rPr>
              <w:t>赋码方</w:t>
            </w:r>
            <w:proofErr w:type="gramEnd"/>
          </w:p>
        </w:tc>
        <w:tc>
          <w:tcPr>
            <w:tcW w:w="1810" w:type="pct"/>
            <w:vAlign w:val="center"/>
          </w:tcPr>
          <w:p w:rsidR="004448AC" w:rsidRPr="00B16E89" w:rsidRDefault="004448AC" w:rsidP="004448A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诚品鲜工作人员</w:t>
            </w:r>
          </w:p>
        </w:tc>
        <w:tc>
          <w:tcPr>
            <w:tcW w:w="1807" w:type="pct"/>
            <w:vAlign w:val="center"/>
          </w:tcPr>
          <w:p w:rsidR="004448AC" w:rsidRPr="00B16E89" w:rsidRDefault="00D77F4C" w:rsidP="00004C96">
            <w:pPr>
              <w:spacing w:beforeLines="50" w:before="163" w:afterLines="50" w:after="163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1.</w:t>
            </w:r>
            <w:r w:rsidR="009E3CBE" w:rsidRPr="00B16E89">
              <w:rPr>
                <w:rFonts w:ascii="等线" w:eastAsia="等线" w:hAnsi="等线" w:hint="eastAsia"/>
                <w:sz w:val="24"/>
                <w:szCs w:val="24"/>
              </w:rPr>
              <w:t>打印溯源码并将其</w:t>
            </w:r>
            <w:r w:rsidR="000D5CF6" w:rsidRPr="00B16E89">
              <w:rPr>
                <w:rFonts w:ascii="等线" w:eastAsia="等线" w:hAnsi="等线" w:hint="eastAsia"/>
                <w:sz w:val="24"/>
                <w:szCs w:val="24"/>
              </w:rPr>
              <w:t>贴于单品外包装上</w:t>
            </w:r>
          </w:p>
        </w:tc>
      </w:tr>
      <w:tr w:rsidR="00816821" w:rsidRPr="00B16E89" w:rsidTr="00A86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pct"/>
            <w:vAlign w:val="center"/>
          </w:tcPr>
          <w:p w:rsidR="00816821" w:rsidRPr="00B16E89" w:rsidRDefault="00143B48" w:rsidP="004448AC">
            <w:pPr>
              <w:spacing w:line="360" w:lineRule="auto"/>
              <w:jc w:val="center"/>
              <w:rPr>
                <w:rFonts w:ascii="等线" w:eastAsia="等线" w:hAnsi="等线"/>
                <w:b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b w:val="0"/>
                <w:sz w:val="24"/>
                <w:szCs w:val="24"/>
              </w:rPr>
              <w:t>3</w:t>
            </w:r>
          </w:p>
        </w:tc>
        <w:tc>
          <w:tcPr>
            <w:tcW w:w="903" w:type="pct"/>
            <w:vAlign w:val="center"/>
          </w:tcPr>
          <w:p w:rsidR="00816821" w:rsidRPr="00B16E89" w:rsidRDefault="00816821" w:rsidP="004448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事件记录方</w:t>
            </w:r>
          </w:p>
        </w:tc>
        <w:tc>
          <w:tcPr>
            <w:tcW w:w="1810" w:type="pct"/>
            <w:vAlign w:val="center"/>
          </w:tcPr>
          <w:p w:rsidR="00816821" w:rsidRPr="00B16E89" w:rsidRDefault="00816821" w:rsidP="004448A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速</w:t>
            </w:r>
            <w:proofErr w:type="gramStart"/>
            <w:r w:rsidRPr="00B16E89">
              <w:rPr>
                <w:rFonts w:ascii="等线" w:eastAsia="等线" w:hAnsi="等线" w:hint="eastAsia"/>
                <w:sz w:val="24"/>
                <w:szCs w:val="24"/>
              </w:rPr>
              <w:t>达系统</w:t>
            </w:r>
            <w:proofErr w:type="gramEnd"/>
            <w:r w:rsidRPr="00B16E89">
              <w:rPr>
                <w:rFonts w:ascii="等线" w:eastAsia="等线" w:hAnsi="等线" w:hint="eastAsia"/>
                <w:sz w:val="24"/>
                <w:szCs w:val="24"/>
              </w:rPr>
              <w:t>工作人员、深粮仓管、运输人员、供货商</w:t>
            </w:r>
          </w:p>
        </w:tc>
        <w:tc>
          <w:tcPr>
            <w:tcW w:w="1807" w:type="pct"/>
            <w:vAlign w:val="center"/>
          </w:tcPr>
          <w:p w:rsidR="00816821" w:rsidRPr="00B16E89" w:rsidRDefault="00D77F4C" w:rsidP="00143B48">
            <w:pPr>
              <w:spacing w:beforeLines="50" w:before="163" w:afterLines="50" w:after="163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 w:rsidRPr="00B16E89">
              <w:rPr>
                <w:rFonts w:ascii="等线" w:eastAsia="等线" w:hAnsi="等线"/>
                <w:sz w:val="24"/>
                <w:szCs w:val="24"/>
              </w:rPr>
              <w:t>.</w:t>
            </w:r>
            <w:r w:rsidR="00143B48" w:rsidRPr="00B16E89">
              <w:rPr>
                <w:rFonts w:ascii="等线" w:eastAsia="等线" w:hAnsi="等线" w:hint="eastAsia"/>
                <w:sz w:val="24"/>
                <w:szCs w:val="24"/>
              </w:rPr>
              <w:t>事件数据记录上报</w:t>
            </w:r>
          </w:p>
        </w:tc>
      </w:tr>
      <w:tr w:rsidR="006E079A" w:rsidRPr="00B16E89" w:rsidTr="00A86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pct"/>
            <w:vAlign w:val="center"/>
          </w:tcPr>
          <w:p w:rsidR="006E079A" w:rsidRPr="00B16E89" w:rsidRDefault="00143B48" w:rsidP="00A86815">
            <w:pPr>
              <w:spacing w:line="360" w:lineRule="auto"/>
              <w:jc w:val="center"/>
              <w:rPr>
                <w:rFonts w:ascii="等线" w:eastAsia="等线" w:hAnsi="等线"/>
                <w:b w:val="0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b w:val="0"/>
                <w:sz w:val="24"/>
                <w:szCs w:val="24"/>
              </w:rPr>
              <w:t>4</w:t>
            </w:r>
          </w:p>
        </w:tc>
        <w:tc>
          <w:tcPr>
            <w:tcW w:w="903" w:type="pct"/>
            <w:vAlign w:val="center"/>
          </w:tcPr>
          <w:p w:rsidR="006E079A" w:rsidRPr="00B16E89" w:rsidRDefault="00A70E75" w:rsidP="00A8681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/>
                <w:sz w:val="24"/>
                <w:szCs w:val="24"/>
              </w:rPr>
              <w:t>查询方</w:t>
            </w:r>
          </w:p>
        </w:tc>
        <w:tc>
          <w:tcPr>
            <w:tcW w:w="1810" w:type="pct"/>
            <w:vAlign w:val="center"/>
          </w:tcPr>
          <w:p w:rsidR="006E079A" w:rsidRPr="00B16E89" w:rsidRDefault="00A70E75" w:rsidP="00A8681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消费者、诚品鲜工作人员</w:t>
            </w:r>
          </w:p>
        </w:tc>
        <w:tc>
          <w:tcPr>
            <w:tcW w:w="1807" w:type="pct"/>
            <w:vAlign w:val="center"/>
          </w:tcPr>
          <w:p w:rsidR="006E079A" w:rsidRPr="00B16E89" w:rsidRDefault="00D77F4C" w:rsidP="00143B48">
            <w:pPr>
              <w:spacing w:beforeLines="50" w:before="163" w:afterLines="50" w:after="163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 w:val="24"/>
                <w:szCs w:val="24"/>
              </w:rPr>
            </w:pPr>
            <w:r w:rsidRPr="00B16E89"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 w:rsidRPr="00B16E89">
              <w:rPr>
                <w:rFonts w:ascii="等线" w:eastAsia="等线" w:hAnsi="等线"/>
                <w:sz w:val="24"/>
                <w:szCs w:val="24"/>
              </w:rPr>
              <w:t>.</w:t>
            </w:r>
            <w:r w:rsidR="00143B48" w:rsidRPr="00B16E89">
              <w:rPr>
                <w:rFonts w:ascii="等线" w:eastAsia="等线" w:hAnsi="等线" w:hint="eastAsia"/>
                <w:sz w:val="24"/>
                <w:szCs w:val="24"/>
              </w:rPr>
              <w:t>溯源信息查询</w:t>
            </w:r>
          </w:p>
        </w:tc>
      </w:tr>
    </w:tbl>
    <w:p w:rsidR="001935C1" w:rsidRPr="00B16E89" w:rsidRDefault="001935C1" w:rsidP="00BE2184">
      <w:pPr>
        <w:ind w:left="210" w:right="210" w:firstLine="420"/>
        <w:rPr>
          <w:rFonts w:ascii="等线" w:eastAsia="等线" w:hAnsi="等线"/>
          <w:color w:val="0000FF"/>
        </w:rPr>
      </w:pPr>
    </w:p>
    <w:p w:rsidR="00D77F4C" w:rsidRPr="00B16E89" w:rsidRDefault="00E47372" w:rsidP="00D77F4C">
      <w:pPr>
        <w:pStyle w:val="3"/>
        <w:ind w:left="210" w:right="210" w:firstLine="562"/>
        <w:rPr>
          <w:rFonts w:ascii="等线" w:eastAsia="等线" w:hAnsi="等线"/>
        </w:rPr>
      </w:pPr>
      <w:bookmarkStart w:id="16" w:name="_Toc382247994"/>
      <w:bookmarkStart w:id="17" w:name="_Toc505764959"/>
      <w:r w:rsidRPr="00B16E89">
        <w:rPr>
          <w:rFonts w:ascii="等线" w:eastAsia="等线" w:hAnsi="等线" w:hint="eastAsia"/>
        </w:rPr>
        <w:lastRenderedPageBreak/>
        <w:t>主要场景分析</w:t>
      </w:r>
      <w:bookmarkEnd w:id="16"/>
      <w:bookmarkEnd w:id="17"/>
    </w:p>
    <w:p w:rsidR="001935C1" w:rsidRPr="00B16E89" w:rsidRDefault="00CD61A0" w:rsidP="00D77F4C">
      <w:pPr>
        <w:ind w:right="210"/>
        <w:rPr>
          <w:rFonts w:ascii="等线" w:eastAsia="等线" w:hAnsi="等线"/>
        </w:rPr>
      </w:pPr>
      <w:r>
        <w:object w:dxaOrig="16745" w:dyaOrig="55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3pt;height:153.4pt" o:ole="">
            <v:imagedata r:id="rId17" o:title=""/>
          </v:shape>
          <o:OLEObject Type="Embed" ProgID="Visio.Drawing.11" ShapeID="_x0000_i1025" DrawAspect="Content" ObjectID="_1579516950" r:id="rId18"/>
        </w:object>
      </w:r>
    </w:p>
    <w:p w:rsidR="00D77F4C" w:rsidRPr="00B16E89" w:rsidRDefault="000E75C7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1：</w:t>
      </w:r>
      <w:r w:rsidR="005759BE" w:rsidRPr="00B16E89">
        <w:rPr>
          <w:rFonts w:ascii="等线" w:eastAsia="等线" w:hAnsi="等线" w:hint="eastAsia"/>
          <w:sz w:val="28"/>
          <w:szCs w:val="28"/>
        </w:rPr>
        <w:t>诚品鲜</w:t>
      </w:r>
      <w:r w:rsidR="00C56D3D" w:rsidRPr="00B16E89">
        <w:rPr>
          <w:rFonts w:ascii="等线" w:eastAsia="等线" w:hAnsi="等线" w:hint="eastAsia"/>
          <w:sz w:val="28"/>
          <w:szCs w:val="28"/>
        </w:rPr>
        <w:t>工作人员通过速</w:t>
      </w:r>
      <w:proofErr w:type="gramStart"/>
      <w:r w:rsidR="00C56D3D" w:rsidRPr="00B16E89">
        <w:rPr>
          <w:rFonts w:ascii="等线" w:eastAsia="等线" w:hAnsi="等线" w:hint="eastAsia"/>
          <w:sz w:val="28"/>
          <w:szCs w:val="28"/>
        </w:rPr>
        <w:t>达系统</w:t>
      </w:r>
      <w:proofErr w:type="gramEnd"/>
      <w:r w:rsidR="00B7730E" w:rsidRPr="00B16E89">
        <w:rPr>
          <w:rFonts w:ascii="等线" w:eastAsia="等线" w:hAnsi="等线" w:hint="eastAsia"/>
          <w:sz w:val="28"/>
          <w:szCs w:val="28"/>
        </w:rPr>
        <w:t>向供应商</w:t>
      </w:r>
      <w:r w:rsidR="0039150E" w:rsidRPr="00B16E89">
        <w:rPr>
          <w:rFonts w:ascii="等线" w:eastAsia="等线" w:hAnsi="等线" w:hint="eastAsia"/>
          <w:sz w:val="28"/>
          <w:szCs w:val="28"/>
        </w:rPr>
        <w:t>根据需要提交</w:t>
      </w:r>
      <w:r w:rsidR="00B7730E" w:rsidRPr="00B16E89">
        <w:rPr>
          <w:rFonts w:ascii="等线" w:eastAsia="等线" w:hAnsi="等线" w:hint="eastAsia"/>
          <w:sz w:val="28"/>
          <w:szCs w:val="28"/>
        </w:rPr>
        <w:t>订货单</w:t>
      </w:r>
      <w:r w:rsidR="00C56D3D" w:rsidRPr="00B16E89">
        <w:rPr>
          <w:rFonts w:ascii="等线" w:eastAsia="等线" w:hAnsi="等线" w:hint="eastAsia"/>
          <w:sz w:val="28"/>
          <w:szCs w:val="28"/>
        </w:rPr>
        <w:t>。</w:t>
      </w:r>
    </w:p>
    <w:p w:rsidR="0039150E" w:rsidRPr="00B16E89" w:rsidRDefault="0039150E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2：</w:t>
      </w:r>
      <w:r w:rsidR="00B04AE2" w:rsidRPr="00B16E89">
        <w:rPr>
          <w:rFonts w:ascii="等线" w:eastAsia="等线" w:hAnsi="等线" w:hint="eastAsia"/>
          <w:sz w:val="28"/>
          <w:szCs w:val="28"/>
        </w:rPr>
        <w:t>供货商收到订货单之后发货</w:t>
      </w:r>
      <w:proofErr w:type="gramStart"/>
      <w:r w:rsidR="00B04AE2" w:rsidRPr="00B16E89">
        <w:rPr>
          <w:rFonts w:ascii="等线" w:eastAsia="等线" w:hAnsi="等线" w:hint="eastAsia"/>
          <w:sz w:val="28"/>
          <w:szCs w:val="28"/>
        </w:rPr>
        <w:t>到深粮仓库</w:t>
      </w:r>
      <w:proofErr w:type="gramEnd"/>
      <w:r w:rsidR="00B04AE2" w:rsidRPr="00B16E89">
        <w:rPr>
          <w:rFonts w:ascii="等线" w:eastAsia="等线" w:hAnsi="等线" w:hint="eastAsia"/>
          <w:sz w:val="28"/>
          <w:szCs w:val="28"/>
        </w:rPr>
        <w:t>。</w:t>
      </w:r>
    </w:p>
    <w:p w:rsidR="00B04AE2" w:rsidRPr="00B16E89" w:rsidRDefault="00B04AE2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3：</w:t>
      </w:r>
      <w:r w:rsidR="00002A9F" w:rsidRPr="00B16E89">
        <w:rPr>
          <w:rFonts w:ascii="等线" w:eastAsia="等线" w:hAnsi="等线" w:hint="eastAsia"/>
          <w:sz w:val="28"/>
          <w:szCs w:val="28"/>
        </w:rPr>
        <w:t>速</w:t>
      </w:r>
      <w:proofErr w:type="gramStart"/>
      <w:r w:rsidR="00002A9F" w:rsidRPr="00B16E89">
        <w:rPr>
          <w:rFonts w:ascii="等线" w:eastAsia="等线" w:hAnsi="等线" w:hint="eastAsia"/>
          <w:sz w:val="28"/>
          <w:szCs w:val="28"/>
        </w:rPr>
        <w:t>达系统</w:t>
      </w:r>
      <w:proofErr w:type="gramEnd"/>
      <w:r w:rsidR="00002A9F" w:rsidRPr="00B16E89">
        <w:rPr>
          <w:rFonts w:ascii="等线" w:eastAsia="等线" w:hAnsi="等线" w:hint="eastAsia"/>
          <w:sz w:val="28"/>
          <w:szCs w:val="28"/>
        </w:rPr>
        <w:t>根据订货单生成入库订单。</w:t>
      </w:r>
    </w:p>
    <w:p w:rsidR="00002A9F" w:rsidRPr="00B16E89" w:rsidRDefault="00002A9F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4：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深粮仓库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根据速达系统生成的</w:t>
      </w:r>
      <w:r w:rsidR="00F370B9" w:rsidRPr="00B16E89">
        <w:rPr>
          <w:rFonts w:ascii="等线" w:eastAsia="等线" w:hAnsi="等线" w:hint="eastAsia"/>
          <w:sz w:val="28"/>
          <w:szCs w:val="28"/>
        </w:rPr>
        <w:t>入库订单核对货物入库。</w:t>
      </w:r>
    </w:p>
    <w:p w:rsidR="007326CD" w:rsidRPr="00B16E89" w:rsidRDefault="007326CD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5：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深粮仓库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根据入库信息生成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批次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号并返回给速达系统。</w:t>
      </w:r>
    </w:p>
    <w:p w:rsidR="00D77F4C" w:rsidRPr="00B16E89" w:rsidRDefault="00943CAA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6：中科院从速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达系统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同步批次号数据。</w:t>
      </w:r>
    </w:p>
    <w:p w:rsidR="00943CAA" w:rsidRPr="00B16E89" w:rsidRDefault="00943CAA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7：中科院根据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批次号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生成溯源码。</w:t>
      </w:r>
    </w:p>
    <w:p w:rsidR="00A33C98" w:rsidRPr="00B16E89" w:rsidRDefault="00A33C98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8：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深粮仓库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出库单品时为单品赋码。</w:t>
      </w:r>
    </w:p>
    <w:p w:rsidR="00A33C98" w:rsidRPr="00B16E89" w:rsidRDefault="00A33C98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9：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深粮仓库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出库</w:t>
      </w:r>
      <w:r w:rsidR="00935250" w:rsidRPr="00B16E89">
        <w:rPr>
          <w:rFonts w:ascii="等线" w:eastAsia="等线" w:hAnsi="等线" w:hint="eastAsia"/>
          <w:sz w:val="28"/>
          <w:szCs w:val="28"/>
        </w:rPr>
        <w:t>生成面单</w:t>
      </w:r>
      <w:r w:rsidRPr="00B16E89">
        <w:rPr>
          <w:rFonts w:ascii="等线" w:eastAsia="等线" w:hAnsi="等线" w:hint="eastAsia"/>
          <w:sz w:val="28"/>
          <w:szCs w:val="28"/>
        </w:rPr>
        <w:t>。</w:t>
      </w:r>
    </w:p>
    <w:p w:rsidR="00935250" w:rsidRPr="00B16E89" w:rsidRDefault="00935250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10：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深粮仓库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出库时关联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单品码和</w:t>
      </w:r>
      <w:proofErr w:type="gramEnd"/>
      <w:r w:rsidRPr="00B16E89">
        <w:rPr>
          <w:rFonts w:ascii="等线" w:eastAsia="等线" w:hAnsi="等线" w:hint="eastAsia"/>
          <w:sz w:val="28"/>
          <w:szCs w:val="28"/>
        </w:rPr>
        <w:t>面单。</w:t>
      </w:r>
    </w:p>
    <w:p w:rsidR="00943CAA" w:rsidRPr="00B16E89" w:rsidRDefault="00935250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="003F3E68" w:rsidRPr="00B16E89">
        <w:rPr>
          <w:rFonts w:ascii="等线" w:eastAsia="等线" w:hAnsi="等线" w:hint="eastAsia"/>
          <w:sz w:val="28"/>
          <w:szCs w:val="28"/>
        </w:rPr>
        <w:t>11</w:t>
      </w:r>
      <w:r w:rsidRPr="00B16E89">
        <w:rPr>
          <w:rFonts w:ascii="等线" w:eastAsia="等线" w:hAnsi="等线" w:hint="eastAsia"/>
          <w:sz w:val="28"/>
          <w:szCs w:val="28"/>
        </w:rPr>
        <w:t>：</w:t>
      </w:r>
      <w:r w:rsidR="003F3E68" w:rsidRPr="00B16E89">
        <w:rPr>
          <w:rFonts w:ascii="等线" w:eastAsia="等线" w:hAnsi="等线" w:hint="eastAsia"/>
          <w:sz w:val="28"/>
          <w:szCs w:val="28"/>
        </w:rPr>
        <w:t>司机送货到各地冷超</w:t>
      </w:r>
      <w:r w:rsidRPr="00B16E89">
        <w:rPr>
          <w:rFonts w:ascii="等线" w:eastAsia="等线" w:hAnsi="等线" w:hint="eastAsia"/>
          <w:sz w:val="28"/>
          <w:szCs w:val="28"/>
        </w:rPr>
        <w:t>。</w:t>
      </w:r>
    </w:p>
    <w:p w:rsidR="003F3E68" w:rsidRPr="00B16E89" w:rsidRDefault="003F3E68" w:rsidP="00B16E89">
      <w:pPr>
        <w:spacing w:line="360" w:lineRule="auto"/>
        <w:ind w:right="210"/>
        <w:rPr>
          <w:rFonts w:ascii="等线" w:eastAsia="等线" w:hAnsi="等线"/>
          <w:sz w:val="28"/>
          <w:szCs w:val="28"/>
        </w:rPr>
      </w:pPr>
      <w:r w:rsidRPr="00B16E89">
        <w:rPr>
          <w:rFonts w:ascii="等线" w:eastAsia="等线" w:hAnsi="等线"/>
          <w:sz w:val="28"/>
          <w:szCs w:val="28"/>
        </w:rPr>
        <w:t>步骤</w:t>
      </w:r>
      <w:r w:rsidRPr="00B16E89">
        <w:rPr>
          <w:rFonts w:ascii="等线" w:eastAsia="等线" w:hAnsi="等线" w:hint="eastAsia"/>
          <w:sz w:val="28"/>
          <w:szCs w:val="28"/>
        </w:rPr>
        <w:t>12：司机</w:t>
      </w:r>
      <w:r w:rsidR="00B16E89" w:rsidRPr="00B16E89">
        <w:rPr>
          <w:rFonts w:ascii="等线" w:eastAsia="等线" w:hAnsi="等线" w:hint="eastAsia"/>
          <w:sz w:val="28"/>
          <w:szCs w:val="28"/>
        </w:rPr>
        <w:t>将送</w:t>
      </w:r>
      <w:r w:rsidRPr="00B16E89">
        <w:rPr>
          <w:rFonts w:ascii="等线" w:eastAsia="等线" w:hAnsi="等线" w:hint="eastAsia"/>
          <w:sz w:val="28"/>
          <w:szCs w:val="28"/>
        </w:rPr>
        <w:t>到</w:t>
      </w:r>
      <w:proofErr w:type="gramStart"/>
      <w:r w:rsidRPr="00B16E89">
        <w:rPr>
          <w:rFonts w:ascii="等线" w:eastAsia="等线" w:hAnsi="等线" w:hint="eastAsia"/>
          <w:sz w:val="28"/>
          <w:szCs w:val="28"/>
        </w:rPr>
        <w:t>各地冷超</w:t>
      </w:r>
      <w:r w:rsidR="00B16E89" w:rsidRPr="00B16E89">
        <w:rPr>
          <w:rFonts w:ascii="等线" w:eastAsia="等线" w:hAnsi="等线" w:hint="eastAsia"/>
          <w:sz w:val="28"/>
          <w:szCs w:val="28"/>
        </w:rPr>
        <w:t>的</w:t>
      </w:r>
      <w:proofErr w:type="gramEnd"/>
      <w:r w:rsidR="00B16E89" w:rsidRPr="00B16E89">
        <w:rPr>
          <w:rFonts w:ascii="等线" w:eastAsia="等线" w:hAnsi="等线" w:hint="eastAsia"/>
          <w:sz w:val="28"/>
          <w:szCs w:val="28"/>
        </w:rPr>
        <w:t>货物上架</w:t>
      </w:r>
      <w:r w:rsidRPr="00B16E89">
        <w:rPr>
          <w:rFonts w:ascii="等线" w:eastAsia="等线" w:hAnsi="等线" w:hint="eastAsia"/>
          <w:sz w:val="28"/>
          <w:szCs w:val="28"/>
        </w:rPr>
        <w:t>。</w:t>
      </w:r>
    </w:p>
    <w:p w:rsidR="00D77F4C" w:rsidRPr="00B16E89" w:rsidRDefault="00D77F4C" w:rsidP="00B16E89">
      <w:pPr>
        <w:ind w:right="210"/>
        <w:rPr>
          <w:rFonts w:ascii="等线" w:eastAsia="等线" w:hAnsi="等线"/>
          <w:color w:val="0000FF"/>
        </w:rPr>
      </w:pPr>
    </w:p>
    <w:p w:rsidR="001935C1" w:rsidRPr="00B16E89" w:rsidRDefault="00A5480D" w:rsidP="002F6FFF">
      <w:pPr>
        <w:pStyle w:val="2"/>
        <w:rPr>
          <w:rFonts w:ascii="等线" w:eastAsia="等线" w:hAnsi="等线"/>
        </w:rPr>
      </w:pPr>
      <w:bookmarkStart w:id="18" w:name="_Toc505764960"/>
      <w:r>
        <w:rPr>
          <w:rFonts w:ascii="等线" w:eastAsia="等线" w:hAnsi="等线" w:hint="eastAsia"/>
        </w:rPr>
        <w:lastRenderedPageBreak/>
        <w:t>速</w:t>
      </w:r>
      <w:proofErr w:type="gramStart"/>
      <w:r>
        <w:rPr>
          <w:rFonts w:ascii="等线" w:eastAsia="等线" w:hAnsi="等线" w:hint="eastAsia"/>
        </w:rPr>
        <w:t>达系统</w:t>
      </w:r>
      <w:proofErr w:type="gramEnd"/>
      <w:r>
        <w:rPr>
          <w:rFonts w:ascii="等线" w:eastAsia="等线" w:hAnsi="等线" w:hint="eastAsia"/>
        </w:rPr>
        <w:t>需要提供的数据</w:t>
      </w:r>
      <w:bookmarkEnd w:id="18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642"/>
        <w:gridCol w:w="1275"/>
        <w:gridCol w:w="1599"/>
        <w:gridCol w:w="528"/>
        <w:gridCol w:w="708"/>
        <w:gridCol w:w="142"/>
        <w:gridCol w:w="3736"/>
      </w:tblGrid>
      <w:tr w:rsidR="000E75C7" w:rsidRPr="00B16E89" w:rsidTr="00A86815">
        <w:tc>
          <w:tcPr>
            <w:tcW w:w="534" w:type="dxa"/>
            <w:shd w:val="clear" w:color="auto" w:fill="E36C0A" w:themeFill="accent6" w:themeFillShade="BF"/>
          </w:tcPr>
          <w:p w:rsidR="000E75C7" w:rsidRPr="00B16E89" w:rsidRDefault="000E75C7" w:rsidP="00A86815">
            <w:pPr>
              <w:rPr>
                <w:rFonts w:ascii="等线" w:eastAsia="等线" w:hAnsi="等线"/>
                <w:color w:val="FFFFFF" w:themeColor="background1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color w:val="FFFFFF" w:themeColor="background1"/>
                <w:sz w:val="28"/>
                <w:szCs w:val="28"/>
              </w:rPr>
              <w:t>No.</w:t>
            </w:r>
          </w:p>
        </w:tc>
        <w:tc>
          <w:tcPr>
            <w:tcW w:w="2874" w:type="dxa"/>
            <w:gridSpan w:val="2"/>
            <w:shd w:val="clear" w:color="auto" w:fill="E36C0A" w:themeFill="accent6" w:themeFillShade="BF"/>
          </w:tcPr>
          <w:p w:rsidR="000E75C7" w:rsidRPr="00B16E89" w:rsidRDefault="000E75C7" w:rsidP="00A86815">
            <w:pPr>
              <w:rPr>
                <w:rFonts w:ascii="等线" w:eastAsia="等线" w:hAnsi="等线"/>
                <w:color w:val="FFFFFF" w:themeColor="background1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color w:val="FFFFFF" w:themeColor="background1"/>
                <w:sz w:val="28"/>
                <w:szCs w:val="28"/>
              </w:rPr>
              <w:t>基础数据</w:t>
            </w:r>
          </w:p>
        </w:tc>
        <w:tc>
          <w:tcPr>
            <w:tcW w:w="5114" w:type="dxa"/>
            <w:gridSpan w:val="4"/>
            <w:shd w:val="clear" w:color="auto" w:fill="E36C0A" w:themeFill="accent6" w:themeFillShade="BF"/>
          </w:tcPr>
          <w:p w:rsidR="000E75C7" w:rsidRPr="00B16E89" w:rsidRDefault="000E75C7" w:rsidP="00A86815">
            <w:pPr>
              <w:rPr>
                <w:rFonts w:ascii="等线" w:eastAsia="等线" w:hAnsi="等线"/>
                <w:color w:val="FFFFFF" w:themeColor="background1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color w:val="FFFFFF" w:themeColor="background1"/>
                <w:sz w:val="28"/>
                <w:szCs w:val="28"/>
              </w:rPr>
              <w:t>数据明细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1</w:t>
            </w:r>
          </w:p>
        </w:tc>
        <w:tc>
          <w:tcPr>
            <w:tcW w:w="2874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原材料（采购商品）</w:t>
            </w:r>
          </w:p>
        </w:tc>
        <w:tc>
          <w:tcPr>
            <w:tcW w:w="5114" w:type="dxa"/>
            <w:gridSpan w:val="4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原料名称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、原料编码、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单位、规格、保质期</w:t>
            </w:r>
            <w:r w:rsidR="00306493" w:rsidRPr="00306493">
              <w:rPr>
                <w:rFonts w:ascii="等线" w:eastAsia="等线" w:hAnsi="等线" w:hint="eastAsia"/>
                <w:sz w:val="28"/>
                <w:szCs w:val="28"/>
              </w:rPr>
              <w:t>、创建时间、更新时间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2</w:t>
            </w:r>
          </w:p>
        </w:tc>
        <w:tc>
          <w:tcPr>
            <w:tcW w:w="2874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商品（卖出商品）</w:t>
            </w:r>
          </w:p>
        </w:tc>
        <w:tc>
          <w:tcPr>
            <w:tcW w:w="5114" w:type="dxa"/>
            <w:gridSpan w:val="4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商品名称、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商品编码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、规格、保质期值、保质期单位</w:t>
            </w:r>
            <w:r w:rsidR="00306493" w:rsidRPr="00306493">
              <w:rPr>
                <w:rFonts w:ascii="等线" w:eastAsia="等线" w:hAnsi="等线" w:hint="eastAsia"/>
                <w:sz w:val="28"/>
                <w:szCs w:val="28"/>
              </w:rPr>
              <w:t>、创建时间、更新时间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3</w:t>
            </w:r>
          </w:p>
        </w:tc>
        <w:tc>
          <w:tcPr>
            <w:tcW w:w="2874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仓库</w:t>
            </w:r>
          </w:p>
        </w:tc>
        <w:tc>
          <w:tcPr>
            <w:tcW w:w="5114" w:type="dxa"/>
            <w:gridSpan w:val="4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仓库名称、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仓库编号、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位置</w:t>
            </w:r>
            <w:r w:rsidR="00C94E71" w:rsidRPr="00C94E71">
              <w:rPr>
                <w:rFonts w:ascii="等线" w:eastAsia="等线" w:hAnsi="等线" w:hint="eastAsia"/>
                <w:sz w:val="28"/>
                <w:szCs w:val="28"/>
              </w:rPr>
              <w:t>、创建时间、更新时间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4</w:t>
            </w:r>
          </w:p>
        </w:tc>
        <w:tc>
          <w:tcPr>
            <w:tcW w:w="2874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proofErr w:type="gramStart"/>
            <w:r w:rsidRPr="00B16E89">
              <w:rPr>
                <w:rFonts w:ascii="等线" w:eastAsia="等线" w:hAnsi="等线" w:hint="eastAsia"/>
                <w:sz w:val="28"/>
                <w:szCs w:val="28"/>
              </w:rPr>
              <w:t>冷超</w:t>
            </w:r>
            <w:proofErr w:type="gramEnd"/>
          </w:p>
        </w:tc>
        <w:tc>
          <w:tcPr>
            <w:tcW w:w="5114" w:type="dxa"/>
            <w:gridSpan w:val="4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proofErr w:type="gramStart"/>
            <w:r w:rsidRPr="00B16E89">
              <w:rPr>
                <w:rFonts w:ascii="等线" w:eastAsia="等线" w:hAnsi="等线" w:hint="eastAsia"/>
                <w:sz w:val="28"/>
                <w:szCs w:val="28"/>
              </w:rPr>
              <w:t>冷超名称</w:t>
            </w:r>
            <w:proofErr w:type="gramEnd"/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冷超编号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、位置、（经度、纬度）</w:t>
            </w:r>
            <w:r w:rsidR="00C94E71" w:rsidRPr="00C94E71">
              <w:rPr>
                <w:rFonts w:ascii="等线" w:eastAsia="等线" w:hAnsi="等线" w:hint="eastAsia"/>
                <w:sz w:val="28"/>
                <w:szCs w:val="28"/>
              </w:rPr>
              <w:t>、创建时间、更新时间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5</w:t>
            </w:r>
          </w:p>
        </w:tc>
        <w:tc>
          <w:tcPr>
            <w:tcW w:w="2874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供应商</w:t>
            </w:r>
          </w:p>
        </w:tc>
        <w:tc>
          <w:tcPr>
            <w:tcW w:w="5114" w:type="dxa"/>
            <w:gridSpan w:val="4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供应商名称、</w:t>
            </w:r>
            <w:r w:rsidRPr="00C94E71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供应商编号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、主要联系人、电话</w:t>
            </w:r>
            <w:r w:rsidR="00C94E71" w:rsidRPr="00C94E71">
              <w:rPr>
                <w:rFonts w:ascii="等线" w:eastAsia="等线" w:hAnsi="等线" w:hint="eastAsia"/>
                <w:sz w:val="28"/>
                <w:szCs w:val="28"/>
              </w:rPr>
              <w:t>、创建时间、更新时间</w:t>
            </w:r>
          </w:p>
        </w:tc>
      </w:tr>
      <w:tr w:rsidR="000E75C7" w:rsidRPr="00B16E89" w:rsidTr="00A86815">
        <w:tc>
          <w:tcPr>
            <w:tcW w:w="8522" w:type="dxa"/>
            <w:gridSpan w:val="7"/>
            <w:shd w:val="clear" w:color="auto" w:fill="E36C0A" w:themeFill="accent6" w:themeFillShade="BF"/>
          </w:tcPr>
          <w:p w:rsidR="000E75C7" w:rsidRPr="00B16E89" w:rsidRDefault="000E75C7" w:rsidP="00A86815">
            <w:pPr>
              <w:rPr>
                <w:rFonts w:ascii="等线" w:eastAsia="等线" w:hAnsi="等线"/>
                <w:color w:val="FFFFFF" w:themeColor="background1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color w:val="FFFFFF" w:themeColor="background1"/>
                <w:sz w:val="28"/>
                <w:szCs w:val="28"/>
              </w:rPr>
              <w:t>面单数据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NO</w:t>
            </w:r>
          </w:p>
        </w:tc>
        <w:tc>
          <w:tcPr>
            <w:tcW w:w="7988" w:type="dxa"/>
            <w:gridSpan w:val="6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采购订单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1</w:t>
            </w:r>
          </w:p>
        </w:tc>
        <w:tc>
          <w:tcPr>
            <w:tcW w:w="1275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单据字段</w:t>
            </w:r>
          </w:p>
        </w:tc>
        <w:tc>
          <w:tcPr>
            <w:tcW w:w="2127" w:type="dxa"/>
            <w:gridSpan w:val="2"/>
          </w:tcPr>
          <w:p w:rsidR="000E75C7" w:rsidRPr="00B16E89" w:rsidRDefault="00DC033A" w:rsidP="00A86815">
            <w:pPr>
              <w:rPr>
                <w:rFonts w:ascii="等线" w:eastAsia="等线" w:hAnsi="等线"/>
                <w:sz w:val="28"/>
                <w:szCs w:val="28"/>
              </w:rPr>
            </w:pPr>
            <w:r>
              <w:rPr>
                <w:rFonts w:ascii="等线" w:eastAsia="等线" w:hAnsi="等线" w:hint="eastAsia"/>
                <w:sz w:val="28"/>
                <w:szCs w:val="28"/>
              </w:rPr>
              <w:t>类型、单据编号</w:t>
            </w:r>
            <w:r w:rsidR="001675B3" w:rsidRPr="001675B3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r w:rsidR="000E75C7" w:rsidRPr="00B16E89">
              <w:rPr>
                <w:rFonts w:ascii="等线" w:eastAsia="等线" w:hAnsi="等线" w:hint="eastAsia"/>
                <w:sz w:val="28"/>
                <w:szCs w:val="28"/>
              </w:rPr>
              <w:t>经手人、供应商名称、供应商编号</w:t>
            </w:r>
          </w:p>
          <w:p w:rsidR="000E75C7" w:rsidRPr="00B16E89" w:rsidRDefault="00DC033A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DC033A">
              <w:rPr>
                <w:rFonts w:ascii="等线" w:eastAsia="等线" w:hAnsi="等线" w:hint="eastAsia"/>
                <w:sz w:val="28"/>
                <w:szCs w:val="28"/>
              </w:rPr>
              <w:t>创建时间、更新时间</w:t>
            </w:r>
            <w:r w:rsidR="006346E0" w:rsidRPr="006346E0">
              <w:rPr>
                <w:rFonts w:ascii="等线" w:eastAsia="等线" w:hAnsi="等线" w:hint="eastAsia"/>
                <w:sz w:val="28"/>
                <w:szCs w:val="28"/>
              </w:rPr>
              <w:t>、采购日期（等时间参数）</w:t>
            </w:r>
          </w:p>
        </w:tc>
        <w:tc>
          <w:tcPr>
            <w:tcW w:w="708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明细字段</w:t>
            </w:r>
          </w:p>
        </w:tc>
        <w:tc>
          <w:tcPr>
            <w:tcW w:w="3878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商品名称、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商品编号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、单位、数量、产地、</w:t>
            </w:r>
            <w:r w:rsidRPr="00B16E89">
              <w:rPr>
                <w:rFonts w:ascii="等线" w:eastAsia="等线" w:hAnsi="等线" w:hint="eastAsia"/>
                <w:b/>
                <w:sz w:val="28"/>
                <w:szCs w:val="28"/>
              </w:rPr>
              <w:t>检验报告、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供应商名称、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供应商编号</w:t>
            </w:r>
          </w:p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2</w:t>
            </w:r>
          </w:p>
        </w:tc>
        <w:tc>
          <w:tcPr>
            <w:tcW w:w="7988" w:type="dxa"/>
            <w:gridSpan w:val="6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采购开单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  <w:tc>
          <w:tcPr>
            <w:tcW w:w="1275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单据字段</w:t>
            </w:r>
          </w:p>
        </w:tc>
        <w:tc>
          <w:tcPr>
            <w:tcW w:w="2127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类型、单据编号、</w:t>
            </w:r>
            <w:r w:rsidR="006346E0" w:rsidRPr="006346E0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引用（采购订单编号）</w:t>
            </w:r>
            <w:r w:rsidR="006346E0" w:rsidRPr="006346E0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经手人、供应商名称、供应商编号</w:t>
            </w:r>
            <w:r w:rsidR="00E06A93" w:rsidRPr="00E06A93">
              <w:rPr>
                <w:rFonts w:ascii="等线" w:eastAsia="等线" w:hAnsi="等线" w:hint="eastAsia"/>
                <w:sz w:val="28"/>
                <w:szCs w:val="28"/>
              </w:rPr>
              <w:lastRenderedPageBreak/>
              <w:t>创建时间、更新时间</w:t>
            </w:r>
          </w:p>
        </w:tc>
        <w:tc>
          <w:tcPr>
            <w:tcW w:w="850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lastRenderedPageBreak/>
              <w:t>明细字段</w:t>
            </w:r>
          </w:p>
        </w:tc>
        <w:tc>
          <w:tcPr>
            <w:tcW w:w="3736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明细：商品名称、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商品编号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、单位、数量、产地、</w:t>
            </w:r>
            <w:r w:rsidRPr="00B16E89">
              <w:rPr>
                <w:rFonts w:ascii="等线" w:eastAsia="等线" w:hAnsi="等线" w:hint="eastAsia"/>
                <w:b/>
                <w:sz w:val="28"/>
                <w:szCs w:val="28"/>
              </w:rPr>
              <w:t>检验报告、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供应商名称、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供应商编号</w:t>
            </w:r>
          </w:p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3</w:t>
            </w:r>
          </w:p>
        </w:tc>
        <w:tc>
          <w:tcPr>
            <w:tcW w:w="7988" w:type="dxa"/>
            <w:gridSpan w:val="6"/>
          </w:tcPr>
          <w:p w:rsidR="000E75C7" w:rsidRPr="00B16E89" w:rsidRDefault="00E87E2F" w:rsidP="00A86815">
            <w:pPr>
              <w:rPr>
                <w:rFonts w:ascii="等线" w:eastAsia="等线" w:hAnsi="等线"/>
                <w:sz w:val="28"/>
                <w:szCs w:val="28"/>
              </w:rPr>
            </w:pPr>
            <w:r>
              <w:rPr>
                <w:rFonts w:ascii="等线" w:eastAsia="等线" w:hAnsi="等线" w:hint="eastAsia"/>
                <w:sz w:val="28"/>
                <w:szCs w:val="28"/>
              </w:rPr>
              <w:t>入库订</w:t>
            </w:r>
            <w:r w:rsidR="003F3E68" w:rsidRPr="00B16E89">
              <w:rPr>
                <w:rFonts w:ascii="等线" w:eastAsia="等线" w:hAnsi="等线" w:hint="eastAsia"/>
                <w:sz w:val="28"/>
                <w:szCs w:val="28"/>
              </w:rPr>
              <w:t>单</w:t>
            </w:r>
            <w:r w:rsidR="000E75C7" w:rsidRPr="00B16E89">
              <w:rPr>
                <w:rFonts w:ascii="等线" w:eastAsia="等线" w:hAnsi="等线" w:hint="eastAsia"/>
                <w:sz w:val="28"/>
                <w:szCs w:val="28"/>
              </w:rPr>
              <w:t xml:space="preserve">  （用于批次与追溯码绑定）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  <w:tc>
          <w:tcPr>
            <w:tcW w:w="1275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单据字段</w:t>
            </w:r>
          </w:p>
        </w:tc>
        <w:tc>
          <w:tcPr>
            <w:tcW w:w="2127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类型、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单据编号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  <w:u w:val="single"/>
              </w:rPr>
              <w:t>引用（采购开单编号）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、仓库、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仓库编号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、经手人、</w:t>
            </w:r>
            <w:r w:rsidR="00DF0EE9" w:rsidRPr="00DF0EE9">
              <w:rPr>
                <w:rFonts w:ascii="等线" w:eastAsia="等线" w:hAnsi="等线" w:hint="eastAsia"/>
                <w:sz w:val="28"/>
                <w:szCs w:val="28"/>
              </w:rPr>
              <w:t>创建时间、更新时间、</w:t>
            </w:r>
            <w:r w:rsidRPr="00B16E89">
              <w:rPr>
                <w:rFonts w:ascii="等线" w:eastAsia="等线" w:hAnsi="等线" w:hint="eastAsia"/>
                <w:b/>
                <w:color w:val="7030A0"/>
                <w:sz w:val="28"/>
                <w:szCs w:val="28"/>
              </w:rPr>
              <w:t>入库时间</w:t>
            </w:r>
          </w:p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  <w:tc>
          <w:tcPr>
            <w:tcW w:w="850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明细字段</w:t>
            </w:r>
          </w:p>
        </w:tc>
        <w:tc>
          <w:tcPr>
            <w:tcW w:w="3736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b/>
                <w:color w:val="7030A0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商品名称、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商品编码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、单位、数量</w:t>
            </w:r>
            <w:r w:rsidRPr="00B16E89">
              <w:rPr>
                <w:rFonts w:ascii="等线" w:eastAsia="等线" w:hAnsi="等线" w:hint="eastAsia"/>
                <w:b/>
                <w:sz w:val="28"/>
                <w:szCs w:val="28"/>
              </w:rPr>
              <w:t>、</w:t>
            </w:r>
            <w:r w:rsidRPr="00B16E89">
              <w:rPr>
                <w:rFonts w:ascii="等线" w:eastAsia="等线" w:hAnsi="等线" w:hint="eastAsia"/>
                <w:b/>
                <w:color w:val="7030A0"/>
                <w:sz w:val="28"/>
                <w:szCs w:val="28"/>
              </w:rPr>
              <w:t>批次号</w:t>
            </w:r>
          </w:p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</w:tr>
      <w:tr w:rsidR="00E87E2F" w:rsidRPr="00B16E89" w:rsidTr="00A86815">
        <w:tc>
          <w:tcPr>
            <w:tcW w:w="534" w:type="dxa"/>
          </w:tcPr>
          <w:p w:rsidR="00E87E2F" w:rsidRPr="00B16E89" w:rsidRDefault="00E87E2F" w:rsidP="00A86815">
            <w:pPr>
              <w:rPr>
                <w:rFonts w:ascii="等线" w:eastAsia="等线" w:hAnsi="等线"/>
                <w:sz w:val="28"/>
                <w:szCs w:val="28"/>
              </w:rPr>
            </w:pPr>
            <w:r>
              <w:rPr>
                <w:rFonts w:ascii="等线" w:eastAsia="等线" w:hAnsi="等线" w:hint="eastAsia"/>
                <w:sz w:val="28"/>
                <w:szCs w:val="28"/>
              </w:rPr>
              <w:t>4</w:t>
            </w:r>
          </w:p>
        </w:tc>
        <w:tc>
          <w:tcPr>
            <w:tcW w:w="1275" w:type="dxa"/>
          </w:tcPr>
          <w:p w:rsidR="00E87E2F" w:rsidRPr="00B16E89" w:rsidRDefault="00E87E2F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E87E2F">
              <w:rPr>
                <w:rFonts w:ascii="等线" w:eastAsia="等线" w:hAnsi="等线" w:hint="eastAsia"/>
                <w:sz w:val="28"/>
                <w:szCs w:val="28"/>
              </w:rPr>
              <w:t>出库订单</w:t>
            </w:r>
          </w:p>
        </w:tc>
        <w:tc>
          <w:tcPr>
            <w:tcW w:w="2127" w:type="dxa"/>
            <w:gridSpan w:val="2"/>
          </w:tcPr>
          <w:p w:rsidR="00E87E2F" w:rsidRPr="00E87E2F" w:rsidRDefault="00E87E2F" w:rsidP="00E87E2F">
            <w:pPr>
              <w:rPr>
                <w:rFonts w:ascii="等线" w:eastAsia="等线" w:hAnsi="等线"/>
                <w:i/>
                <w:sz w:val="28"/>
                <w:szCs w:val="28"/>
              </w:rPr>
            </w:pPr>
            <w:r w:rsidRPr="00E87E2F">
              <w:rPr>
                <w:rFonts w:ascii="等线" w:eastAsia="等线" w:hAnsi="等线" w:hint="eastAsia"/>
                <w:i/>
                <w:sz w:val="28"/>
                <w:szCs w:val="28"/>
              </w:rPr>
              <w:t>类型、</w:t>
            </w:r>
            <w:r w:rsidRPr="00E87E2F">
              <w:rPr>
                <w:rFonts w:ascii="等线" w:eastAsia="等线" w:hAnsi="等线" w:hint="eastAsia"/>
                <w:i/>
                <w:color w:val="FF0000"/>
                <w:sz w:val="28"/>
                <w:szCs w:val="28"/>
              </w:rPr>
              <w:t>单据编号</w:t>
            </w:r>
            <w:r w:rsidRPr="00E87E2F">
              <w:rPr>
                <w:rFonts w:ascii="等线" w:eastAsia="等线" w:hAnsi="等线" w:hint="eastAsia"/>
                <w:i/>
                <w:sz w:val="28"/>
                <w:szCs w:val="28"/>
              </w:rPr>
              <w:t>、仓库、</w:t>
            </w:r>
            <w:r w:rsidRPr="00E87E2F">
              <w:rPr>
                <w:rFonts w:ascii="等线" w:eastAsia="等线" w:hAnsi="等线" w:hint="eastAsia"/>
                <w:i/>
                <w:color w:val="FF0000"/>
                <w:sz w:val="28"/>
                <w:szCs w:val="28"/>
              </w:rPr>
              <w:t>仓库编号</w:t>
            </w:r>
            <w:r w:rsidRPr="00E87E2F">
              <w:rPr>
                <w:rFonts w:ascii="等线" w:eastAsia="等线" w:hAnsi="等线" w:hint="eastAsia"/>
                <w:i/>
                <w:sz w:val="28"/>
                <w:szCs w:val="28"/>
              </w:rPr>
              <w:t>、经手人、</w:t>
            </w:r>
            <w:r w:rsidRPr="00E87E2F">
              <w:rPr>
                <w:rFonts w:ascii="等线" w:eastAsia="等线" w:hAnsi="等线" w:hint="eastAsia"/>
                <w:sz w:val="28"/>
                <w:szCs w:val="28"/>
              </w:rPr>
              <w:t>创建时间、更新时间、</w:t>
            </w:r>
            <w:r w:rsidRPr="00E87E2F">
              <w:rPr>
                <w:rFonts w:ascii="等线" w:eastAsia="等线" w:hAnsi="等线" w:hint="eastAsia"/>
                <w:b/>
                <w:i/>
                <w:color w:val="7030A0"/>
                <w:sz w:val="28"/>
                <w:szCs w:val="28"/>
              </w:rPr>
              <w:t>出库时间</w:t>
            </w:r>
          </w:p>
          <w:p w:rsidR="00E87E2F" w:rsidRPr="00E87E2F" w:rsidRDefault="00E87E2F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  <w:tc>
          <w:tcPr>
            <w:tcW w:w="850" w:type="dxa"/>
            <w:gridSpan w:val="2"/>
          </w:tcPr>
          <w:p w:rsidR="00E87E2F" w:rsidRPr="00B16E89" w:rsidRDefault="00AA2570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明细字段</w:t>
            </w:r>
          </w:p>
        </w:tc>
        <w:tc>
          <w:tcPr>
            <w:tcW w:w="3736" w:type="dxa"/>
          </w:tcPr>
          <w:p w:rsidR="00E87E2F" w:rsidRPr="00AA2570" w:rsidRDefault="00AA2570" w:rsidP="00A86815">
            <w:pPr>
              <w:rPr>
                <w:rFonts w:ascii="等线" w:eastAsia="等线" w:hAnsi="等线"/>
                <w:b/>
                <w:i/>
                <w:color w:val="7030A0"/>
                <w:sz w:val="28"/>
                <w:szCs w:val="28"/>
              </w:rPr>
            </w:pPr>
            <w:r w:rsidRPr="00AA2570">
              <w:rPr>
                <w:rFonts w:ascii="等线" w:eastAsia="等线" w:hAnsi="等线" w:hint="eastAsia"/>
                <w:i/>
                <w:sz w:val="28"/>
                <w:szCs w:val="28"/>
              </w:rPr>
              <w:t>商品名称、</w:t>
            </w:r>
            <w:r w:rsidRPr="00AA2570">
              <w:rPr>
                <w:rFonts w:ascii="等线" w:eastAsia="等线" w:hAnsi="等线" w:hint="eastAsia"/>
                <w:i/>
                <w:color w:val="FF0000"/>
                <w:sz w:val="28"/>
                <w:szCs w:val="28"/>
              </w:rPr>
              <w:t>商品编码</w:t>
            </w:r>
            <w:r w:rsidRPr="00AA2570">
              <w:rPr>
                <w:rFonts w:ascii="等线" w:eastAsia="等线" w:hAnsi="等线" w:hint="eastAsia"/>
                <w:i/>
                <w:sz w:val="28"/>
                <w:szCs w:val="28"/>
              </w:rPr>
              <w:t>、单位、数量</w:t>
            </w:r>
            <w:r w:rsidRPr="00AA2570">
              <w:rPr>
                <w:rFonts w:ascii="等线" w:eastAsia="等线" w:hAnsi="等线" w:hint="eastAsia"/>
                <w:b/>
                <w:i/>
                <w:sz w:val="28"/>
                <w:szCs w:val="28"/>
              </w:rPr>
              <w:t>、</w:t>
            </w:r>
            <w:proofErr w:type="gramStart"/>
            <w:r w:rsidRPr="00AA2570">
              <w:rPr>
                <w:rFonts w:ascii="等线" w:eastAsia="等线" w:hAnsi="等线" w:hint="eastAsia"/>
                <w:b/>
                <w:i/>
                <w:color w:val="7030A0"/>
                <w:sz w:val="28"/>
                <w:szCs w:val="28"/>
              </w:rPr>
              <w:t>批次号</w:t>
            </w:r>
            <w:proofErr w:type="gramEnd"/>
          </w:p>
        </w:tc>
      </w:tr>
      <w:tr w:rsidR="00AA2570" w:rsidRPr="00B16E89" w:rsidTr="00A86815">
        <w:tc>
          <w:tcPr>
            <w:tcW w:w="534" w:type="dxa"/>
          </w:tcPr>
          <w:p w:rsidR="00AA2570" w:rsidRDefault="00AA2570" w:rsidP="00A86815">
            <w:pPr>
              <w:rPr>
                <w:rFonts w:ascii="等线" w:eastAsia="等线" w:hAnsi="等线"/>
                <w:sz w:val="28"/>
                <w:szCs w:val="28"/>
              </w:rPr>
            </w:pPr>
            <w:r>
              <w:rPr>
                <w:rFonts w:ascii="等线" w:eastAsia="等线" w:hAnsi="等线" w:hint="eastAsia"/>
                <w:sz w:val="28"/>
                <w:szCs w:val="28"/>
              </w:rPr>
              <w:t>5</w:t>
            </w:r>
          </w:p>
        </w:tc>
        <w:tc>
          <w:tcPr>
            <w:tcW w:w="1275" w:type="dxa"/>
          </w:tcPr>
          <w:p w:rsidR="00AA2570" w:rsidRPr="00AA2570" w:rsidRDefault="00AA2570" w:rsidP="00A86815">
            <w:pPr>
              <w:rPr>
                <w:rFonts w:ascii="等线" w:eastAsia="等线" w:hAnsi="等线"/>
                <w:color w:val="000000" w:themeColor="text1"/>
                <w:sz w:val="28"/>
                <w:szCs w:val="28"/>
              </w:rPr>
            </w:pPr>
            <w:proofErr w:type="gramStart"/>
            <w:r w:rsidRPr="00AA2570">
              <w:rPr>
                <w:rFonts w:ascii="等线" w:eastAsia="等线" w:hAnsi="等线" w:hint="eastAsia"/>
                <w:color w:val="000000" w:themeColor="text1"/>
                <w:sz w:val="28"/>
                <w:szCs w:val="28"/>
              </w:rPr>
              <w:t>调仓订单</w:t>
            </w:r>
            <w:proofErr w:type="gramEnd"/>
          </w:p>
        </w:tc>
        <w:tc>
          <w:tcPr>
            <w:tcW w:w="2127" w:type="dxa"/>
            <w:gridSpan w:val="2"/>
          </w:tcPr>
          <w:p w:rsidR="00AA2570" w:rsidRPr="00AA2570" w:rsidRDefault="00AA2570" w:rsidP="00AA2570">
            <w:pPr>
              <w:rPr>
                <w:rFonts w:ascii="等线" w:eastAsia="等线" w:hAnsi="等线"/>
                <w:sz w:val="28"/>
                <w:szCs w:val="28"/>
              </w:rPr>
            </w:pPr>
            <w:r w:rsidRPr="00AA2570">
              <w:rPr>
                <w:rFonts w:ascii="等线" w:eastAsia="等线" w:hAnsi="等线" w:hint="eastAsia"/>
                <w:sz w:val="28"/>
                <w:szCs w:val="28"/>
              </w:rPr>
              <w:t>类型、</w:t>
            </w:r>
            <w:r w:rsidRPr="00AA2570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单据编号</w:t>
            </w:r>
            <w:r w:rsidRPr="00AA2570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r w:rsidRPr="00AA2570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原仓库编号</w:t>
            </w:r>
            <w:r w:rsidRPr="00AA2570">
              <w:rPr>
                <w:rFonts w:ascii="等线" w:eastAsia="等线" w:hAnsi="等线" w:hint="eastAsia"/>
                <w:sz w:val="28"/>
                <w:szCs w:val="28"/>
              </w:rPr>
              <w:t>、原仓库名称、</w:t>
            </w:r>
            <w:r w:rsidRPr="00AA2570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调拨仓库编号</w:t>
            </w:r>
            <w:r w:rsidRPr="00AA2570">
              <w:rPr>
                <w:rFonts w:ascii="等线" w:eastAsia="等线" w:hAnsi="等线" w:hint="eastAsia"/>
                <w:sz w:val="28"/>
                <w:szCs w:val="28"/>
              </w:rPr>
              <w:t>、调拨仓库名称、创建时间、更新时间</w:t>
            </w:r>
          </w:p>
          <w:p w:rsidR="00AA2570" w:rsidRPr="00AA2570" w:rsidRDefault="00AA2570" w:rsidP="00E87E2F">
            <w:pPr>
              <w:rPr>
                <w:rFonts w:ascii="等线" w:eastAsia="等线" w:hAnsi="等线"/>
                <w:i/>
                <w:sz w:val="28"/>
                <w:szCs w:val="28"/>
              </w:rPr>
            </w:pPr>
          </w:p>
        </w:tc>
        <w:tc>
          <w:tcPr>
            <w:tcW w:w="850" w:type="dxa"/>
            <w:gridSpan w:val="2"/>
          </w:tcPr>
          <w:p w:rsidR="00AA2570" w:rsidRPr="00AA2570" w:rsidRDefault="00AA2570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AA2570">
              <w:rPr>
                <w:rFonts w:ascii="等线" w:eastAsia="等线" w:hAnsi="等线" w:hint="eastAsia"/>
                <w:sz w:val="28"/>
                <w:szCs w:val="28"/>
              </w:rPr>
              <w:t>明细字段</w:t>
            </w:r>
          </w:p>
        </w:tc>
        <w:tc>
          <w:tcPr>
            <w:tcW w:w="3736" w:type="dxa"/>
          </w:tcPr>
          <w:p w:rsidR="00AA2570" w:rsidRPr="00AA2570" w:rsidRDefault="00AA2570" w:rsidP="00A86815">
            <w:pPr>
              <w:rPr>
                <w:rFonts w:ascii="等线" w:eastAsia="等线" w:hAnsi="等线"/>
                <w:i/>
                <w:sz w:val="28"/>
                <w:szCs w:val="28"/>
              </w:rPr>
            </w:pPr>
            <w:r w:rsidRPr="00AA2570">
              <w:rPr>
                <w:rFonts w:ascii="等线" w:eastAsia="等线" w:hAnsi="等线" w:hint="eastAsia"/>
                <w:sz w:val="28"/>
                <w:szCs w:val="28"/>
              </w:rPr>
              <w:t>商品名称、</w:t>
            </w:r>
            <w:r w:rsidRPr="00AA2570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商品编码</w:t>
            </w:r>
            <w:r w:rsidRPr="00AA2570">
              <w:rPr>
                <w:rFonts w:ascii="等线" w:eastAsia="等线" w:hAnsi="等线" w:hint="eastAsia"/>
                <w:sz w:val="28"/>
                <w:szCs w:val="28"/>
              </w:rPr>
              <w:t>、单位、数量、</w:t>
            </w:r>
            <w:proofErr w:type="gramStart"/>
            <w:r w:rsidRPr="00AA2570">
              <w:rPr>
                <w:rFonts w:ascii="等线" w:eastAsia="等线" w:hAnsi="等线" w:hint="eastAsia"/>
                <w:b/>
                <w:color w:val="7030A0"/>
                <w:sz w:val="28"/>
                <w:szCs w:val="28"/>
              </w:rPr>
              <w:t>批次号</w:t>
            </w:r>
            <w:proofErr w:type="gramEnd"/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E87E2F" w:rsidP="00A86815">
            <w:pPr>
              <w:rPr>
                <w:rFonts w:ascii="等线" w:eastAsia="等线" w:hAnsi="等线"/>
                <w:sz w:val="28"/>
                <w:szCs w:val="28"/>
              </w:rPr>
            </w:pPr>
            <w:r>
              <w:rPr>
                <w:rFonts w:ascii="等线" w:eastAsia="等线" w:hAnsi="等线" w:hint="eastAsia"/>
                <w:sz w:val="28"/>
                <w:szCs w:val="28"/>
              </w:rPr>
              <w:t>5</w:t>
            </w:r>
          </w:p>
        </w:tc>
        <w:tc>
          <w:tcPr>
            <w:tcW w:w="7988" w:type="dxa"/>
            <w:gridSpan w:val="6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proofErr w:type="gramStart"/>
            <w:r w:rsidRPr="00B16E89">
              <w:rPr>
                <w:rFonts w:ascii="等线" w:eastAsia="等线" w:hAnsi="等线" w:hint="eastAsia"/>
                <w:b/>
                <w:sz w:val="28"/>
                <w:szCs w:val="28"/>
              </w:rPr>
              <w:t>冷超面单</w:t>
            </w:r>
            <w:proofErr w:type="gramEnd"/>
            <w:r w:rsidRPr="00B16E89">
              <w:rPr>
                <w:rFonts w:ascii="等线" w:eastAsia="等线" w:hAnsi="等线" w:hint="eastAsia"/>
                <w:b/>
                <w:sz w:val="28"/>
                <w:szCs w:val="28"/>
              </w:rPr>
              <w:t>（出库单）（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用于将追溯码与冷超绑定</w:t>
            </w:r>
            <w:r w:rsidRPr="00B16E89">
              <w:rPr>
                <w:rFonts w:ascii="等线" w:eastAsia="等线" w:hAnsi="等线" w:hint="eastAsia"/>
                <w:b/>
                <w:sz w:val="28"/>
                <w:szCs w:val="28"/>
              </w:rPr>
              <w:t>）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  <w:tc>
          <w:tcPr>
            <w:tcW w:w="1275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t>单据字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lastRenderedPageBreak/>
              <w:t xml:space="preserve">段 </w:t>
            </w:r>
          </w:p>
        </w:tc>
        <w:tc>
          <w:tcPr>
            <w:tcW w:w="2127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lastRenderedPageBreak/>
              <w:t>类型、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单据编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lastRenderedPageBreak/>
              <w:t>号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r w:rsidR="00DF0EE9" w:rsidRPr="00DF0EE9">
              <w:rPr>
                <w:rFonts w:ascii="等线" w:eastAsia="等线" w:hAnsi="等线" w:hint="eastAsia"/>
                <w:sz w:val="28"/>
                <w:szCs w:val="28"/>
              </w:rPr>
              <w:t>仓库、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冷超、冷超编号、</w:t>
            </w:r>
            <w:r w:rsidR="00B15F4F" w:rsidRPr="00B15F4F">
              <w:rPr>
                <w:rFonts w:ascii="等线" w:eastAsia="等线" w:hAnsi="等线" w:hint="eastAsia"/>
                <w:sz w:val="28"/>
                <w:szCs w:val="28"/>
              </w:rPr>
              <w:t>创建时间、更新时间、</w:t>
            </w:r>
            <w:r w:rsidRPr="00B16E89">
              <w:rPr>
                <w:rFonts w:ascii="等线" w:eastAsia="等线" w:hAnsi="等线" w:hint="eastAsia"/>
                <w:b/>
                <w:color w:val="7030A0"/>
                <w:sz w:val="28"/>
                <w:szCs w:val="28"/>
              </w:rPr>
              <w:t>出库时间</w:t>
            </w:r>
          </w:p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  <w:tc>
          <w:tcPr>
            <w:tcW w:w="850" w:type="dxa"/>
            <w:gridSpan w:val="2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lastRenderedPageBreak/>
              <w:t>明细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lastRenderedPageBreak/>
              <w:t>字段</w:t>
            </w:r>
          </w:p>
        </w:tc>
        <w:tc>
          <w:tcPr>
            <w:tcW w:w="3736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sz w:val="28"/>
                <w:szCs w:val="28"/>
              </w:rPr>
              <w:lastRenderedPageBreak/>
              <w:t>商品名称、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商品编码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、单位、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lastRenderedPageBreak/>
              <w:t>数量</w:t>
            </w:r>
          </w:p>
        </w:tc>
      </w:tr>
      <w:tr w:rsidR="000E75C7" w:rsidRPr="00B16E89" w:rsidTr="00A86815">
        <w:tc>
          <w:tcPr>
            <w:tcW w:w="8522" w:type="dxa"/>
            <w:gridSpan w:val="7"/>
            <w:shd w:val="clear" w:color="auto" w:fill="E36C0A" w:themeFill="accent6" w:themeFillShade="BF"/>
          </w:tcPr>
          <w:p w:rsidR="000E75C7" w:rsidRPr="00B16E89" w:rsidRDefault="000E75C7" w:rsidP="00A86815">
            <w:pPr>
              <w:rPr>
                <w:rFonts w:ascii="等线" w:eastAsia="等线" w:hAnsi="等线"/>
                <w:color w:val="FFFFFF" w:themeColor="background1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color w:val="FFFFFF" w:themeColor="background1"/>
                <w:sz w:val="28"/>
                <w:szCs w:val="28"/>
              </w:rPr>
              <w:lastRenderedPageBreak/>
              <w:t>运输物流（第三方物流、流程缺失）</w:t>
            </w:r>
          </w:p>
        </w:tc>
      </w:tr>
      <w:tr w:rsidR="000E75C7" w:rsidRPr="00B16E89" w:rsidTr="00A86815">
        <w:tc>
          <w:tcPr>
            <w:tcW w:w="534" w:type="dxa"/>
          </w:tcPr>
          <w:p w:rsidR="000E75C7" w:rsidRPr="00B16E89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  <w:tc>
          <w:tcPr>
            <w:tcW w:w="7988" w:type="dxa"/>
            <w:gridSpan w:val="6"/>
          </w:tcPr>
          <w:p w:rsidR="000E75C7" w:rsidRDefault="000E75C7" w:rsidP="00A86815">
            <w:pPr>
              <w:rPr>
                <w:rFonts w:ascii="等线" w:eastAsia="等线" w:hAnsi="等线"/>
                <w:sz w:val="28"/>
                <w:szCs w:val="28"/>
              </w:rPr>
            </w:pP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  <w:u w:val="single"/>
              </w:rPr>
              <w:t>引用（单编号）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车牌号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温度传感设备编号</w:t>
            </w:r>
            <w:r w:rsidR="00B15F4F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（GPS、温度）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、司机姓名、驾驶证编号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r w:rsidRPr="00B16E89">
              <w:rPr>
                <w:rFonts w:ascii="等线" w:eastAsia="等线" w:hAnsi="等线" w:hint="eastAsia"/>
                <w:color w:val="FF0000"/>
                <w:sz w:val="28"/>
                <w:szCs w:val="28"/>
              </w:rPr>
              <w:t>开始运输时间、结束运输时间、身份信息</w:t>
            </w:r>
            <w:r w:rsidRPr="0090778C">
              <w:rPr>
                <w:rFonts w:ascii="等线" w:eastAsia="等线" w:hAnsi="等线" w:hint="eastAsia"/>
                <w:sz w:val="28"/>
                <w:szCs w:val="28"/>
              </w:rPr>
              <w:t>（</w:t>
            </w:r>
            <w:r w:rsidRPr="00B16E89">
              <w:rPr>
                <w:rFonts w:ascii="等线" w:eastAsia="等线" w:hAnsi="等线" w:hint="eastAsia"/>
                <w:sz w:val="28"/>
                <w:szCs w:val="28"/>
              </w:rPr>
              <w:t>司机身份证照片、司机驾驶证照片、车辆行驶证照片）</w:t>
            </w:r>
          </w:p>
          <w:p w:rsidR="0090778C" w:rsidRPr="00B16E89" w:rsidRDefault="003A0927" w:rsidP="00A86815">
            <w:pPr>
              <w:rPr>
                <w:rFonts w:ascii="等线" w:eastAsia="等线" w:hAnsi="等线"/>
                <w:sz w:val="28"/>
                <w:szCs w:val="28"/>
              </w:rPr>
            </w:pPr>
            <w:r>
              <w:rPr>
                <w:rFonts w:ascii="等线" w:eastAsia="等线" w:hAnsi="等线"/>
                <w:sz w:val="28"/>
                <w:szCs w:val="28"/>
              </w:rPr>
              <w:t>注</w:t>
            </w:r>
            <w:r>
              <w:rPr>
                <w:rFonts w:ascii="等线" w:eastAsia="等线" w:hAnsi="等线" w:hint="eastAsia"/>
                <w:sz w:val="28"/>
                <w:szCs w:val="28"/>
              </w:rPr>
              <w:t>：</w:t>
            </w:r>
            <w:r>
              <w:rPr>
                <w:rFonts w:ascii="等线" w:eastAsia="等线" w:hAnsi="等线"/>
                <w:sz w:val="28"/>
                <w:szCs w:val="28"/>
              </w:rPr>
              <w:t>这里提供两种方案</w:t>
            </w:r>
            <w:r>
              <w:rPr>
                <w:rFonts w:ascii="等线" w:eastAsia="等线" w:hAnsi="等线" w:hint="eastAsia"/>
                <w:sz w:val="28"/>
                <w:szCs w:val="28"/>
              </w:rPr>
              <w:t>：1、</w:t>
            </w:r>
            <w:r w:rsidR="004E7966">
              <w:rPr>
                <w:rFonts w:ascii="等线" w:eastAsia="等线" w:hAnsi="等线" w:hint="eastAsia"/>
                <w:sz w:val="28"/>
                <w:szCs w:val="28"/>
              </w:rPr>
              <w:t>司机使用中科院的</w:t>
            </w:r>
            <w:proofErr w:type="gramStart"/>
            <w:r w:rsidR="004E7966">
              <w:rPr>
                <w:rFonts w:ascii="等线" w:eastAsia="等线" w:hAnsi="等线" w:hint="eastAsia"/>
                <w:sz w:val="28"/>
                <w:szCs w:val="28"/>
              </w:rPr>
              <w:t>的</w:t>
            </w:r>
            <w:proofErr w:type="gramEnd"/>
            <w:r w:rsidR="004E7966">
              <w:rPr>
                <w:rFonts w:ascii="等线" w:eastAsia="等线" w:hAnsi="等线" w:hint="eastAsia"/>
                <w:sz w:val="28"/>
                <w:szCs w:val="28"/>
              </w:rPr>
              <w:t>系统绑定采购订单（面单）、</w:t>
            </w:r>
            <w:r w:rsidR="0090778C">
              <w:rPr>
                <w:rFonts w:ascii="等线" w:eastAsia="等线" w:hAnsi="等线" w:hint="eastAsia"/>
                <w:sz w:val="28"/>
                <w:szCs w:val="28"/>
              </w:rPr>
              <w:t>车辆信息、</w:t>
            </w:r>
            <w:r w:rsidR="0090778C" w:rsidRPr="0090778C">
              <w:rPr>
                <w:rFonts w:ascii="等线" w:eastAsia="等线" w:hAnsi="等线" w:hint="eastAsia"/>
                <w:sz w:val="28"/>
                <w:szCs w:val="28"/>
              </w:rPr>
              <w:t>温度传感设备</w:t>
            </w:r>
            <w:r w:rsidR="0090778C">
              <w:rPr>
                <w:rFonts w:ascii="等线" w:eastAsia="等线" w:hAnsi="等线" w:hint="eastAsia"/>
                <w:sz w:val="28"/>
                <w:szCs w:val="28"/>
              </w:rPr>
              <w:t>信息。2、由</w:t>
            </w:r>
            <w:r w:rsidR="0069248F">
              <w:rPr>
                <w:rFonts w:ascii="等线" w:eastAsia="等线" w:hAnsi="等线" w:hint="eastAsia"/>
                <w:sz w:val="28"/>
                <w:szCs w:val="28"/>
              </w:rPr>
              <w:t>正大</w:t>
            </w:r>
            <w:r w:rsidR="00A54F83">
              <w:rPr>
                <w:rFonts w:ascii="等线" w:eastAsia="等线" w:hAnsi="等线" w:hint="eastAsia"/>
                <w:sz w:val="28"/>
                <w:szCs w:val="28"/>
              </w:rPr>
              <w:t>、</w:t>
            </w:r>
            <w:proofErr w:type="gramStart"/>
            <w:r w:rsidR="0069248F">
              <w:rPr>
                <w:rFonts w:ascii="等线" w:eastAsia="等线" w:hAnsi="等线" w:hint="eastAsia"/>
                <w:sz w:val="28"/>
                <w:szCs w:val="28"/>
              </w:rPr>
              <w:t>深粮等第</w:t>
            </w:r>
            <w:proofErr w:type="gramEnd"/>
            <w:r w:rsidR="0069248F">
              <w:rPr>
                <w:rFonts w:ascii="等线" w:eastAsia="等线" w:hAnsi="等线" w:hint="eastAsia"/>
                <w:sz w:val="28"/>
                <w:szCs w:val="28"/>
              </w:rPr>
              <w:t>三方系统提供数据。因为这部分数据目前无法和面单</w:t>
            </w:r>
            <w:r w:rsidR="00A7397C">
              <w:rPr>
                <w:rFonts w:ascii="等线" w:eastAsia="等线" w:hAnsi="等线" w:hint="eastAsia"/>
                <w:sz w:val="28"/>
                <w:szCs w:val="28"/>
              </w:rPr>
              <w:t>或</w:t>
            </w:r>
            <w:proofErr w:type="gramStart"/>
            <w:r w:rsidR="00A7397C">
              <w:rPr>
                <w:rFonts w:ascii="等线" w:eastAsia="等线" w:hAnsi="等线" w:hint="eastAsia"/>
                <w:sz w:val="28"/>
                <w:szCs w:val="28"/>
              </w:rPr>
              <w:t>单品码关联</w:t>
            </w:r>
            <w:proofErr w:type="gramEnd"/>
            <w:r w:rsidR="00A7397C">
              <w:rPr>
                <w:rFonts w:ascii="等线" w:eastAsia="等线" w:hAnsi="等线" w:hint="eastAsia"/>
                <w:sz w:val="28"/>
                <w:szCs w:val="28"/>
              </w:rPr>
              <w:t>。</w:t>
            </w:r>
          </w:p>
        </w:tc>
      </w:tr>
    </w:tbl>
    <w:p w:rsidR="005759BE" w:rsidRDefault="005759BE" w:rsidP="000E75C7">
      <w:pPr>
        <w:rPr>
          <w:rFonts w:ascii="等线" w:eastAsia="等线" w:hAnsi="等线"/>
        </w:rPr>
      </w:pPr>
    </w:p>
    <w:p w:rsidR="009B5044" w:rsidRDefault="009B5044" w:rsidP="000E75C7">
      <w:pPr>
        <w:rPr>
          <w:rFonts w:ascii="等线" w:eastAsia="等线" w:hAnsi="等线"/>
        </w:rPr>
      </w:pPr>
    </w:p>
    <w:p w:rsidR="009B5044" w:rsidRDefault="009B5044" w:rsidP="001E2BAE">
      <w:pPr>
        <w:pStyle w:val="2"/>
        <w:keepLines/>
        <w:widowControl w:val="0"/>
        <w:tabs>
          <w:tab w:val="clear" w:pos="1143"/>
        </w:tabs>
        <w:spacing w:before="260" w:after="260" w:line="416" w:lineRule="auto"/>
        <w:ind w:left="576"/>
        <w:jc w:val="both"/>
        <w:rPr>
          <w:rFonts w:ascii="等线" w:eastAsia="等线" w:hAnsi="等线"/>
        </w:rPr>
      </w:pPr>
      <w:r>
        <w:rPr>
          <w:rFonts w:ascii="等线" w:eastAsia="等线" w:hAnsi="等线"/>
        </w:rPr>
        <w:t>编码规则</w:t>
      </w:r>
    </w:p>
    <w:p w:rsidR="00336867" w:rsidRPr="00ED4017" w:rsidRDefault="00336867" w:rsidP="00336867">
      <w:pPr>
        <w:rPr>
          <w:rFonts w:ascii="等线" w:eastAsia="等线" w:hAnsi="等线"/>
          <w:sz w:val="28"/>
          <w:szCs w:val="28"/>
        </w:rPr>
      </w:pPr>
      <w:r w:rsidRPr="00ED4017">
        <w:rPr>
          <w:rFonts w:ascii="等线" w:eastAsia="等线" w:hAnsi="等线"/>
          <w:sz w:val="28"/>
          <w:szCs w:val="28"/>
        </w:rPr>
        <w:t>方案一</w:t>
      </w:r>
      <w:r w:rsidR="00A33548" w:rsidRPr="00ED4017">
        <w:rPr>
          <w:rFonts w:ascii="等线" w:eastAsia="等线" w:hAnsi="等线"/>
          <w:sz w:val="28"/>
          <w:szCs w:val="28"/>
        </w:rPr>
        <w:t>中的</w:t>
      </w:r>
      <w:r w:rsidR="00A33548" w:rsidRPr="00ED4017">
        <w:rPr>
          <w:rFonts w:ascii="等线" w:eastAsia="等线" w:hAnsi="等线" w:hint="eastAsia"/>
          <w:sz w:val="28"/>
          <w:szCs w:val="28"/>
        </w:rPr>
        <w:t>【品种编号】和【日期】需要实时提供</w:t>
      </w:r>
      <w:r w:rsidR="00B67B70" w:rsidRPr="00ED4017">
        <w:rPr>
          <w:rFonts w:ascii="等线" w:eastAsia="等线" w:hAnsi="等线" w:hint="eastAsia"/>
          <w:sz w:val="28"/>
          <w:szCs w:val="28"/>
        </w:rPr>
        <w:t>，</w:t>
      </w:r>
      <w:proofErr w:type="gramStart"/>
      <w:r w:rsidR="00B67B70" w:rsidRPr="00ED4017">
        <w:rPr>
          <w:rFonts w:ascii="等线" w:eastAsia="等线" w:hAnsi="等线" w:hint="eastAsia"/>
          <w:sz w:val="28"/>
          <w:szCs w:val="28"/>
        </w:rPr>
        <w:t>所以</w:t>
      </w:r>
      <w:r w:rsidR="007B7753" w:rsidRPr="00ED4017">
        <w:rPr>
          <w:rFonts w:ascii="等线" w:eastAsia="等线" w:hAnsi="等线" w:hint="eastAsia"/>
          <w:sz w:val="28"/>
          <w:szCs w:val="28"/>
        </w:rPr>
        <w:t>生码方式</w:t>
      </w:r>
      <w:proofErr w:type="gramEnd"/>
      <w:r w:rsidR="007B7753" w:rsidRPr="00ED4017">
        <w:rPr>
          <w:rFonts w:ascii="等线" w:eastAsia="等线" w:hAnsi="等线" w:hint="eastAsia"/>
          <w:sz w:val="28"/>
          <w:szCs w:val="28"/>
        </w:rPr>
        <w:t>是实时生码。</w:t>
      </w:r>
    </w:p>
    <w:p w:rsidR="007B7753" w:rsidRPr="00ED4017" w:rsidRDefault="007B7753" w:rsidP="00336867">
      <w:pPr>
        <w:rPr>
          <w:rFonts w:ascii="等线" w:eastAsia="等线" w:hAnsi="等线"/>
          <w:sz w:val="28"/>
          <w:szCs w:val="28"/>
        </w:rPr>
      </w:pPr>
      <w:r w:rsidRPr="00ED4017">
        <w:rPr>
          <w:rFonts w:ascii="等线" w:eastAsia="等线" w:hAnsi="等线"/>
          <w:sz w:val="28"/>
          <w:szCs w:val="28"/>
        </w:rPr>
        <w:t>方案二</w:t>
      </w:r>
      <w:r w:rsidRPr="00ED4017">
        <w:rPr>
          <w:rFonts w:ascii="等线" w:eastAsia="等线" w:hAnsi="等线" w:hint="eastAsia"/>
          <w:sz w:val="28"/>
          <w:szCs w:val="28"/>
        </w:rPr>
        <w:t>中没有定义</w:t>
      </w:r>
      <w:r w:rsidR="00ED4017" w:rsidRPr="00ED4017">
        <w:rPr>
          <w:rFonts w:ascii="等线" w:eastAsia="等线" w:hAnsi="等线" w:hint="eastAsia"/>
          <w:sz w:val="28"/>
          <w:szCs w:val="28"/>
        </w:rPr>
        <w:t>【品种编号】和【日期】</w:t>
      </w:r>
      <w:r w:rsidR="00D32451">
        <w:rPr>
          <w:rFonts w:ascii="等线" w:eastAsia="等线" w:hAnsi="等线" w:hint="eastAsia"/>
          <w:sz w:val="28"/>
          <w:szCs w:val="28"/>
        </w:rPr>
        <w:t>，可以</w:t>
      </w:r>
      <w:proofErr w:type="gramStart"/>
      <w:r w:rsidR="00D32451">
        <w:rPr>
          <w:rFonts w:ascii="等线" w:eastAsia="等线" w:hAnsi="等线" w:hint="eastAsia"/>
          <w:sz w:val="28"/>
          <w:szCs w:val="28"/>
        </w:rPr>
        <w:t>预先把</w:t>
      </w:r>
      <w:r w:rsidRPr="00ED4017">
        <w:rPr>
          <w:rFonts w:ascii="等线" w:eastAsia="等线" w:hAnsi="等线" w:hint="eastAsia"/>
          <w:sz w:val="28"/>
          <w:szCs w:val="28"/>
        </w:rPr>
        <w:t>码</w:t>
      </w:r>
      <w:r w:rsidR="00D32451">
        <w:rPr>
          <w:rFonts w:ascii="等线" w:eastAsia="等线" w:hAnsi="等线" w:hint="eastAsia"/>
          <w:sz w:val="28"/>
          <w:szCs w:val="28"/>
        </w:rPr>
        <w:t>生成</w:t>
      </w:r>
      <w:proofErr w:type="gramEnd"/>
      <w:r w:rsidR="00D32451">
        <w:rPr>
          <w:rFonts w:ascii="等线" w:eastAsia="等线" w:hAnsi="等线" w:hint="eastAsia"/>
          <w:sz w:val="28"/>
          <w:szCs w:val="28"/>
        </w:rPr>
        <w:t>好打印出来，然后在包装现场张贴后再用手持设备关联商品</w:t>
      </w:r>
      <w:r w:rsidR="00B35304">
        <w:rPr>
          <w:rFonts w:ascii="等线" w:eastAsia="等线" w:hAnsi="等线" w:hint="eastAsia"/>
          <w:sz w:val="28"/>
          <w:szCs w:val="28"/>
        </w:rPr>
        <w:t>的</w:t>
      </w:r>
      <w:r w:rsidR="00D32451">
        <w:rPr>
          <w:rFonts w:ascii="等线" w:eastAsia="等线" w:hAnsi="等线" w:hint="eastAsia"/>
          <w:sz w:val="28"/>
          <w:szCs w:val="28"/>
        </w:rPr>
        <w:t>信息</w:t>
      </w:r>
      <w:r w:rsidR="00ED4017" w:rsidRPr="00ED4017">
        <w:rPr>
          <w:rFonts w:ascii="等线" w:eastAsia="等线" w:hAnsi="等线" w:hint="eastAsia"/>
          <w:sz w:val="28"/>
          <w:szCs w:val="28"/>
        </w:rPr>
        <w:t>。</w:t>
      </w:r>
    </w:p>
    <w:p w:rsidR="001E2BAE" w:rsidRDefault="001E2BAE" w:rsidP="004F1909">
      <w:pPr>
        <w:pStyle w:val="3"/>
      </w:pPr>
      <w:proofErr w:type="gramStart"/>
      <w:r>
        <w:rPr>
          <w:rFonts w:hint="eastAsia"/>
        </w:rPr>
        <w:t>批次号</w:t>
      </w:r>
      <w:proofErr w:type="gramEnd"/>
      <w:r>
        <w:rPr>
          <w:rFonts w:hint="eastAsia"/>
        </w:rPr>
        <w:t>的编码规则</w:t>
      </w:r>
    </w:p>
    <w:p w:rsidR="004F1909" w:rsidRPr="009A3DCF" w:rsidRDefault="004F1909" w:rsidP="004F1909">
      <w:pPr>
        <w:pStyle w:val="affa"/>
        <w:spacing w:beforeLines="50" w:before="163" w:afterLines="50" w:after="163" w:line="360" w:lineRule="auto"/>
        <w:ind w:firstLine="480"/>
        <w:jc w:val="center"/>
        <w:rPr>
          <w:rFonts w:ascii="等线" w:eastAsia="等线" w:hAnsi="等线"/>
          <w:sz w:val="24"/>
          <w:szCs w:val="24"/>
        </w:rPr>
      </w:pPr>
      <w:bookmarkStart w:id="19" w:name="_GoBack"/>
      <w:bookmarkEnd w:id="19"/>
      <w:r w:rsidRPr="009A3DCF">
        <w:rPr>
          <w:rFonts w:ascii="等线" w:eastAsia="等线" w:hAnsi="等线" w:cs="Arial" w:hint="eastAsia"/>
          <w:sz w:val="24"/>
          <w:szCs w:val="24"/>
        </w:rPr>
        <w:t>表</w:t>
      </w:r>
      <w:r w:rsidR="009A3DCF" w:rsidRPr="009A3DCF">
        <w:rPr>
          <w:rFonts w:ascii="等线" w:eastAsia="等线" w:hAnsi="等线" w:cs="Arial" w:hint="eastAsia"/>
          <w:sz w:val="24"/>
          <w:szCs w:val="24"/>
        </w:rPr>
        <w:t>1</w:t>
      </w:r>
      <w:r w:rsidR="004D61A8" w:rsidRPr="009A3DCF">
        <w:rPr>
          <w:rFonts w:ascii="等线" w:eastAsia="等线" w:hAnsi="等线" w:cs="Arial"/>
          <w:sz w:val="24"/>
          <w:szCs w:val="24"/>
        </w:rPr>
        <w:t xml:space="preserve"> </w:t>
      </w:r>
      <w:r w:rsidRPr="009A3DCF">
        <w:rPr>
          <w:rFonts w:ascii="等线" w:eastAsia="等线" w:hAnsi="等线" w:cs="Arial" w:hint="eastAsia"/>
          <w:sz w:val="24"/>
          <w:szCs w:val="24"/>
        </w:rPr>
        <w:t>商品</w:t>
      </w:r>
      <w:r w:rsidR="007705AB" w:rsidRPr="009A3DCF">
        <w:rPr>
          <w:rFonts w:ascii="等线" w:eastAsia="等线" w:hAnsi="等线" w:cs="Arial" w:hint="eastAsia"/>
          <w:sz w:val="24"/>
          <w:szCs w:val="24"/>
        </w:rPr>
        <w:t>批次号</w:t>
      </w:r>
      <w:r w:rsidRPr="009A3DCF">
        <w:rPr>
          <w:rFonts w:ascii="等线" w:eastAsia="等线" w:hAnsi="等线" w:cs="Arial" w:hint="eastAsia"/>
          <w:sz w:val="24"/>
          <w:szCs w:val="24"/>
        </w:rPr>
        <w:t>代码设计</w:t>
      </w:r>
      <w:r w:rsidR="0012113A">
        <w:rPr>
          <w:rFonts w:ascii="等线" w:eastAsia="等线" w:hAnsi="等线" w:cs="Arial" w:hint="eastAsia"/>
          <w:sz w:val="24"/>
          <w:szCs w:val="24"/>
        </w:rPr>
        <w:t>方案一</w:t>
      </w:r>
    </w:p>
    <w:tbl>
      <w:tblPr>
        <w:tblStyle w:val="aff"/>
        <w:tblW w:w="4823" w:type="pct"/>
        <w:jc w:val="center"/>
        <w:tblLook w:val="04A0" w:firstRow="1" w:lastRow="0" w:firstColumn="1" w:lastColumn="0" w:noHBand="0" w:noVBand="1"/>
      </w:tblPr>
      <w:tblGrid>
        <w:gridCol w:w="1574"/>
        <w:gridCol w:w="1238"/>
        <w:gridCol w:w="1237"/>
        <w:gridCol w:w="1233"/>
        <w:gridCol w:w="1390"/>
        <w:gridCol w:w="1834"/>
      </w:tblGrid>
      <w:tr w:rsidR="00635552" w:rsidRPr="009A3DCF" w:rsidTr="00734129">
        <w:trPr>
          <w:trHeight w:val="407"/>
          <w:jc w:val="center"/>
        </w:trPr>
        <w:tc>
          <w:tcPr>
            <w:tcW w:w="925" w:type="pct"/>
            <w:vAlign w:val="center"/>
          </w:tcPr>
          <w:p w:rsidR="00635552" w:rsidRPr="009A3DCF" w:rsidRDefault="007026A8" w:rsidP="000701EE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>
              <w:rPr>
                <w:rFonts w:ascii="等线" w:eastAsia="等线" w:hAnsi="等线"/>
                <w:sz w:val="24"/>
              </w:rPr>
              <w:lastRenderedPageBreak/>
              <w:t>编码属主</w:t>
            </w:r>
          </w:p>
        </w:tc>
        <w:tc>
          <w:tcPr>
            <w:tcW w:w="728" w:type="pct"/>
          </w:tcPr>
          <w:p w:rsidR="00635552" w:rsidRPr="009A3DCF" w:rsidRDefault="007026A8" w:rsidP="000701EE">
            <w:pPr>
              <w:pStyle w:val="aff9"/>
              <w:spacing w:line="360" w:lineRule="auto"/>
              <w:rPr>
                <w:rFonts w:ascii="等线" w:eastAsia="等线" w:hAnsi="等线"/>
                <w:sz w:val="24"/>
              </w:rPr>
            </w:pPr>
            <w:r>
              <w:rPr>
                <w:rFonts w:ascii="等线" w:eastAsia="等线" w:hAnsi="等线"/>
                <w:sz w:val="24"/>
              </w:rPr>
              <w:t>编码类型</w:t>
            </w:r>
          </w:p>
        </w:tc>
        <w:tc>
          <w:tcPr>
            <w:tcW w:w="727" w:type="pct"/>
          </w:tcPr>
          <w:p w:rsidR="00635552" w:rsidRPr="009A3DCF" w:rsidRDefault="00635552" w:rsidP="000701EE">
            <w:pPr>
              <w:pStyle w:val="aff9"/>
              <w:spacing w:line="360" w:lineRule="auto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/>
                <w:sz w:val="24"/>
              </w:rPr>
              <w:t>品种</w:t>
            </w:r>
            <w:r w:rsidRPr="009A3DCF">
              <w:rPr>
                <w:rFonts w:ascii="等线" w:eastAsia="等线" w:hAnsi="等线" w:hint="eastAsia"/>
                <w:sz w:val="24"/>
              </w:rPr>
              <w:t>编号</w:t>
            </w:r>
          </w:p>
        </w:tc>
        <w:tc>
          <w:tcPr>
            <w:tcW w:w="725" w:type="pct"/>
            <w:vAlign w:val="center"/>
          </w:tcPr>
          <w:p w:rsidR="00635552" w:rsidRPr="009A3DCF" w:rsidRDefault="00635552" w:rsidP="000701EE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 w:hint="eastAsia"/>
                <w:sz w:val="24"/>
              </w:rPr>
              <w:t>日期</w:t>
            </w:r>
          </w:p>
        </w:tc>
        <w:tc>
          <w:tcPr>
            <w:tcW w:w="817" w:type="pct"/>
            <w:vAlign w:val="center"/>
          </w:tcPr>
          <w:p w:rsidR="00635552" w:rsidRPr="009A3DCF" w:rsidRDefault="00635552" w:rsidP="000701EE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/>
                <w:sz w:val="24"/>
              </w:rPr>
              <w:t>流水号</w:t>
            </w:r>
          </w:p>
        </w:tc>
        <w:tc>
          <w:tcPr>
            <w:tcW w:w="1078" w:type="pct"/>
            <w:vAlign w:val="center"/>
          </w:tcPr>
          <w:p w:rsidR="00635552" w:rsidRPr="009A3DCF" w:rsidRDefault="00635552" w:rsidP="000701EE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 w:hint="eastAsia"/>
                <w:sz w:val="24"/>
              </w:rPr>
              <w:t>校验位</w:t>
            </w:r>
          </w:p>
        </w:tc>
      </w:tr>
      <w:tr w:rsidR="00635552" w:rsidTr="00883A7C">
        <w:trPr>
          <w:trHeight w:val="255"/>
          <w:jc w:val="center"/>
        </w:trPr>
        <w:tc>
          <w:tcPr>
            <w:tcW w:w="925" w:type="pct"/>
            <w:vAlign w:val="center"/>
          </w:tcPr>
          <w:p w:rsidR="00635552" w:rsidRPr="00804614" w:rsidRDefault="00635552" w:rsidP="000701EE">
            <w:pPr>
              <w:pStyle w:val="aff9"/>
              <w:spacing w:line="360" w:lineRule="auto"/>
              <w:jc w:val="center"/>
              <w:rPr>
                <w:vertAlign w:val="subscript"/>
              </w:rPr>
            </w:pPr>
            <w:r>
              <w:t>CPX</w:t>
            </w:r>
          </w:p>
        </w:tc>
        <w:tc>
          <w:tcPr>
            <w:tcW w:w="728" w:type="pct"/>
          </w:tcPr>
          <w:p w:rsidR="00635552" w:rsidRDefault="00734129" w:rsidP="000701EE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27" w:type="pct"/>
            <w:vAlign w:val="center"/>
          </w:tcPr>
          <w:p w:rsidR="00635552" w:rsidRDefault="003A1493" w:rsidP="000701EE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  <w:r>
              <w:rPr>
                <w:rFonts w:hint="eastAsia"/>
              </w:rPr>
              <w:t xml:space="preserve"> N</w:t>
            </w:r>
            <w:r>
              <w:rPr>
                <w:rFonts w:hint="eastAsia"/>
                <w:vertAlign w:val="subscript"/>
              </w:rPr>
              <w:t>2</w:t>
            </w:r>
            <w:r>
              <w:t xml:space="preserve">… 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  <w:vertAlign w:val="subscript"/>
              </w:rPr>
              <w:t>5</w:t>
            </w:r>
          </w:p>
        </w:tc>
        <w:tc>
          <w:tcPr>
            <w:tcW w:w="725" w:type="pct"/>
            <w:vAlign w:val="center"/>
          </w:tcPr>
          <w:p w:rsidR="00635552" w:rsidRDefault="00635552" w:rsidP="000701EE">
            <w:pPr>
              <w:pStyle w:val="aff9"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YYmmdd</w:t>
            </w:r>
            <w:proofErr w:type="spellEnd"/>
          </w:p>
        </w:tc>
        <w:tc>
          <w:tcPr>
            <w:tcW w:w="817" w:type="pct"/>
            <w:vAlign w:val="center"/>
          </w:tcPr>
          <w:p w:rsidR="00635552" w:rsidRDefault="003A1493" w:rsidP="000701EE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  <w:r>
              <w:rPr>
                <w:rFonts w:hint="eastAsia"/>
              </w:rPr>
              <w:t xml:space="preserve"> N</w:t>
            </w:r>
            <w:r>
              <w:rPr>
                <w:rFonts w:hint="eastAsia"/>
                <w:vertAlign w:val="subscript"/>
              </w:rPr>
              <w:t>2</w:t>
            </w:r>
            <w:r>
              <w:t xml:space="preserve">… 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  <w:vertAlign w:val="subscript"/>
              </w:rPr>
              <w:t>4</w:t>
            </w:r>
          </w:p>
        </w:tc>
        <w:tc>
          <w:tcPr>
            <w:tcW w:w="1078" w:type="pct"/>
            <w:vAlign w:val="center"/>
          </w:tcPr>
          <w:p w:rsidR="00635552" w:rsidRDefault="003A1493" w:rsidP="000701EE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</w:p>
        </w:tc>
      </w:tr>
    </w:tbl>
    <w:p w:rsidR="004F1909" w:rsidRDefault="004F1909" w:rsidP="004F1909">
      <w:pPr>
        <w:spacing w:line="360" w:lineRule="auto"/>
        <w:jc w:val="center"/>
      </w:pPr>
    </w:p>
    <w:p w:rsidR="004F1909" w:rsidRDefault="004D61A8" w:rsidP="004F1909">
      <w:pPr>
        <w:rPr>
          <w:rFonts w:ascii="等线" w:eastAsia="等线" w:hAnsi="等线"/>
          <w:color w:val="C0504D" w:themeColor="accent2"/>
          <w:sz w:val="28"/>
          <w:szCs w:val="28"/>
        </w:rPr>
      </w:pPr>
      <w:r w:rsidRPr="00B827F3">
        <w:rPr>
          <w:rFonts w:ascii="等线" w:eastAsia="等线" w:hAnsi="等线"/>
          <w:sz w:val="28"/>
          <w:szCs w:val="28"/>
        </w:rPr>
        <w:t>例</w:t>
      </w:r>
      <w:r w:rsidRPr="00B827F3">
        <w:rPr>
          <w:rFonts w:ascii="等线" w:eastAsia="等线" w:hAnsi="等线" w:hint="eastAsia"/>
          <w:sz w:val="28"/>
          <w:szCs w:val="28"/>
        </w:rPr>
        <w:t>：CPX</w:t>
      </w:r>
      <w:r w:rsidR="00805BD4" w:rsidRPr="00053A27">
        <w:rPr>
          <w:rFonts w:ascii="等线" w:eastAsia="等线" w:hAnsi="等线"/>
          <w:color w:val="FF0000"/>
          <w:sz w:val="28"/>
          <w:szCs w:val="28"/>
        </w:rPr>
        <w:t>1</w:t>
      </w:r>
      <w:r w:rsidR="005A2EC3">
        <w:rPr>
          <w:rFonts w:ascii="等线" w:eastAsia="等线" w:hAnsi="等线" w:hint="eastAsia"/>
          <w:color w:val="F79646" w:themeColor="accent6"/>
          <w:sz w:val="28"/>
          <w:szCs w:val="28"/>
        </w:rPr>
        <w:t>0000</w:t>
      </w:r>
      <w:r w:rsidR="00455712" w:rsidRPr="00B827F3">
        <w:rPr>
          <w:rFonts w:ascii="等线" w:eastAsia="等线" w:hAnsi="等线" w:hint="eastAsia"/>
          <w:color w:val="F79646" w:themeColor="accent6"/>
          <w:sz w:val="28"/>
          <w:szCs w:val="28"/>
        </w:rPr>
        <w:t>1</w:t>
      </w:r>
      <w:r w:rsidRPr="00B827F3">
        <w:rPr>
          <w:rFonts w:ascii="等线" w:eastAsia="等线" w:hAnsi="等线" w:hint="eastAsia"/>
          <w:color w:val="4F81BD" w:themeColor="accent1"/>
          <w:sz w:val="28"/>
          <w:szCs w:val="28"/>
        </w:rPr>
        <w:t>180207</w:t>
      </w:r>
      <w:r w:rsidR="009A3DCF" w:rsidRPr="008E6832">
        <w:rPr>
          <w:rFonts w:ascii="等线" w:eastAsia="等线" w:hAnsi="等线"/>
          <w:color w:val="4BACC6" w:themeColor="accent5"/>
          <w:sz w:val="28"/>
          <w:szCs w:val="28"/>
        </w:rPr>
        <w:t>0001</w:t>
      </w:r>
      <w:r w:rsidR="008E6832" w:rsidRPr="008E6832">
        <w:rPr>
          <w:rFonts w:ascii="等线" w:eastAsia="等线" w:hAnsi="等线"/>
          <w:color w:val="C0504D" w:themeColor="accent2"/>
          <w:sz w:val="28"/>
          <w:szCs w:val="28"/>
        </w:rPr>
        <w:t>3</w:t>
      </w:r>
    </w:p>
    <w:p w:rsidR="0012113A" w:rsidRDefault="0012113A" w:rsidP="004F1909">
      <w:pPr>
        <w:rPr>
          <w:rFonts w:ascii="等线" w:eastAsia="等线" w:hAnsi="等线"/>
          <w:color w:val="C0504D" w:themeColor="accent2"/>
          <w:sz w:val="28"/>
          <w:szCs w:val="28"/>
        </w:rPr>
      </w:pPr>
    </w:p>
    <w:p w:rsidR="00BF0574" w:rsidRPr="009A3DCF" w:rsidRDefault="00BF0574" w:rsidP="00BF0574">
      <w:pPr>
        <w:pStyle w:val="affa"/>
        <w:spacing w:beforeLines="50" w:before="163" w:afterLines="50" w:after="163" w:line="360" w:lineRule="auto"/>
        <w:ind w:firstLine="480"/>
        <w:jc w:val="center"/>
        <w:rPr>
          <w:rFonts w:ascii="等线" w:eastAsia="等线" w:hAnsi="等线"/>
          <w:sz w:val="24"/>
          <w:szCs w:val="24"/>
        </w:rPr>
      </w:pPr>
      <w:r w:rsidRPr="009A3DCF">
        <w:rPr>
          <w:rFonts w:ascii="等线" w:eastAsia="等线" w:hAnsi="等线" w:cs="Arial" w:hint="eastAsia"/>
          <w:sz w:val="24"/>
          <w:szCs w:val="24"/>
        </w:rPr>
        <w:t>表1</w:t>
      </w:r>
      <w:r w:rsidRPr="009A3DCF">
        <w:rPr>
          <w:rFonts w:ascii="等线" w:eastAsia="等线" w:hAnsi="等线" w:cs="Arial"/>
          <w:sz w:val="24"/>
          <w:szCs w:val="24"/>
        </w:rPr>
        <w:t xml:space="preserve"> </w:t>
      </w:r>
      <w:r w:rsidRPr="009A3DCF">
        <w:rPr>
          <w:rFonts w:ascii="等线" w:eastAsia="等线" w:hAnsi="等线" w:cs="Arial" w:hint="eastAsia"/>
          <w:sz w:val="24"/>
          <w:szCs w:val="24"/>
        </w:rPr>
        <w:t>商品批次号代码设计</w:t>
      </w:r>
      <w:r>
        <w:rPr>
          <w:rFonts w:ascii="等线" w:eastAsia="等线" w:hAnsi="等线" w:cs="Arial" w:hint="eastAsia"/>
          <w:sz w:val="24"/>
          <w:szCs w:val="24"/>
        </w:rPr>
        <w:t>方案二</w:t>
      </w:r>
    </w:p>
    <w:tbl>
      <w:tblPr>
        <w:tblStyle w:val="aff"/>
        <w:tblW w:w="5000" w:type="pct"/>
        <w:jc w:val="center"/>
        <w:tblLook w:val="04A0" w:firstRow="1" w:lastRow="0" w:firstColumn="1" w:lastColumn="0" w:noHBand="0" w:noVBand="1"/>
      </w:tblPr>
      <w:tblGrid>
        <w:gridCol w:w="2130"/>
        <w:gridCol w:w="1677"/>
        <w:gridCol w:w="1882"/>
        <w:gridCol w:w="3129"/>
      </w:tblGrid>
      <w:tr w:rsidR="000C419E" w:rsidRPr="009A3DCF" w:rsidTr="00883A7C">
        <w:trPr>
          <w:trHeight w:val="407"/>
          <w:jc w:val="center"/>
        </w:trPr>
        <w:tc>
          <w:tcPr>
            <w:tcW w:w="1208" w:type="pct"/>
            <w:vAlign w:val="center"/>
          </w:tcPr>
          <w:p w:rsidR="000C419E" w:rsidRPr="009A3DCF" w:rsidRDefault="000C419E" w:rsidP="00971078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>
              <w:rPr>
                <w:rFonts w:ascii="等线" w:eastAsia="等线" w:hAnsi="等线"/>
                <w:sz w:val="24"/>
              </w:rPr>
              <w:t>编码属主</w:t>
            </w:r>
          </w:p>
        </w:tc>
        <w:tc>
          <w:tcPr>
            <w:tcW w:w="951" w:type="pct"/>
          </w:tcPr>
          <w:p w:rsidR="000C419E" w:rsidRPr="009A3DCF" w:rsidRDefault="000C419E" w:rsidP="00971078">
            <w:pPr>
              <w:pStyle w:val="aff9"/>
              <w:spacing w:line="360" w:lineRule="auto"/>
              <w:rPr>
                <w:rFonts w:ascii="等线" w:eastAsia="等线" w:hAnsi="等线"/>
                <w:sz w:val="24"/>
              </w:rPr>
            </w:pPr>
            <w:r>
              <w:rPr>
                <w:rFonts w:ascii="等线" w:eastAsia="等线" w:hAnsi="等线"/>
                <w:sz w:val="24"/>
              </w:rPr>
              <w:t>编码类型</w:t>
            </w:r>
          </w:p>
        </w:tc>
        <w:tc>
          <w:tcPr>
            <w:tcW w:w="1067" w:type="pct"/>
            <w:vAlign w:val="center"/>
          </w:tcPr>
          <w:p w:rsidR="000C419E" w:rsidRPr="009A3DCF" w:rsidRDefault="000C419E" w:rsidP="00971078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/>
                <w:sz w:val="24"/>
              </w:rPr>
              <w:t>流水号</w:t>
            </w:r>
          </w:p>
        </w:tc>
        <w:tc>
          <w:tcPr>
            <w:tcW w:w="1774" w:type="pct"/>
            <w:vAlign w:val="center"/>
          </w:tcPr>
          <w:p w:rsidR="000C419E" w:rsidRPr="009A3DCF" w:rsidRDefault="000C419E" w:rsidP="00971078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 w:hint="eastAsia"/>
                <w:sz w:val="24"/>
              </w:rPr>
              <w:t>校验位</w:t>
            </w:r>
          </w:p>
        </w:tc>
      </w:tr>
      <w:tr w:rsidR="000C419E" w:rsidTr="00883A7C">
        <w:trPr>
          <w:trHeight w:val="142"/>
          <w:jc w:val="center"/>
        </w:trPr>
        <w:tc>
          <w:tcPr>
            <w:tcW w:w="1208" w:type="pct"/>
            <w:vAlign w:val="center"/>
          </w:tcPr>
          <w:p w:rsidR="000C419E" w:rsidRPr="00804614" w:rsidRDefault="000C419E" w:rsidP="00971078">
            <w:pPr>
              <w:pStyle w:val="aff9"/>
              <w:spacing w:line="360" w:lineRule="auto"/>
              <w:jc w:val="center"/>
              <w:rPr>
                <w:vertAlign w:val="subscript"/>
              </w:rPr>
            </w:pPr>
            <w:r>
              <w:t>CPX</w:t>
            </w:r>
          </w:p>
        </w:tc>
        <w:tc>
          <w:tcPr>
            <w:tcW w:w="951" w:type="pct"/>
          </w:tcPr>
          <w:p w:rsidR="000C419E" w:rsidRDefault="000C419E" w:rsidP="00971078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7" w:type="pct"/>
            <w:vAlign w:val="center"/>
          </w:tcPr>
          <w:p w:rsidR="000C419E" w:rsidRDefault="003A1493" w:rsidP="00971078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  <w:r>
              <w:rPr>
                <w:rFonts w:hint="eastAsia"/>
              </w:rPr>
              <w:t xml:space="preserve"> N</w:t>
            </w:r>
            <w:r>
              <w:rPr>
                <w:rFonts w:hint="eastAsia"/>
                <w:vertAlign w:val="subscript"/>
              </w:rPr>
              <w:t>2</w:t>
            </w:r>
            <w:r>
              <w:t xml:space="preserve">… </w:t>
            </w:r>
            <w:r>
              <w:rPr>
                <w:rFonts w:hint="eastAsia"/>
              </w:rPr>
              <w:t>N</w:t>
            </w:r>
            <w:r w:rsidR="005A2EC3">
              <w:rPr>
                <w:rFonts w:hint="eastAsia"/>
                <w:vertAlign w:val="subscript"/>
              </w:rPr>
              <w:t>15</w:t>
            </w:r>
          </w:p>
        </w:tc>
        <w:tc>
          <w:tcPr>
            <w:tcW w:w="1774" w:type="pct"/>
            <w:vAlign w:val="center"/>
          </w:tcPr>
          <w:p w:rsidR="000C419E" w:rsidRDefault="003A1493" w:rsidP="00971078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</w:p>
        </w:tc>
      </w:tr>
    </w:tbl>
    <w:p w:rsidR="00BF0574" w:rsidRDefault="00BF0574" w:rsidP="00BF0574">
      <w:pPr>
        <w:spacing w:line="360" w:lineRule="auto"/>
        <w:jc w:val="center"/>
      </w:pPr>
    </w:p>
    <w:p w:rsidR="002F629D" w:rsidRPr="000D4035" w:rsidRDefault="00BF0574" w:rsidP="004F1909">
      <w:pPr>
        <w:rPr>
          <w:rFonts w:ascii="等线" w:eastAsia="等线" w:hAnsi="等线"/>
          <w:color w:val="C0504D" w:themeColor="accent2"/>
          <w:sz w:val="28"/>
          <w:szCs w:val="28"/>
        </w:rPr>
      </w:pPr>
      <w:r w:rsidRPr="00B827F3">
        <w:rPr>
          <w:rFonts w:ascii="等线" w:eastAsia="等线" w:hAnsi="等线"/>
          <w:sz w:val="28"/>
          <w:szCs w:val="28"/>
        </w:rPr>
        <w:t>例</w:t>
      </w:r>
      <w:r w:rsidRPr="00B827F3">
        <w:rPr>
          <w:rFonts w:ascii="等线" w:eastAsia="等线" w:hAnsi="等线" w:hint="eastAsia"/>
          <w:sz w:val="28"/>
          <w:szCs w:val="28"/>
        </w:rPr>
        <w:t>：CPX</w:t>
      </w:r>
      <w:r w:rsidRPr="00053A27">
        <w:rPr>
          <w:rFonts w:ascii="等线" w:eastAsia="等线" w:hAnsi="等线"/>
          <w:color w:val="FF0000"/>
          <w:sz w:val="28"/>
          <w:szCs w:val="28"/>
        </w:rPr>
        <w:t>1</w:t>
      </w:r>
      <w:r w:rsidR="000D4035">
        <w:rPr>
          <w:rFonts w:ascii="等线" w:eastAsia="等线" w:hAnsi="等线"/>
          <w:color w:val="4BACC6" w:themeColor="accent5"/>
          <w:sz w:val="28"/>
          <w:szCs w:val="28"/>
        </w:rPr>
        <w:t>123456789123456</w:t>
      </w:r>
      <w:r w:rsidRPr="008E6832">
        <w:rPr>
          <w:rFonts w:ascii="等线" w:eastAsia="等线" w:hAnsi="等线"/>
          <w:color w:val="C0504D" w:themeColor="accent2"/>
          <w:sz w:val="28"/>
          <w:szCs w:val="28"/>
        </w:rPr>
        <w:t>3</w:t>
      </w:r>
    </w:p>
    <w:p w:rsidR="009A3DCF" w:rsidRPr="00336867" w:rsidRDefault="009A3DCF" w:rsidP="009A3DCF">
      <w:pPr>
        <w:pStyle w:val="3"/>
      </w:pPr>
      <w:r>
        <w:rPr>
          <w:rFonts w:hint="eastAsia"/>
        </w:rPr>
        <w:t>溯源码编码规则</w:t>
      </w:r>
    </w:p>
    <w:p w:rsidR="003F2CF0" w:rsidRPr="000701EE" w:rsidRDefault="003F2CF0" w:rsidP="000701EE">
      <w:pPr>
        <w:pStyle w:val="affa"/>
        <w:spacing w:beforeLines="50" w:before="163" w:afterLines="50" w:after="163" w:line="360" w:lineRule="auto"/>
        <w:ind w:firstLine="480"/>
        <w:jc w:val="center"/>
        <w:rPr>
          <w:rFonts w:ascii="等线" w:eastAsia="等线" w:hAnsi="等线" w:cs="Arial"/>
          <w:sz w:val="24"/>
          <w:szCs w:val="24"/>
        </w:rPr>
      </w:pPr>
      <w:r w:rsidRPr="000701EE">
        <w:rPr>
          <w:rFonts w:ascii="等线" w:eastAsia="等线" w:hAnsi="等线" w:cs="Arial" w:hint="eastAsia"/>
          <w:sz w:val="24"/>
          <w:szCs w:val="24"/>
        </w:rPr>
        <w:t>表</w:t>
      </w:r>
      <w:r w:rsidR="000701EE">
        <w:rPr>
          <w:rFonts w:ascii="等线" w:eastAsia="等线" w:hAnsi="等线" w:cs="Arial"/>
          <w:sz w:val="24"/>
          <w:szCs w:val="24"/>
        </w:rPr>
        <w:t>2</w:t>
      </w:r>
      <w:r w:rsidR="00F1227B">
        <w:rPr>
          <w:rFonts w:ascii="等线" w:eastAsia="等线" w:hAnsi="等线" w:cs="Arial"/>
          <w:sz w:val="24"/>
          <w:szCs w:val="24"/>
        </w:rPr>
        <w:t xml:space="preserve"> </w:t>
      </w:r>
      <w:r w:rsidRPr="000701EE">
        <w:rPr>
          <w:rFonts w:ascii="等线" w:eastAsia="等线" w:hAnsi="等线" w:cs="Arial" w:hint="eastAsia"/>
          <w:sz w:val="24"/>
          <w:szCs w:val="24"/>
        </w:rPr>
        <w:t>商品追溯码代码设计</w:t>
      </w:r>
      <w:r w:rsidR="00F1227B">
        <w:rPr>
          <w:rFonts w:ascii="等线" w:eastAsia="等线" w:hAnsi="等线" w:cs="Arial" w:hint="eastAsia"/>
          <w:sz w:val="24"/>
          <w:szCs w:val="24"/>
        </w:rPr>
        <w:t>方案一</w:t>
      </w:r>
    </w:p>
    <w:tbl>
      <w:tblPr>
        <w:tblStyle w:val="aff"/>
        <w:tblW w:w="4240" w:type="pct"/>
        <w:jc w:val="center"/>
        <w:tblLook w:val="04A0" w:firstRow="1" w:lastRow="0" w:firstColumn="1" w:lastColumn="0" w:noHBand="0" w:noVBand="1"/>
      </w:tblPr>
      <w:tblGrid>
        <w:gridCol w:w="1294"/>
        <w:gridCol w:w="1268"/>
        <w:gridCol w:w="1345"/>
        <w:gridCol w:w="1345"/>
        <w:gridCol w:w="1345"/>
        <w:gridCol w:w="881"/>
      </w:tblGrid>
      <w:tr w:rsidR="003A1493" w:rsidTr="005D66DD">
        <w:trPr>
          <w:trHeight w:val="407"/>
          <w:jc w:val="center"/>
        </w:trPr>
        <w:tc>
          <w:tcPr>
            <w:tcW w:w="865" w:type="pct"/>
            <w:vAlign w:val="center"/>
          </w:tcPr>
          <w:p w:rsidR="003A1493" w:rsidRPr="009A3DCF" w:rsidRDefault="003A1493" w:rsidP="001F4897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>
              <w:rPr>
                <w:rFonts w:ascii="等线" w:eastAsia="等线" w:hAnsi="等线"/>
                <w:sz w:val="24"/>
              </w:rPr>
              <w:t>编码属主</w:t>
            </w:r>
          </w:p>
        </w:tc>
        <w:tc>
          <w:tcPr>
            <w:tcW w:w="848" w:type="pct"/>
          </w:tcPr>
          <w:p w:rsidR="003A1493" w:rsidRPr="009A3DCF" w:rsidRDefault="003A1493" w:rsidP="001F4897">
            <w:pPr>
              <w:pStyle w:val="aff9"/>
              <w:spacing w:line="360" w:lineRule="auto"/>
              <w:rPr>
                <w:rFonts w:ascii="等线" w:eastAsia="等线" w:hAnsi="等线"/>
                <w:sz w:val="24"/>
              </w:rPr>
            </w:pPr>
            <w:r>
              <w:rPr>
                <w:rFonts w:ascii="等线" w:eastAsia="等线" w:hAnsi="等线"/>
                <w:sz w:val="24"/>
              </w:rPr>
              <w:t>编码类型</w:t>
            </w:r>
          </w:p>
        </w:tc>
        <w:tc>
          <w:tcPr>
            <w:tcW w:w="899" w:type="pct"/>
          </w:tcPr>
          <w:p w:rsidR="003A1493" w:rsidRPr="009A3DCF" w:rsidRDefault="003A1493" w:rsidP="001F4897">
            <w:pPr>
              <w:pStyle w:val="aff9"/>
              <w:spacing w:line="360" w:lineRule="auto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/>
                <w:sz w:val="24"/>
              </w:rPr>
              <w:t>品种</w:t>
            </w:r>
            <w:r w:rsidRPr="009A3DCF">
              <w:rPr>
                <w:rFonts w:ascii="等线" w:eastAsia="等线" w:hAnsi="等线" w:hint="eastAsia"/>
                <w:sz w:val="24"/>
              </w:rPr>
              <w:t>编号</w:t>
            </w:r>
          </w:p>
        </w:tc>
        <w:tc>
          <w:tcPr>
            <w:tcW w:w="899" w:type="pct"/>
            <w:vAlign w:val="center"/>
          </w:tcPr>
          <w:p w:rsidR="003A1493" w:rsidRPr="009A3DCF" w:rsidRDefault="003A1493" w:rsidP="001F4897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 w:hint="eastAsia"/>
                <w:sz w:val="24"/>
              </w:rPr>
              <w:t>日期</w:t>
            </w:r>
          </w:p>
        </w:tc>
        <w:tc>
          <w:tcPr>
            <w:tcW w:w="899" w:type="pct"/>
            <w:vAlign w:val="center"/>
          </w:tcPr>
          <w:p w:rsidR="003A1493" w:rsidRPr="009A3DCF" w:rsidRDefault="003A1493" w:rsidP="001F4897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/>
                <w:sz w:val="24"/>
              </w:rPr>
              <w:t>流水号</w:t>
            </w:r>
          </w:p>
        </w:tc>
        <w:tc>
          <w:tcPr>
            <w:tcW w:w="589" w:type="pct"/>
            <w:vAlign w:val="center"/>
          </w:tcPr>
          <w:p w:rsidR="003A1493" w:rsidRDefault="003A1493" w:rsidP="001F4897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校验位</w:t>
            </w:r>
          </w:p>
        </w:tc>
      </w:tr>
      <w:tr w:rsidR="003A1493" w:rsidTr="00883A7C">
        <w:trPr>
          <w:trHeight w:val="260"/>
          <w:jc w:val="center"/>
        </w:trPr>
        <w:tc>
          <w:tcPr>
            <w:tcW w:w="865" w:type="pct"/>
            <w:vAlign w:val="center"/>
          </w:tcPr>
          <w:p w:rsidR="003A1493" w:rsidRPr="00804614" w:rsidRDefault="003A1493" w:rsidP="001F4897">
            <w:pPr>
              <w:pStyle w:val="aff9"/>
              <w:spacing w:line="360" w:lineRule="auto"/>
              <w:jc w:val="center"/>
              <w:rPr>
                <w:vertAlign w:val="subscript"/>
              </w:rPr>
            </w:pPr>
            <w:r>
              <w:t>CPX</w:t>
            </w:r>
          </w:p>
        </w:tc>
        <w:tc>
          <w:tcPr>
            <w:tcW w:w="848" w:type="pct"/>
          </w:tcPr>
          <w:p w:rsidR="003A1493" w:rsidRDefault="003A1493" w:rsidP="001F4897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99" w:type="pct"/>
            <w:vAlign w:val="center"/>
          </w:tcPr>
          <w:p w:rsidR="003A1493" w:rsidRDefault="003A1493" w:rsidP="001F4897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  <w:r>
              <w:rPr>
                <w:rFonts w:hint="eastAsia"/>
              </w:rPr>
              <w:t xml:space="preserve"> N</w:t>
            </w:r>
            <w:r>
              <w:rPr>
                <w:rFonts w:hint="eastAsia"/>
                <w:vertAlign w:val="subscript"/>
              </w:rPr>
              <w:t>2</w:t>
            </w:r>
            <w:r>
              <w:t xml:space="preserve">… </w:t>
            </w:r>
            <w:r>
              <w:rPr>
                <w:rFonts w:hint="eastAsia"/>
              </w:rPr>
              <w:t>N</w:t>
            </w:r>
            <w:r w:rsidR="00883A7C">
              <w:rPr>
                <w:rFonts w:hint="eastAsia"/>
                <w:vertAlign w:val="subscript"/>
              </w:rPr>
              <w:t>5</w:t>
            </w:r>
          </w:p>
        </w:tc>
        <w:tc>
          <w:tcPr>
            <w:tcW w:w="899" w:type="pct"/>
            <w:vAlign w:val="center"/>
          </w:tcPr>
          <w:p w:rsidR="003A1493" w:rsidRDefault="003A1493" w:rsidP="001F4897">
            <w:pPr>
              <w:pStyle w:val="aff9"/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YYmmdd</w:t>
            </w:r>
            <w:proofErr w:type="spellEnd"/>
          </w:p>
        </w:tc>
        <w:tc>
          <w:tcPr>
            <w:tcW w:w="899" w:type="pct"/>
            <w:vAlign w:val="center"/>
          </w:tcPr>
          <w:p w:rsidR="003A1493" w:rsidRDefault="00883A7C" w:rsidP="001F4897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  <w:r>
              <w:rPr>
                <w:rFonts w:hint="eastAsia"/>
              </w:rPr>
              <w:t xml:space="preserve"> N</w:t>
            </w:r>
            <w:r>
              <w:rPr>
                <w:rFonts w:hint="eastAsia"/>
                <w:vertAlign w:val="subscript"/>
              </w:rPr>
              <w:t>2</w:t>
            </w:r>
            <w:r>
              <w:t xml:space="preserve">… 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  <w:vertAlign w:val="subscript"/>
              </w:rPr>
              <w:t>6</w:t>
            </w:r>
          </w:p>
        </w:tc>
        <w:tc>
          <w:tcPr>
            <w:tcW w:w="589" w:type="pct"/>
            <w:vAlign w:val="center"/>
          </w:tcPr>
          <w:p w:rsidR="003A1493" w:rsidRDefault="00883A7C" w:rsidP="001F4897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</w:p>
        </w:tc>
      </w:tr>
    </w:tbl>
    <w:p w:rsidR="003F2CF0" w:rsidRPr="00336867" w:rsidRDefault="00336867" w:rsidP="009A3DCF">
      <w:pPr>
        <w:rPr>
          <w:rFonts w:ascii="等线" w:eastAsia="等线" w:hAnsi="等线"/>
          <w:color w:val="C0504D" w:themeColor="accent2"/>
          <w:sz w:val="28"/>
          <w:szCs w:val="28"/>
        </w:rPr>
      </w:pPr>
      <w:r w:rsidRPr="00B827F3">
        <w:rPr>
          <w:rFonts w:ascii="等线" w:eastAsia="等线" w:hAnsi="等线"/>
          <w:sz w:val="28"/>
          <w:szCs w:val="28"/>
        </w:rPr>
        <w:t>例</w:t>
      </w:r>
      <w:r w:rsidRPr="00B827F3">
        <w:rPr>
          <w:rFonts w:ascii="等线" w:eastAsia="等线" w:hAnsi="等线" w:hint="eastAsia"/>
          <w:sz w:val="28"/>
          <w:szCs w:val="28"/>
        </w:rPr>
        <w:t>：CPX</w:t>
      </w:r>
      <w:r>
        <w:rPr>
          <w:rFonts w:ascii="等线" w:eastAsia="等线" w:hAnsi="等线"/>
          <w:color w:val="FF0000"/>
          <w:sz w:val="28"/>
          <w:szCs w:val="28"/>
        </w:rPr>
        <w:t>2</w:t>
      </w:r>
      <w:r w:rsidR="00883A7C">
        <w:rPr>
          <w:rFonts w:ascii="等线" w:eastAsia="等线" w:hAnsi="等线" w:hint="eastAsia"/>
          <w:color w:val="F79646" w:themeColor="accent6"/>
          <w:sz w:val="28"/>
          <w:szCs w:val="28"/>
        </w:rPr>
        <w:t>000</w:t>
      </w:r>
      <w:r>
        <w:rPr>
          <w:rFonts w:ascii="等线" w:eastAsia="等线" w:hAnsi="等线"/>
          <w:color w:val="F79646" w:themeColor="accent6"/>
          <w:sz w:val="28"/>
          <w:szCs w:val="28"/>
        </w:rPr>
        <w:t>0</w:t>
      </w:r>
      <w:r w:rsidRPr="00B827F3">
        <w:rPr>
          <w:rFonts w:ascii="等线" w:eastAsia="等线" w:hAnsi="等线" w:hint="eastAsia"/>
          <w:color w:val="F79646" w:themeColor="accent6"/>
          <w:sz w:val="28"/>
          <w:szCs w:val="28"/>
        </w:rPr>
        <w:t>1</w:t>
      </w:r>
      <w:r w:rsidRPr="00B827F3">
        <w:rPr>
          <w:rFonts w:ascii="等线" w:eastAsia="等线" w:hAnsi="等线" w:hint="eastAsia"/>
          <w:color w:val="4F81BD" w:themeColor="accent1"/>
          <w:sz w:val="28"/>
          <w:szCs w:val="28"/>
        </w:rPr>
        <w:t>180207</w:t>
      </w:r>
      <w:r w:rsidRPr="008E6832">
        <w:rPr>
          <w:rFonts w:ascii="等线" w:eastAsia="等线" w:hAnsi="等线"/>
          <w:color w:val="4BACC6" w:themeColor="accent5"/>
          <w:sz w:val="28"/>
          <w:szCs w:val="28"/>
        </w:rPr>
        <w:t>000</w:t>
      </w:r>
      <w:r>
        <w:rPr>
          <w:rFonts w:ascii="等线" w:eastAsia="等线" w:hAnsi="等线"/>
          <w:color w:val="4BACC6" w:themeColor="accent5"/>
          <w:sz w:val="28"/>
          <w:szCs w:val="28"/>
        </w:rPr>
        <w:t>00</w:t>
      </w:r>
      <w:r w:rsidRPr="008E6832">
        <w:rPr>
          <w:rFonts w:ascii="等线" w:eastAsia="等线" w:hAnsi="等线"/>
          <w:color w:val="4BACC6" w:themeColor="accent5"/>
          <w:sz w:val="28"/>
          <w:szCs w:val="28"/>
        </w:rPr>
        <w:t>1</w:t>
      </w:r>
      <w:r w:rsidRPr="008E6832">
        <w:rPr>
          <w:rFonts w:ascii="等线" w:eastAsia="等线" w:hAnsi="等线"/>
          <w:color w:val="C0504D" w:themeColor="accent2"/>
          <w:sz w:val="28"/>
          <w:szCs w:val="28"/>
        </w:rPr>
        <w:t>3</w:t>
      </w:r>
    </w:p>
    <w:p w:rsidR="001F4897" w:rsidRPr="000701EE" w:rsidRDefault="001F4897" w:rsidP="001F4897">
      <w:pPr>
        <w:pStyle w:val="affa"/>
        <w:spacing w:beforeLines="50" w:before="163" w:afterLines="50" w:after="163" w:line="360" w:lineRule="auto"/>
        <w:ind w:firstLine="480"/>
        <w:jc w:val="center"/>
        <w:rPr>
          <w:rFonts w:ascii="等线" w:eastAsia="等线" w:hAnsi="等线" w:cs="Arial"/>
          <w:sz w:val="24"/>
          <w:szCs w:val="24"/>
        </w:rPr>
      </w:pPr>
      <w:r w:rsidRPr="000701EE">
        <w:rPr>
          <w:rFonts w:ascii="等线" w:eastAsia="等线" w:hAnsi="等线" w:cs="Arial" w:hint="eastAsia"/>
          <w:sz w:val="24"/>
          <w:szCs w:val="24"/>
        </w:rPr>
        <w:t>表</w:t>
      </w:r>
      <w:r>
        <w:rPr>
          <w:rFonts w:ascii="等线" w:eastAsia="等线" w:hAnsi="等线" w:cs="Arial"/>
          <w:sz w:val="24"/>
          <w:szCs w:val="24"/>
        </w:rPr>
        <w:t xml:space="preserve">2 </w:t>
      </w:r>
      <w:r w:rsidRPr="000701EE">
        <w:rPr>
          <w:rFonts w:ascii="等线" w:eastAsia="等线" w:hAnsi="等线" w:cs="Arial" w:hint="eastAsia"/>
          <w:sz w:val="24"/>
          <w:szCs w:val="24"/>
        </w:rPr>
        <w:t>商品追溯码代码设计</w:t>
      </w:r>
      <w:r>
        <w:rPr>
          <w:rFonts w:ascii="等线" w:eastAsia="等线" w:hAnsi="等线" w:cs="Arial" w:hint="eastAsia"/>
          <w:sz w:val="24"/>
          <w:szCs w:val="24"/>
        </w:rPr>
        <w:t>方案二</w:t>
      </w:r>
    </w:p>
    <w:tbl>
      <w:tblPr>
        <w:tblStyle w:val="aff"/>
        <w:tblW w:w="4212" w:type="pct"/>
        <w:jc w:val="center"/>
        <w:tblLook w:val="04A0" w:firstRow="1" w:lastRow="0" w:firstColumn="1" w:lastColumn="0" w:noHBand="0" w:noVBand="1"/>
      </w:tblPr>
      <w:tblGrid>
        <w:gridCol w:w="1309"/>
        <w:gridCol w:w="1282"/>
        <w:gridCol w:w="2711"/>
        <w:gridCol w:w="2126"/>
      </w:tblGrid>
      <w:tr w:rsidR="004B0BEF" w:rsidTr="005D66DD">
        <w:trPr>
          <w:trHeight w:val="407"/>
          <w:jc w:val="center"/>
        </w:trPr>
        <w:tc>
          <w:tcPr>
            <w:tcW w:w="881" w:type="pct"/>
            <w:vAlign w:val="center"/>
          </w:tcPr>
          <w:p w:rsidR="004B0BEF" w:rsidRPr="009A3DCF" w:rsidRDefault="004B0BEF" w:rsidP="00971078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>
              <w:rPr>
                <w:rFonts w:ascii="等线" w:eastAsia="等线" w:hAnsi="等线"/>
                <w:sz w:val="24"/>
              </w:rPr>
              <w:t>编码属主</w:t>
            </w:r>
          </w:p>
        </w:tc>
        <w:tc>
          <w:tcPr>
            <w:tcW w:w="863" w:type="pct"/>
          </w:tcPr>
          <w:p w:rsidR="004B0BEF" w:rsidRPr="009A3DCF" w:rsidRDefault="004B0BEF" w:rsidP="00971078">
            <w:pPr>
              <w:pStyle w:val="aff9"/>
              <w:spacing w:line="360" w:lineRule="auto"/>
              <w:rPr>
                <w:rFonts w:ascii="等线" w:eastAsia="等线" w:hAnsi="等线"/>
                <w:sz w:val="24"/>
              </w:rPr>
            </w:pPr>
            <w:r>
              <w:rPr>
                <w:rFonts w:ascii="等线" w:eastAsia="等线" w:hAnsi="等线"/>
                <w:sz w:val="24"/>
              </w:rPr>
              <w:t>编码类型</w:t>
            </w:r>
          </w:p>
        </w:tc>
        <w:tc>
          <w:tcPr>
            <w:tcW w:w="1825" w:type="pct"/>
            <w:vAlign w:val="center"/>
          </w:tcPr>
          <w:p w:rsidR="004B0BEF" w:rsidRPr="009A3DCF" w:rsidRDefault="004B0BEF" w:rsidP="00971078">
            <w:pPr>
              <w:pStyle w:val="aff9"/>
              <w:spacing w:line="360" w:lineRule="auto"/>
              <w:jc w:val="center"/>
              <w:rPr>
                <w:rFonts w:ascii="等线" w:eastAsia="等线" w:hAnsi="等线"/>
                <w:sz w:val="24"/>
              </w:rPr>
            </w:pPr>
            <w:r w:rsidRPr="009A3DCF">
              <w:rPr>
                <w:rFonts w:ascii="等线" w:eastAsia="等线" w:hAnsi="等线"/>
                <w:sz w:val="24"/>
              </w:rPr>
              <w:t>流水号</w:t>
            </w:r>
          </w:p>
        </w:tc>
        <w:tc>
          <w:tcPr>
            <w:tcW w:w="1431" w:type="pct"/>
            <w:vAlign w:val="center"/>
          </w:tcPr>
          <w:p w:rsidR="004B0BEF" w:rsidRDefault="004B0BEF" w:rsidP="00971078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校验位</w:t>
            </w:r>
          </w:p>
        </w:tc>
      </w:tr>
      <w:tr w:rsidR="004B0BEF" w:rsidTr="00883A7C">
        <w:trPr>
          <w:trHeight w:val="58"/>
          <w:jc w:val="center"/>
        </w:trPr>
        <w:tc>
          <w:tcPr>
            <w:tcW w:w="881" w:type="pct"/>
            <w:vAlign w:val="center"/>
          </w:tcPr>
          <w:p w:rsidR="004B0BEF" w:rsidRPr="00804614" w:rsidRDefault="004B0BEF" w:rsidP="00971078">
            <w:pPr>
              <w:pStyle w:val="aff9"/>
              <w:spacing w:line="360" w:lineRule="auto"/>
              <w:jc w:val="center"/>
              <w:rPr>
                <w:vertAlign w:val="subscript"/>
              </w:rPr>
            </w:pPr>
            <w:r>
              <w:t>CPX</w:t>
            </w:r>
          </w:p>
        </w:tc>
        <w:tc>
          <w:tcPr>
            <w:tcW w:w="863" w:type="pct"/>
          </w:tcPr>
          <w:p w:rsidR="004B0BEF" w:rsidRDefault="004B0BEF" w:rsidP="00971078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25" w:type="pct"/>
            <w:vAlign w:val="center"/>
          </w:tcPr>
          <w:p w:rsidR="004B0BEF" w:rsidRDefault="00883A7C" w:rsidP="00971078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  <w:r>
              <w:rPr>
                <w:rFonts w:hint="eastAsia"/>
              </w:rPr>
              <w:t xml:space="preserve"> N</w:t>
            </w:r>
            <w:r>
              <w:rPr>
                <w:rFonts w:hint="eastAsia"/>
                <w:vertAlign w:val="subscript"/>
              </w:rPr>
              <w:t>2</w:t>
            </w:r>
            <w:r>
              <w:t xml:space="preserve">… 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  <w:vertAlign w:val="subscript"/>
              </w:rPr>
              <w:t>18</w:t>
            </w:r>
          </w:p>
        </w:tc>
        <w:tc>
          <w:tcPr>
            <w:tcW w:w="1431" w:type="pct"/>
            <w:vAlign w:val="center"/>
          </w:tcPr>
          <w:p w:rsidR="004B0BEF" w:rsidRDefault="004B0BEF" w:rsidP="00971078">
            <w:pPr>
              <w:pStyle w:val="aff9"/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  <w:r w:rsidRPr="00BF684A">
              <w:rPr>
                <w:rFonts w:hint="eastAsia"/>
                <w:vertAlign w:val="subscript"/>
              </w:rPr>
              <w:t>1</w:t>
            </w:r>
          </w:p>
        </w:tc>
      </w:tr>
    </w:tbl>
    <w:p w:rsidR="003F2CF0" w:rsidRPr="00336867" w:rsidRDefault="00336867" w:rsidP="009A3DCF">
      <w:pPr>
        <w:rPr>
          <w:rFonts w:ascii="等线" w:eastAsia="等线" w:hAnsi="等线"/>
          <w:color w:val="C0504D" w:themeColor="accent2"/>
          <w:sz w:val="28"/>
          <w:szCs w:val="28"/>
        </w:rPr>
      </w:pPr>
      <w:r w:rsidRPr="00B827F3">
        <w:rPr>
          <w:rFonts w:ascii="等线" w:eastAsia="等线" w:hAnsi="等线"/>
          <w:sz w:val="28"/>
          <w:szCs w:val="28"/>
        </w:rPr>
        <w:t>例</w:t>
      </w:r>
      <w:r w:rsidRPr="00B827F3">
        <w:rPr>
          <w:rFonts w:ascii="等线" w:eastAsia="等线" w:hAnsi="等线" w:hint="eastAsia"/>
          <w:sz w:val="28"/>
          <w:szCs w:val="28"/>
        </w:rPr>
        <w:t>：CPX</w:t>
      </w:r>
      <w:r>
        <w:rPr>
          <w:rFonts w:ascii="等线" w:eastAsia="等线" w:hAnsi="等线"/>
          <w:color w:val="FF0000"/>
          <w:sz w:val="28"/>
          <w:szCs w:val="28"/>
        </w:rPr>
        <w:t>2</w:t>
      </w:r>
      <w:r>
        <w:rPr>
          <w:rFonts w:ascii="等线" w:eastAsia="等线" w:hAnsi="等线"/>
          <w:color w:val="F79646" w:themeColor="accent6"/>
          <w:sz w:val="28"/>
          <w:szCs w:val="28"/>
        </w:rPr>
        <w:t>123456789123456789</w:t>
      </w:r>
      <w:r w:rsidRPr="008E6832">
        <w:rPr>
          <w:rFonts w:ascii="等线" w:eastAsia="等线" w:hAnsi="等线"/>
          <w:color w:val="C0504D" w:themeColor="accent2"/>
          <w:sz w:val="28"/>
          <w:szCs w:val="28"/>
        </w:rPr>
        <w:t>3</w:t>
      </w:r>
    </w:p>
    <w:p w:rsidR="005759BE" w:rsidRPr="00B16E89" w:rsidRDefault="005759BE" w:rsidP="005759BE">
      <w:pPr>
        <w:pStyle w:val="2"/>
        <w:keepLines/>
        <w:widowControl w:val="0"/>
        <w:tabs>
          <w:tab w:val="clear" w:pos="1143"/>
        </w:tabs>
        <w:spacing w:before="260" w:after="260" w:line="416" w:lineRule="auto"/>
        <w:ind w:left="576"/>
        <w:jc w:val="both"/>
        <w:rPr>
          <w:rFonts w:ascii="等线" w:eastAsia="等线" w:hAnsi="等线"/>
        </w:rPr>
      </w:pPr>
      <w:bookmarkStart w:id="20" w:name="_Toc502759467"/>
      <w:bookmarkStart w:id="21" w:name="_Toc505764961"/>
      <w:r w:rsidRPr="00B16E89">
        <w:rPr>
          <w:rFonts w:ascii="等线" w:eastAsia="等线" w:hAnsi="等线" w:hint="eastAsia"/>
        </w:rPr>
        <w:lastRenderedPageBreak/>
        <w:t>系统总体架构</w:t>
      </w:r>
      <w:bookmarkEnd w:id="20"/>
      <w:bookmarkEnd w:id="21"/>
    </w:p>
    <w:p w:rsidR="005759BE" w:rsidRPr="00B16E89" w:rsidRDefault="005759BE" w:rsidP="005759BE">
      <w:pPr>
        <w:rPr>
          <w:rFonts w:ascii="等线" w:eastAsia="等线" w:hAnsi="等线"/>
        </w:rPr>
      </w:pPr>
      <w:r w:rsidRPr="00B16E89">
        <w:rPr>
          <w:rFonts w:ascii="等线" w:eastAsia="等线" w:hAnsi="等线"/>
          <w:noProof/>
        </w:rPr>
        <w:drawing>
          <wp:inline distT="0" distB="0" distL="0" distR="0">
            <wp:extent cx="5334000" cy="251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BE" w:rsidRPr="00B16E89" w:rsidRDefault="005759BE" w:rsidP="005759BE">
      <w:pPr>
        <w:pStyle w:val="2"/>
        <w:keepLines/>
        <w:widowControl w:val="0"/>
        <w:tabs>
          <w:tab w:val="clear" w:pos="1143"/>
        </w:tabs>
        <w:spacing w:before="260" w:after="260" w:line="416" w:lineRule="auto"/>
        <w:ind w:left="576"/>
        <w:jc w:val="both"/>
        <w:rPr>
          <w:rFonts w:ascii="等线" w:eastAsia="等线" w:hAnsi="等线"/>
        </w:rPr>
      </w:pPr>
      <w:bookmarkStart w:id="22" w:name="_Toc502759468"/>
      <w:bookmarkStart w:id="23" w:name="_Toc505764962"/>
      <w:r w:rsidRPr="00B16E89">
        <w:rPr>
          <w:rFonts w:ascii="等线" w:eastAsia="等线" w:hAnsi="等线" w:hint="eastAsia"/>
        </w:rPr>
        <w:t>系统功能架构</w:t>
      </w:r>
      <w:bookmarkEnd w:id="22"/>
      <w:bookmarkEnd w:id="23"/>
    </w:p>
    <w:p w:rsidR="005759BE" w:rsidRPr="00B16E89" w:rsidRDefault="005759BE" w:rsidP="005759BE">
      <w:pPr>
        <w:rPr>
          <w:rFonts w:ascii="等线" w:eastAsia="等线" w:hAnsi="等线"/>
        </w:rPr>
      </w:pPr>
      <w:r w:rsidRPr="00B16E89">
        <w:rPr>
          <w:rFonts w:ascii="等线" w:eastAsia="等线" w:hAnsi="等线"/>
          <w:noProof/>
        </w:rPr>
        <w:drawing>
          <wp:inline distT="0" distB="0" distL="0" distR="0">
            <wp:extent cx="5334000" cy="3505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BE" w:rsidRPr="00B16E89" w:rsidRDefault="005759BE" w:rsidP="005759BE">
      <w:pPr>
        <w:pStyle w:val="2"/>
        <w:keepLines/>
        <w:widowControl w:val="0"/>
        <w:tabs>
          <w:tab w:val="clear" w:pos="1143"/>
        </w:tabs>
        <w:spacing w:before="260" w:after="260" w:line="416" w:lineRule="auto"/>
        <w:ind w:left="576"/>
        <w:jc w:val="both"/>
        <w:rPr>
          <w:rFonts w:ascii="等线" w:eastAsia="等线" w:hAnsi="等线"/>
        </w:rPr>
      </w:pPr>
      <w:bookmarkStart w:id="24" w:name="_Toc502759469"/>
      <w:bookmarkStart w:id="25" w:name="_Toc505764963"/>
      <w:r w:rsidRPr="00B16E89">
        <w:rPr>
          <w:rFonts w:ascii="等线" w:eastAsia="等线" w:hAnsi="等线" w:hint="eastAsia"/>
        </w:rPr>
        <w:lastRenderedPageBreak/>
        <w:t>系统部署架构</w:t>
      </w:r>
      <w:bookmarkEnd w:id="24"/>
      <w:bookmarkEnd w:id="25"/>
    </w:p>
    <w:p w:rsidR="005759BE" w:rsidRPr="00B16E89" w:rsidRDefault="005759BE" w:rsidP="005759BE">
      <w:pPr>
        <w:rPr>
          <w:rFonts w:ascii="等线" w:eastAsia="等线" w:hAnsi="等线"/>
        </w:rPr>
      </w:pPr>
      <w:r w:rsidRPr="00B16E89">
        <w:rPr>
          <w:rFonts w:ascii="等线" w:eastAsia="等线" w:hAnsi="等线"/>
          <w:noProof/>
        </w:rPr>
        <w:drawing>
          <wp:inline distT="0" distB="0" distL="0" distR="0">
            <wp:extent cx="5486400" cy="220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5C1" w:rsidRPr="00B16E89" w:rsidRDefault="00E47372" w:rsidP="005869F5">
      <w:pPr>
        <w:pStyle w:val="1"/>
        <w:rPr>
          <w:rFonts w:ascii="等线" w:eastAsia="等线" w:hAnsi="等线"/>
        </w:rPr>
      </w:pPr>
      <w:bookmarkStart w:id="26" w:name="_Toc382248000"/>
      <w:bookmarkStart w:id="27" w:name="_Toc505764964"/>
      <w:r w:rsidRPr="00B16E89">
        <w:rPr>
          <w:rFonts w:ascii="等线" w:eastAsia="等线" w:hAnsi="等线" w:hint="eastAsia"/>
        </w:rPr>
        <w:t>功能需求</w:t>
      </w:r>
      <w:bookmarkEnd w:id="26"/>
      <w:bookmarkEnd w:id="27"/>
    </w:p>
    <w:p w:rsidR="001935C1" w:rsidRPr="00B16E89" w:rsidRDefault="00B16E89" w:rsidP="002F6FFF">
      <w:pPr>
        <w:pStyle w:val="2"/>
        <w:rPr>
          <w:rFonts w:ascii="等线" w:eastAsia="等线" w:hAnsi="等线"/>
          <w:color w:val="000000"/>
        </w:rPr>
      </w:pPr>
      <w:bookmarkStart w:id="28" w:name="_Toc382248001"/>
      <w:bookmarkStart w:id="29" w:name="_Toc505764965"/>
      <w:r>
        <w:rPr>
          <w:rFonts w:ascii="等线" w:eastAsia="等线" w:hAnsi="等线" w:hint="eastAsia"/>
          <w:color w:val="000000"/>
        </w:rPr>
        <w:t>公众溯源</w:t>
      </w:r>
      <w:bookmarkEnd w:id="28"/>
      <w:bookmarkEnd w:id="29"/>
    </w:p>
    <w:p w:rsidR="001935C1" w:rsidRPr="00B16E89" w:rsidRDefault="001935C1" w:rsidP="00BE2184">
      <w:pPr>
        <w:numPr>
          <w:ilvl w:val="12"/>
          <w:numId w:val="0"/>
        </w:numPr>
        <w:ind w:right="210" w:firstLineChars="150" w:firstLine="315"/>
        <w:rPr>
          <w:rFonts w:ascii="等线" w:eastAsia="等线" w:hAnsi="等线"/>
          <w:color w:val="0000FF"/>
        </w:rPr>
      </w:pPr>
    </w:p>
    <w:tbl>
      <w:tblPr>
        <w:tblW w:w="90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3118"/>
        <w:gridCol w:w="1704"/>
        <w:gridCol w:w="2413"/>
      </w:tblGrid>
      <w:tr w:rsidR="001935C1" w:rsidRPr="00B16E89">
        <w:trPr>
          <w:trHeight w:val="555"/>
          <w:jc w:val="center"/>
        </w:trPr>
        <w:tc>
          <w:tcPr>
            <w:tcW w:w="1809" w:type="dxa"/>
            <w:vAlign w:val="center"/>
          </w:tcPr>
          <w:p w:rsidR="001935C1" w:rsidRPr="00B16E89" w:rsidRDefault="00E47372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 w:rsidRPr="00B16E89">
              <w:rPr>
                <w:rFonts w:ascii="等线" w:eastAsia="等线" w:hAnsi="等线" w:hint="eastAsia"/>
                <w:b/>
                <w:szCs w:val="21"/>
              </w:rPr>
              <w:t>需求名称</w:t>
            </w:r>
          </w:p>
        </w:tc>
        <w:tc>
          <w:tcPr>
            <w:tcW w:w="3118" w:type="dxa"/>
            <w:vAlign w:val="center"/>
          </w:tcPr>
          <w:p w:rsidR="001935C1" w:rsidRPr="00B16E89" w:rsidRDefault="00765A6A" w:rsidP="00F5296D">
            <w:pPr>
              <w:ind w:right="210"/>
              <w:jc w:val="left"/>
              <w:rPr>
                <w:rFonts w:ascii="等线" w:eastAsia="等线" w:hAnsi="等线"/>
                <w:b/>
                <w:szCs w:val="21"/>
              </w:rPr>
            </w:pPr>
            <w:proofErr w:type="gramStart"/>
            <w:r>
              <w:rPr>
                <w:rFonts w:ascii="等线" w:eastAsia="等线" w:hAnsi="等线" w:hint="eastAsia"/>
                <w:szCs w:val="21"/>
              </w:rPr>
              <w:t>扫码溯源</w:t>
            </w:r>
            <w:proofErr w:type="gramEnd"/>
          </w:p>
        </w:tc>
        <w:tc>
          <w:tcPr>
            <w:tcW w:w="1704" w:type="dxa"/>
            <w:vAlign w:val="center"/>
          </w:tcPr>
          <w:p w:rsidR="001935C1" w:rsidRPr="00B16E89" w:rsidRDefault="00E47372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 w:rsidRPr="00B16E89">
              <w:rPr>
                <w:rFonts w:ascii="等线" w:eastAsia="等线" w:hAnsi="等线" w:hint="eastAsia"/>
                <w:b/>
                <w:szCs w:val="21"/>
              </w:rPr>
              <w:t>需求编号</w:t>
            </w:r>
          </w:p>
        </w:tc>
        <w:tc>
          <w:tcPr>
            <w:tcW w:w="2413" w:type="dxa"/>
            <w:vAlign w:val="center"/>
          </w:tcPr>
          <w:p w:rsidR="001935C1" w:rsidRPr="00B16E89" w:rsidRDefault="00765A6A" w:rsidP="00BE2184">
            <w:pPr>
              <w:ind w:left="210" w:right="210" w:firstLine="42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SM</w:t>
            </w:r>
          </w:p>
        </w:tc>
      </w:tr>
      <w:tr w:rsidR="001935C1" w:rsidRPr="00B16E89">
        <w:trPr>
          <w:trHeight w:val="555"/>
          <w:jc w:val="center"/>
        </w:trPr>
        <w:tc>
          <w:tcPr>
            <w:tcW w:w="1809" w:type="dxa"/>
            <w:vAlign w:val="center"/>
          </w:tcPr>
          <w:p w:rsidR="001935C1" w:rsidRPr="00B16E89" w:rsidRDefault="00E47372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 w:rsidRPr="00B16E89">
              <w:rPr>
                <w:rFonts w:ascii="等线" w:eastAsia="等线" w:hAnsi="等线" w:hint="eastAsia"/>
                <w:b/>
                <w:szCs w:val="21"/>
              </w:rPr>
              <w:t>需求描述</w:t>
            </w:r>
          </w:p>
        </w:tc>
        <w:tc>
          <w:tcPr>
            <w:tcW w:w="7235" w:type="dxa"/>
            <w:gridSpan w:val="3"/>
            <w:vAlign w:val="center"/>
          </w:tcPr>
          <w:p w:rsidR="001935C1" w:rsidRPr="00B16E89" w:rsidRDefault="00765A6A" w:rsidP="00F5296D">
            <w:pPr>
              <w:ind w:right="21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用户</w:t>
            </w:r>
            <w:proofErr w:type="gramStart"/>
            <w:r>
              <w:rPr>
                <w:rFonts w:ascii="等线" w:eastAsia="等线" w:hAnsi="等线" w:hint="eastAsia"/>
                <w:szCs w:val="21"/>
              </w:rPr>
              <w:t>使用扫码功能</w:t>
            </w:r>
            <w:proofErr w:type="gramEnd"/>
            <w:r>
              <w:rPr>
                <w:rFonts w:ascii="等线" w:eastAsia="等线" w:hAnsi="等线" w:hint="eastAsia"/>
                <w:szCs w:val="21"/>
              </w:rPr>
              <w:t>可以出现溯源信息查询结果页面。</w:t>
            </w:r>
          </w:p>
        </w:tc>
      </w:tr>
      <w:tr w:rsidR="001935C1" w:rsidRPr="00B16E89">
        <w:trPr>
          <w:trHeight w:val="577"/>
          <w:jc w:val="center"/>
        </w:trPr>
        <w:tc>
          <w:tcPr>
            <w:tcW w:w="1809" w:type="dxa"/>
            <w:vAlign w:val="center"/>
          </w:tcPr>
          <w:p w:rsidR="001935C1" w:rsidRPr="00B16E89" w:rsidRDefault="00E47372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 w:rsidRPr="00B16E89">
              <w:rPr>
                <w:rFonts w:ascii="等线" w:eastAsia="等线" w:hAnsi="等线" w:hint="eastAsia"/>
                <w:b/>
                <w:szCs w:val="21"/>
              </w:rPr>
              <w:t>适用的用户</w:t>
            </w:r>
          </w:p>
        </w:tc>
        <w:tc>
          <w:tcPr>
            <w:tcW w:w="7235" w:type="dxa"/>
            <w:gridSpan w:val="3"/>
            <w:vAlign w:val="center"/>
          </w:tcPr>
          <w:p w:rsidR="001935C1" w:rsidRPr="00B16E89" w:rsidRDefault="00765A6A" w:rsidP="00F5296D">
            <w:pPr>
              <w:ind w:right="21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公众、诚品鲜</w:t>
            </w:r>
            <w:r w:rsidR="003D5658">
              <w:rPr>
                <w:rFonts w:ascii="等线" w:eastAsia="等线" w:hAnsi="等线" w:hint="eastAsia"/>
                <w:szCs w:val="21"/>
              </w:rPr>
              <w:t>工作人员</w:t>
            </w:r>
            <w:r>
              <w:rPr>
                <w:rFonts w:ascii="等线" w:eastAsia="等线" w:hAnsi="等线" w:hint="eastAsia"/>
                <w:szCs w:val="21"/>
              </w:rPr>
              <w:t>等</w:t>
            </w:r>
            <w:r w:rsidR="003D5658">
              <w:rPr>
                <w:rFonts w:ascii="等线" w:eastAsia="等线" w:hAnsi="等线" w:hint="eastAsia"/>
                <w:szCs w:val="21"/>
              </w:rPr>
              <w:t>所有使用者</w:t>
            </w:r>
          </w:p>
        </w:tc>
      </w:tr>
      <w:tr w:rsidR="001935C1" w:rsidRPr="00B16E89">
        <w:trPr>
          <w:trHeight w:val="577"/>
          <w:jc w:val="center"/>
        </w:trPr>
        <w:tc>
          <w:tcPr>
            <w:tcW w:w="1809" w:type="dxa"/>
            <w:vAlign w:val="center"/>
          </w:tcPr>
          <w:p w:rsidR="001935C1" w:rsidRPr="00B16E89" w:rsidRDefault="00E47372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 w:rsidRPr="00B16E89">
              <w:rPr>
                <w:rFonts w:ascii="等线" w:eastAsia="等线" w:hAnsi="等线" w:hint="eastAsia"/>
                <w:b/>
                <w:szCs w:val="21"/>
              </w:rPr>
              <w:t>业务对象</w:t>
            </w:r>
          </w:p>
        </w:tc>
        <w:tc>
          <w:tcPr>
            <w:tcW w:w="7235" w:type="dxa"/>
            <w:gridSpan w:val="3"/>
            <w:vAlign w:val="center"/>
          </w:tcPr>
          <w:p w:rsidR="001935C1" w:rsidRPr="00B16E89" w:rsidRDefault="003D5658" w:rsidP="00F5296D">
            <w:pPr>
              <w:ind w:right="21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【公众溯源】</w:t>
            </w:r>
          </w:p>
        </w:tc>
      </w:tr>
      <w:tr w:rsidR="001935C1" w:rsidRPr="00B16E89">
        <w:trPr>
          <w:trHeight w:val="577"/>
          <w:jc w:val="center"/>
        </w:trPr>
        <w:tc>
          <w:tcPr>
            <w:tcW w:w="1809" w:type="dxa"/>
            <w:vAlign w:val="center"/>
          </w:tcPr>
          <w:p w:rsidR="001935C1" w:rsidRPr="00B16E89" w:rsidRDefault="00E47372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 w:rsidRPr="00B16E89">
              <w:rPr>
                <w:rFonts w:ascii="等线" w:eastAsia="等线" w:hAnsi="等线" w:hint="eastAsia"/>
                <w:b/>
                <w:szCs w:val="21"/>
              </w:rPr>
              <w:t>用户输入</w:t>
            </w:r>
          </w:p>
        </w:tc>
        <w:tc>
          <w:tcPr>
            <w:tcW w:w="7235" w:type="dxa"/>
            <w:gridSpan w:val="3"/>
            <w:vAlign w:val="center"/>
          </w:tcPr>
          <w:p w:rsidR="001935C1" w:rsidRPr="00B16E89" w:rsidRDefault="003D5658" w:rsidP="00F5296D">
            <w:pPr>
              <w:ind w:right="21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溯源</w:t>
            </w:r>
            <w:proofErr w:type="gramStart"/>
            <w:r>
              <w:rPr>
                <w:rFonts w:ascii="等线" w:eastAsia="等线" w:hAnsi="等线" w:hint="eastAsia"/>
                <w:szCs w:val="21"/>
              </w:rPr>
              <w:t>码信息</w:t>
            </w:r>
            <w:proofErr w:type="gramEnd"/>
          </w:p>
        </w:tc>
      </w:tr>
      <w:tr w:rsidR="001935C1" w:rsidRPr="00B16E89">
        <w:trPr>
          <w:trHeight w:val="577"/>
          <w:jc w:val="center"/>
        </w:trPr>
        <w:tc>
          <w:tcPr>
            <w:tcW w:w="1809" w:type="dxa"/>
            <w:vAlign w:val="center"/>
          </w:tcPr>
          <w:p w:rsidR="001935C1" w:rsidRPr="00B16E89" w:rsidRDefault="00E47372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 w:rsidRPr="00B16E89">
              <w:rPr>
                <w:rFonts w:ascii="等线" w:eastAsia="等线" w:hAnsi="等线" w:hint="eastAsia"/>
                <w:b/>
                <w:szCs w:val="21"/>
              </w:rPr>
              <w:t>系统输出</w:t>
            </w:r>
          </w:p>
        </w:tc>
        <w:tc>
          <w:tcPr>
            <w:tcW w:w="7235" w:type="dxa"/>
            <w:gridSpan w:val="3"/>
            <w:vAlign w:val="center"/>
          </w:tcPr>
          <w:p w:rsidR="001935C1" w:rsidRPr="00B16E89" w:rsidRDefault="003D5658" w:rsidP="00F5296D">
            <w:pPr>
              <w:ind w:right="21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商品溯源信息</w:t>
            </w:r>
          </w:p>
        </w:tc>
      </w:tr>
      <w:tr w:rsidR="001935C1" w:rsidRPr="00B16E89">
        <w:trPr>
          <w:trHeight w:val="437"/>
          <w:jc w:val="center"/>
        </w:trPr>
        <w:tc>
          <w:tcPr>
            <w:tcW w:w="1809" w:type="dxa"/>
            <w:vAlign w:val="center"/>
          </w:tcPr>
          <w:p w:rsidR="001935C1" w:rsidRPr="00B16E89" w:rsidRDefault="00E47372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 w:rsidRPr="00B16E89">
              <w:rPr>
                <w:rFonts w:ascii="等线" w:eastAsia="等线" w:hAnsi="等线" w:hint="eastAsia"/>
                <w:b/>
                <w:szCs w:val="21"/>
              </w:rPr>
              <w:t>业务规则</w:t>
            </w:r>
          </w:p>
        </w:tc>
        <w:tc>
          <w:tcPr>
            <w:tcW w:w="7235" w:type="dxa"/>
            <w:gridSpan w:val="3"/>
            <w:vAlign w:val="center"/>
          </w:tcPr>
          <w:p w:rsidR="001935C1" w:rsidRPr="00B16E89" w:rsidRDefault="003D5658" w:rsidP="00F5296D">
            <w:pPr>
              <w:pStyle w:val="11"/>
              <w:spacing w:before="163" w:after="163"/>
              <w:ind w:right="210" w:firstLineChars="0" w:firstLine="0"/>
              <w:jc w:val="left"/>
              <w:rPr>
                <w:rFonts w:ascii="等线" w:eastAsia="等线" w:hAnsi="等线"/>
                <w:szCs w:val="21"/>
              </w:rPr>
            </w:pPr>
            <w:proofErr w:type="gramStart"/>
            <w:r>
              <w:rPr>
                <w:rFonts w:ascii="等线" w:eastAsia="等线" w:hAnsi="等线" w:hint="eastAsia"/>
                <w:szCs w:val="21"/>
              </w:rPr>
              <w:t>扫码溯源码出现</w:t>
            </w:r>
            <w:proofErr w:type="gramEnd"/>
            <w:r>
              <w:rPr>
                <w:rFonts w:ascii="等线" w:eastAsia="等线" w:hAnsi="等线" w:hint="eastAsia"/>
                <w:szCs w:val="21"/>
              </w:rPr>
              <w:t>溯源信息查询结果</w:t>
            </w:r>
            <w:r w:rsidR="00604693">
              <w:rPr>
                <w:rFonts w:ascii="等线" w:eastAsia="等线" w:hAnsi="等线" w:hint="eastAsia"/>
                <w:szCs w:val="21"/>
              </w:rPr>
              <w:t>页面。</w:t>
            </w:r>
          </w:p>
        </w:tc>
      </w:tr>
      <w:tr w:rsidR="001935C1" w:rsidRPr="00B16E89">
        <w:trPr>
          <w:trHeight w:val="559"/>
          <w:jc w:val="center"/>
        </w:trPr>
        <w:tc>
          <w:tcPr>
            <w:tcW w:w="1809" w:type="dxa"/>
            <w:vAlign w:val="center"/>
          </w:tcPr>
          <w:p w:rsidR="001935C1" w:rsidRPr="00B16E89" w:rsidRDefault="00E47372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 w:rsidRPr="00B16E89">
              <w:rPr>
                <w:rFonts w:ascii="等线" w:eastAsia="等线" w:hAnsi="等线" w:hint="eastAsia"/>
                <w:b/>
                <w:szCs w:val="21"/>
              </w:rPr>
              <w:t>约束条件</w:t>
            </w:r>
          </w:p>
        </w:tc>
        <w:tc>
          <w:tcPr>
            <w:tcW w:w="7235" w:type="dxa"/>
            <w:gridSpan w:val="3"/>
            <w:vAlign w:val="center"/>
          </w:tcPr>
          <w:p w:rsidR="001935C1" w:rsidRPr="00B16E89" w:rsidRDefault="00604693" w:rsidP="00F5296D">
            <w:pPr>
              <w:ind w:right="21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eastAsia"/>
                <w:szCs w:val="21"/>
              </w:rPr>
              <w:t>无</w:t>
            </w:r>
          </w:p>
        </w:tc>
      </w:tr>
      <w:tr w:rsidR="00604693" w:rsidRPr="00B16E89">
        <w:trPr>
          <w:trHeight w:val="559"/>
          <w:jc w:val="center"/>
        </w:trPr>
        <w:tc>
          <w:tcPr>
            <w:tcW w:w="1809" w:type="dxa"/>
            <w:vAlign w:val="center"/>
          </w:tcPr>
          <w:p w:rsidR="00604693" w:rsidRPr="00B16E89" w:rsidRDefault="00604693" w:rsidP="00F5296D">
            <w:pPr>
              <w:ind w:left="210" w:right="210"/>
              <w:jc w:val="left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lastRenderedPageBreak/>
              <w:t>页面原型</w:t>
            </w:r>
          </w:p>
        </w:tc>
        <w:tc>
          <w:tcPr>
            <w:tcW w:w="7235" w:type="dxa"/>
            <w:gridSpan w:val="3"/>
            <w:vAlign w:val="center"/>
          </w:tcPr>
          <w:p w:rsidR="00604693" w:rsidRDefault="00604693" w:rsidP="00F5296D">
            <w:pPr>
              <w:ind w:right="21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C8FD1A" wp14:editId="6FB61E6D">
                  <wp:extent cx="1714500" cy="3445646"/>
                  <wp:effectExtent l="0" t="0" r="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335" cy="345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FE53ECE" wp14:editId="371D8EB6">
                  <wp:extent cx="1728059" cy="3459480"/>
                  <wp:effectExtent l="0" t="0" r="571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170" cy="349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4693" w:rsidRDefault="00F8785F" w:rsidP="00F5296D">
            <w:pPr>
              <w:ind w:right="21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6338AA" wp14:editId="2BC46107">
                  <wp:extent cx="1822952" cy="3703320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434" cy="371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4B0F93B" wp14:editId="6D3881F0">
                  <wp:extent cx="1836420" cy="3690602"/>
                  <wp:effectExtent l="0" t="0" r="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804" cy="371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4693" w:rsidRDefault="00604693" w:rsidP="00F5296D">
            <w:pPr>
              <w:ind w:right="210"/>
              <w:jc w:val="left"/>
              <w:rPr>
                <w:rFonts w:ascii="等线" w:eastAsia="等线" w:hAnsi="等线"/>
                <w:szCs w:val="21"/>
              </w:rPr>
            </w:pPr>
          </w:p>
        </w:tc>
      </w:tr>
      <w:bookmarkEnd w:id="2"/>
      <w:bookmarkEnd w:id="3"/>
    </w:tbl>
    <w:p w:rsidR="001935C1" w:rsidRDefault="001935C1" w:rsidP="00B16E89">
      <w:pPr>
        <w:ind w:right="210"/>
        <w:rPr>
          <w:rFonts w:ascii="等线" w:eastAsia="等线" w:hAnsi="等线"/>
          <w:color w:val="0000FF"/>
          <w:sz w:val="24"/>
        </w:rPr>
      </w:pPr>
    </w:p>
    <w:p w:rsidR="00DC52B2" w:rsidRDefault="00DC52B2" w:rsidP="00B16E89">
      <w:pPr>
        <w:ind w:right="210"/>
        <w:rPr>
          <w:rFonts w:ascii="等线" w:eastAsia="等线" w:hAnsi="等线"/>
          <w:color w:val="0000FF"/>
          <w:sz w:val="24"/>
        </w:rPr>
      </w:pPr>
    </w:p>
    <w:p w:rsidR="00DC52B2" w:rsidRPr="00DC52B2" w:rsidRDefault="00DC52B2" w:rsidP="00DC52B2">
      <w:pPr>
        <w:pStyle w:val="1"/>
        <w:rPr>
          <w:rFonts w:ascii="等线" w:eastAsia="等线" w:hAnsi="等线"/>
        </w:rPr>
      </w:pPr>
      <w:bookmarkStart w:id="30" w:name="_Toc505764966"/>
      <w:r w:rsidRPr="00DC52B2">
        <w:rPr>
          <w:rFonts w:ascii="等线" w:eastAsia="等线" w:hAnsi="等线" w:hint="eastAsia"/>
        </w:rPr>
        <w:lastRenderedPageBreak/>
        <w:t>溯源系统对接速达ERP系统思路</w:t>
      </w:r>
      <w:bookmarkEnd w:id="30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101"/>
        <w:gridCol w:w="3159"/>
        <w:gridCol w:w="2131"/>
        <w:gridCol w:w="2131"/>
      </w:tblGrid>
      <w:tr w:rsidR="00DC52B2" w:rsidRPr="00DC52B2" w:rsidTr="003F2CF0">
        <w:tc>
          <w:tcPr>
            <w:tcW w:w="1101" w:type="dxa"/>
            <w:shd w:val="clear" w:color="auto" w:fill="E36C0A" w:themeFill="accent6" w:themeFillShade="BF"/>
          </w:tcPr>
          <w:p w:rsidR="00DC52B2" w:rsidRPr="00DC52B2" w:rsidRDefault="00DC52B2" w:rsidP="003F2CF0">
            <w:pPr>
              <w:jc w:val="left"/>
              <w:rPr>
                <w:rFonts w:ascii="等线" w:eastAsia="等线" w:hAnsi="等线"/>
                <w:color w:val="FFFFFF" w:themeColor="background1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color w:val="FFFFFF" w:themeColor="background1"/>
                <w:sz w:val="28"/>
                <w:szCs w:val="28"/>
              </w:rPr>
              <w:t>对接方式</w:t>
            </w:r>
          </w:p>
        </w:tc>
        <w:tc>
          <w:tcPr>
            <w:tcW w:w="3159" w:type="dxa"/>
            <w:shd w:val="clear" w:color="auto" w:fill="E36C0A" w:themeFill="accent6" w:themeFillShade="BF"/>
          </w:tcPr>
          <w:p w:rsidR="00DC52B2" w:rsidRPr="00DC52B2" w:rsidRDefault="00DC52B2" w:rsidP="003F2CF0">
            <w:pPr>
              <w:rPr>
                <w:rFonts w:ascii="等线" w:eastAsia="等线" w:hAnsi="等线"/>
                <w:color w:val="FFFFFF" w:themeColor="background1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color w:val="FFFFFF" w:themeColor="background1"/>
                <w:sz w:val="28"/>
                <w:szCs w:val="28"/>
              </w:rPr>
              <w:t>对接思路</w:t>
            </w:r>
          </w:p>
        </w:tc>
        <w:tc>
          <w:tcPr>
            <w:tcW w:w="2131" w:type="dxa"/>
            <w:shd w:val="clear" w:color="auto" w:fill="E36C0A" w:themeFill="accent6" w:themeFillShade="BF"/>
          </w:tcPr>
          <w:p w:rsidR="00DC52B2" w:rsidRPr="00DC52B2" w:rsidRDefault="00DC52B2" w:rsidP="003F2CF0">
            <w:pPr>
              <w:rPr>
                <w:rFonts w:ascii="等线" w:eastAsia="等线" w:hAnsi="等线"/>
                <w:color w:val="FFFFFF" w:themeColor="background1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color w:val="FFFFFF" w:themeColor="background1"/>
                <w:sz w:val="28"/>
                <w:szCs w:val="28"/>
              </w:rPr>
              <w:t>优点</w:t>
            </w:r>
          </w:p>
        </w:tc>
        <w:tc>
          <w:tcPr>
            <w:tcW w:w="2131" w:type="dxa"/>
            <w:shd w:val="clear" w:color="auto" w:fill="E36C0A" w:themeFill="accent6" w:themeFillShade="BF"/>
          </w:tcPr>
          <w:p w:rsidR="00DC52B2" w:rsidRPr="00DC52B2" w:rsidRDefault="00DC52B2" w:rsidP="003F2CF0">
            <w:pPr>
              <w:rPr>
                <w:rFonts w:ascii="等线" w:eastAsia="等线" w:hAnsi="等线"/>
                <w:color w:val="FFFFFF" w:themeColor="background1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color w:val="FFFFFF" w:themeColor="background1"/>
                <w:sz w:val="28"/>
                <w:szCs w:val="28"/>
              </w:rPr>
              <w:t>缺点</w:t>
            </w:r>
          </w:p>
        </w:tc>
      </w:tr>
      <w:tr w:rsidR="00DC52B2" w:rsidRPr="00DC52B2" w:rsidTr="003F2CF0">
        <w:tc>
          <w:tcPr>
            <w:tcW w:w="1101" w:type="dxa"/>
          </w:tcPr>
          <w:p w:rsidR="00DC52B2" w:rsidRPr="00DC52B2" w:rsidRDefault="00DC52B2" w:rsidP="003F2CF0">
            <w:pPr>
              <w:rPr>
                <w:rFonts w:ascii="等线" w:eastAsia="等线" w:hAnsi="等线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sz w:val="28"/>
                <w:szCs w:val="28"/>
              </w:rPr>
              <w:t>数据库中间表对接</w:t>
            </w:r>
          </w:p>
        </w:tc>
        <w:tc>
          <w:tcPr>
            <w:tcW w:w="3159" w:type="dxa"/>
          </w:tcPr>
          <w:p w:rsidR="00DC52B2" w:rsidRPr="00DC52B2" w:rsidRDefault="003A0927" w:rsidP="003F2CF0">
            <w:pPr>
              <w:rPr>
                <w:rFonts w:ascii="等线" w:eastAsia="等线" w:hAnsi="等线"/>
                <w:sz w:val="28"/>
                <w:szCs w:val="28"/>
              </w:rPr>
            </w:pPr>
            <w:r w:rsidRPr="003A0927">
              <w:rPr>
                <w:rFonts w:ascii="等线" w:eastAsia="等线" w:hAnsi="等线" w:hint="eastAsia"/>
                <w:sz w:val="28"/>
                <w:szCs w:val="28"/>
              </w:rPr>
              <w:t>速</w:t>
            </w:r>
            <w:proofErr w:type="gramStart"/>
            <w:r w:rsidRPr="003A0927">
              <w:rPr>
                <w:rFonts w:ascii="等线" w:eastAsia="等线" w:hAnsi="等线" w:hint="eastAsia"/>
                <w:sz w:val="28"/>
                <w:szCs w:val="28"/>
              </w:rPr>
              <w:t>达系统</w:t>
            </w:r>
            <w:proofErr w:type="gramEnd"/>
            <w:r w:rsidRPr="003A0927">
              <w:rPr>
                <w:rFonts w:ascii="等线" w:eastAsia="等线" w:hAnsi="等线" w:hint="eastAsia"/>
                <w:sz w:val="28"/>
                <w:szCs w:val="28"/>
              </w:rPr>
              <w:t>通过存储过程等工具，每隔半小时将新的数据更新到中间表中，溯源系统自动同步需要的数据</w:t>
            </w:r>
          </w:p>
        </w:tc>
        <w:tc>
          <w:tcPr>
            <w:tcW w:w="2131" w:type="dxa"/>
          </w:tcPr>
          <w:p w:rsidR="00DC52B2" w:rsidRPr="00DC52B2" w:rsidRDefault="00DC52B2" w:rsidP="003F2CF0">
            <w:pPr>
              <w:rPr>
                <w:rFonts w:ascii="等线" w:eastAsia="等线" w:hAnsi="等线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sz w:val="28"/>
                <w:szCs w:val="28"/>
              </w:rPr>
              <w:t>数据全，适合基础数据等定时同步；无需人工介入；责任清晰</w:t>
            </w:r>
          </w:p>
        </w:tc>
        <w:tc>
          <w:tcPr>
            <w:tcW w:w="2131" w:type="dxa"/>
          </w:tcPr>
          <w:p w:rsidR="00DC52B2" w:rsidRPr="00DC52B2" w:rsidRDefault="00DC52B2" w:rsidP="003F2CF0">
            <w:pPr>
              <w:rPr>
                <w:rFonts w:ascii="等线" w:eastAsia="等线" w:hAnsi="等线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sz w:val="28"/>
                <w:szCs w:val="28"/>
              </w:rPr>
              <w:t>需要编写一定的同步脚本，实时性不高</w:t>
            </w:r>
          </w:p>
        </w:tc>
      </w:tr>
      <w:tr w:rsidR="00DC52B2" w:rsidRPr="00DC52B2" w:rsidTr="003F2CF0">
        <w:tc>
          <w:tcPr>
            <w:tcW w:w="1101" w:type="dxa"/>
          </w:tcPr>
          <w:p w:rsidR="00DC52B2" w:rsidRPr="00DC52B2" w:rsidRDefault="00DC52B2" w:rsidP="003F2CF0">
            <w:pPr>
              <w:rPr>
                <w:rFonts w:ascii="等线" w:eastAsia="等线" w:hAnsi="等线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sz w:val="28"/>
                <w:szCs w:val="28"/>
              </w:rPr>
              <w:t>接口对接</w:t>
            </w:r>
          </w:p>
        </w:tc>
        <w:tc>
          <w:tcPr>
            <w:tcW w:w="3159" w:type="dxa"/>
          </w:tcPr>
          <w:p w:rsidR="00DC52B2" w:rsidRPr="003A0927" w:rsidRDefault="003A0927" w:rsidP="003F2CF0">
            <w:pPr>
              <w:rPr>
                <w:rFonts w:ascii="等线" w:eastAsia="等线" w:hAnsi="等线"/>
                <w:sz w:val="28"/>
                <w:szCs w:val="28"/>
              </w:rPr>
            </w:pPr>
            <w:r w:rsidRPr="003A0927">
              <w:rPr>
                <w:rFonts w:ascii="等线" w:eastAsia="等线" w:hAnsi="等线" w:hint="eastAsia"/>
                <w:sz w:val="28"/>
                <w:szCs w:val="28"/>
              </w:rPr>
              <w:t>速</w:t>
            </w:r>
            <w:proofErr w:type="gramStart"/>
            <w:r w:rsidRPr="003A0927">
              <w:rPr>
                <w:rFonts w:ascii="等线" w:eastAsia="等线" w:hAnsi="等线" w:hint="eastAsia"/>
                <w:sz w:val="28"/>
                <w:szCs w:val="28"/>
              </w:rPr>
              <w:t>达系统</w:t>
            </w:r>
            <w:proofErr w:type="gramEnd"/>
            <w:r w:rsidRPr="003A0927">
              <w:rPr>
                <w:rFonts w:ascii="等线" w:eastAsia="等线" w:hAnsi="等线" w:hint="eastAsia"/>
                <w:sz w:val="28"/>
                <w:szCs w:val="28"/>
              </w:rPr>
              <w:t>根据需要提供的数据，开放查询接口，溯源系统通过单据号等方式进行查询</w:t>
            </w:r>
          </w:p>
        </w:tc>
        <w:tc>
          <w:tcPr>
            <w:tcW w:w="2131" w:type="dxa"/>
          </w:tcPr>
          <w:p w:rsidR="00DC52B2" w:rsidRPr="00DC52B2" w:rsidRDefault="00DC52B2" w:rsidP="003F2CF0">
            <w:pPr>
              <w:rPr>
                <w:rFonts w:ascii="等线" w:eastAsia="等线" w:hAnsi="等线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sz w:val="28"/>
                <w:szCs w:val="28"/>
              </w:rPr>
              <w:t>实时性高</w:t>
            </w:r>
          </w:p>
        </w:tc>
        <w:tc>
          <w:tcPr>
            <w:tcW w:w="2131" w:type="dxa"/>
          </w:tcPr>
          <w:p w:rsidR="00DC52B2" w:rsidRPr="00DC52B2" w:rsidRDefault="00DC52B2" w:rsidP="003F2CF0">
            <w:pPr>
              <w:rPr>
                <w:rFonts w:ascii="等线" w:eastAsia="等线" w:hAnsi="等线"/>
                <w:sz w:val="28"/>
                <w:szCs w:val="28"/>
              </w:rPr>
            </w:pPr>
            <w:r w:rsidRPr="00DC52B2">
              <w:rPr>
                <w:rFonts w:ascii="等线" w:eastAsia="等线" w:hAnsi="等线" w:hint="eastAsia"/>
                <w:sz w:val="28"/>
                <w:szCs w:val="28"/>
              </w:rPr>
              <w:t>需要中间媒介（单号）来触发数据的抓取，要人工介入；基础数据的查询接口要能控制查新</w:t>
            </w:r>
          </w:p>
          <w:p w:rsidR="00DC52B2" w:rsidRPr="00DC52B2" w:rsidRDefault="00DC52B2" w:rsidP="003F2CF0">
            <w:pPr>
              <w:rPr>
                <w:rFonts w:ascii="等线" w:eastAsia="等线" w:hAnsi="等线"/>
                <w:sz w:val="28"/>
                <w:szCs w:val="28"/>
              </w:rPr>
            </w:pPr>
          </w:p>
        </w:tc>
      </w:tr>
    </w:tbl>
    <w:p w:rsidR="00DC52B2" w:rsidRDefault="00DC52B2" w:rsidP="00B16E89">
      <w:pPr>
        <w:ind w:right="210"/>
        <w:rPr>
          <w:rFonts w:ascii="等线" w:eastAsia="等线" w:hAnsi="等线"/>
          <w:color w:val="0000FF"/>
          <w:sz w:val="24"/>
        </w:rPr>
      </w:pPr>
    </w:p>
    <w:p w:rsidR="00A7397C" w:rsidRDefault="00A7397C" w:rsidP="00B16E89">
      <w:pPr>
        <w:ind w:right="210"/>
        <w:rPr>
          <w:rFonts w:ascii="等线" w:eastAsia="等线" w:hAnsi="等线"/>
          <w:color w:val="0000FF"/>
          <w:sz w:val="24"/>
        </w:rPr>
      </w:pPr>
    </w:p>
    <w:p w:rsidR="00A7397C" w:rsidRDefault="003810F5" w:rsidP="00A7397C">
      <w:pPr>
        <w:pStyle w:val="1"/>
        <w:rPr>
          <w:rFonts w:ascii="等线" w:eastAsia="等线" w:hAnsi="等线"/>
        </w:rPr>
      </w:pPr>
      <w:bookmarkStart w:id="31" w:name="_Toc505764967"/>
      <w:r>
        <w:rPr>
          <w:rFonts w:ascii="等线" w:eastAsia="等线" w:hAnsi="等线" w:hint="eastAsia"/>
        </w:rPr>
        <w:lastRenderedPageBreak/>
        <w:t>水产</w:t>
      </w:r>
      <w:r w:rsidR="00995AC1">
        <w:rPr>
          <w:rFonts w:ascii="等线" w:eastAsia="等线" w:hAnsi="等线" w:hint="eastAsia"/>
        </w:rPr>
        <w:t>（果蔬）</w:t>
      </w:r>
      <w:r>
        <w:rPr>
          <w:rFonts w:ascii="等线" w:eastAsia="等线" w:hAnsi="等线" w:hint="eastAsia"/>
        </w:rPr>
        <w:t>溯源系统</w:t>
      </w:r>
      <w:bookmarkEnd w:id="31"/>
    </w:p>
    <w:p w:rsidR="00995AC1" w:rsidRPr="00995AC1" w:rsidRDefault="00995AC1" w:rsidP="00995AC1">
      <w:pPr>
        <w:pStyle w:val="2"/>
        <w:rPr>
          <w:rFonts w:ascii="等线" w:eastAsia="等线" w:hAnsi="等线"/>
          <w:color w:val="000000"/>
        </w:rPr>
      </w:pPr>
      <w:r w:rsidRPr="00995AC1">
        <w:rPr>
          <w:rFonts w:ascii="等线" w:eastAsia="等线" w:hAnsi="等线"/>
          <w:color w:val="000000"/>
        </w:rPr>
        <w:t>总体框架</w:t>
      </w:r>
    </w:p>
    <w:p w:rsidR="00995AC1" w:rsidRPr="00995AC1" w:rsidRDefault="00995AC1" w:rsidP="00995AC1">
      <w:r w:rsidRPr="00995AC1">
        <w:rPr>
          <w:noProof/>
        </w:rPr>
        <w:drawing>
          <wp:inline distT="0" distB="0" distL="0" distR="0">
            <wp:extent cx="5605780" cy="2481098"/>
            <wp:effectExtent l="0" t="0" r="0" b="0"/>
            <wp:docPr id="12" name="图片 12" descr="C:\Users\ADMINI~1\AppData\Local\Temp\WeChat Files\04cf0f3584f2dec067bfcd945e2f9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04cf0f3584f2dec067bfcd945e2f9b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4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AC1" w:rsidRDefault="00995AC1" w:rsidP="003810F5">
      <w:pPr>
        <w:rPr>
          <w:rFonts w:ascii="等线" w:eastAsia="等线" w:hAnsi="等线"/>
          <w:sz w:val="28"/>
          <w:szCs w:val="28"/>
        </w:rPr>
      </w:pPr>
    </w:p>
    <w:p w:rsidR="006F2B81" w:rsidRDefault="006F2B81" w:rsidP="003810F5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体验</w:t>
      </w:r>
    </w:p>
    <w:p w:rsidR="003810F5" w:rsidRPr="00CA10EB" w:rsidRDefault="006F2B81" w:rsidP="003810F5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>请</w:t>
      </w:r>
      <w:proofErr w:type="gramStart"/>
      <w:r>
        <w:rPr>
          <w:rFonts w:ascii="等线" w:eastAsia="等线" w:hAnsi="等线"/>
          <w:sz w:val="28"/>
          <w:szCs w:val="28"/>
        </w:rPr>
        <w:t>在微信小</w:t>
      </w:r>
      <w:proofErr w:type="gramEnd"/>
      <w:r>
        <w:rPr>
          <w:rFonts w:ascii="等线" w:eastAsia="等线" w:hAnsi="等线"/>
          <w:sz w:val="28"/>
          <w:szCs w:val="28"/>
        </w:rPr>
        <w:t>程序上搜索广州水产溯源或扫描以下</w:t>
      </w:r>
      <w:proofErr w:type="gramStart"/>
      <w:r w:rsidR="00457D65" w:rsidRPr="00CA10EB">
        <w:rPr>
          <w:rFonts w:ascii="等线" w:eastAsia="等线" w:hAnsi="等线"/>
          <w:sz w:val="28"/>
          <w:szCs w:val="28"/>
        </w:rPr>
        <w:t>二维码</w:t>
      </w:r>
      <w:r>
        <w:rPr>
          <w:rFonts w:ascii="等线" w:eastAsia="等线" w:hAnsi="等线"/>
          <w:sz w:val="28"/>
          <w:szCs w:val="28"/>
        </w:rPr>
        <w:t>体</w:t>
      </w:r>
      <w:proofErr w:type="gramEnd"/>
      <w:r>
        <w:rPr>
          <w:rFonts w:ascii="等线" w:eastAsia="等线" w:hAnsi="等线"/>
          <w:sz w:val="28"/>
          <w:szCs w:val="28"/>
        </w:rPr>
        <w:t>验公众</w:t>
      </w:r>
      <w:proofErr w:type="gramStart"/>
      <w:r>
        <w:rPr>
          <w:rFonts w:ascii="等线" w:eastAsia="等线" w:hAnsi="等线"/>
          <w:sz w:val="28"/>
          <w:szCs w:val="28"/>
        </w:rPr>
        <w:t>端扫</w:t>
      </w:r>
      <w:proofErr w:type="gramEnd"/>
      <w:r>
        <w:rPr>
          <w:rFonts w:ascii="等线" w:eastAsia="等线" w:hAnsi="等线"/>
          <w:sz w:val="28"/>
          <w:szCs w:val="28"/>
        </w:rPr>
        <w:t>码溯源</w:t>
      </w:r>
      <w:r w:rsidR="00457D65" w:rsidRPr="00CA10EB">
        <w:rPr>
          <w:rFonts w:ascii="等线" w:eastAsia="等线" w:hAnsi="等线" w:hint="eastAsia"/>
          <w:sz w:val="28"/>
          <w:szCs w:val="28"/>
        </w:rPr>
        <w:t>。</w:t>
      </w:r>
    </w:p>
    <w:p w:rsidR="00A7397C" w:rsidRDefault="00457D65" w:rsidP="00B16E89">
      <w:pPr>
        <w:ind w:right="210"/>
        <w:rPr>
          <w:rFonts w:ascii="等线" w:eastAsia="等线" w:hAnsi="等线"/>
          <w:color w:val="0000FF"/>
          <w:sz w:val="24"/>
        </w:rPr>
      </w:pPr>
      <w:r w:rsidRPr="00457D65">
        <w:rPr>
          <w:rFonts w:ascii="等线" w:eastAsia="等线" w:hAnsi="等线"/>
          <w:noProof/>
          <w:color w:val="0000FF"/>
          <w:sz w:val="24"/>
        </w:rPr>
        <w:lastRenderedPageBreak/>
        <w:drawing>
          <wp:inline distT="0" distB="0" distL="0" distR="0">
            <wp:extent cx="4099560" cy="4099560"/>
            <wp:effectExtent l="0" t="0" r="0" b="0"/>
            <wp:docPr id="7" name="图片 7" descr="C:\Users\ADMINI~1\AppData\Local\Temp\WeChat Files\883149023740622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8831490237406225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149" w:rsidRPr="00995AC1" w:rsidRDefault="006F2B81" w:rsidP="00995AC1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【溯源码</w:t>
      </w:r>
      <w:r w:rsidR="00A1326E">
        <w:rPr>
          <w:rFonts w:ascii="等线" w:eastAsia="等线" w:hAnsi="等线" w:hint="eastAsia"/>
          <w:sz w:val="28"/>
          <w:szCs w:val="28"/>
        </w:rPr>
        <w:t xml:space="preserve">    </w:t>
      </w:r>
      <w:r w:rsidR="00457D65" w:rsidRPr="00CA10EB">
        <w:rPr>
          <w:rFonts w:ascii="等线" w:eastAsia="等线" w:hAnsi="等线" w:hint="eastAsia"/>
          <w:sz w:val="28"/>
          <w:szCs w:val="28"/>
        </w:rPr>
        <w:t>】</w:t>
      </w:r>
    </w:p>
    <w:p w:rsidR="00CA10EB" w:rsidRDefault="00CA10EB" w:rsidP="00B16E89">
      <w:pPr>
        <w:ind w:right="210"/>
        <w:rPr>
          <w:rFonts w:ascii="等线" w:eastAsia="等线" w:hAnsi="等线"/>
          <w:color w:val="0000FF"/>
          <w:sz w:val="24"/>
        </w:rPr>
      </w:pPr>
      <w:r w:rsidRPr="00CA10EB">
        <w:rPr>
          <w:rFonts w:ascii="等线" w:eastAsia="等线" w:hAnsi="等线"/>
          <w:noProof/>
          <w:color w:val="0000FF"/>
          <w:sz w:val="24"/>
        </w:rPr>
        <w:lastRenderedPageBreak/>
        <w:drawing>
          <wp:inline distT="0" distB="0" distL="0" distR="0">
            <wp:extent cx="5605780" cy="7474373"/>
            <wp:effectExtent l="0" t="0" r="0" b="0"/>
            <wp:docPr id="11" name="图片 11" descr="C:\Users\ADMINI~1\AppData\Local\Temp\WeChat Files\805299945688854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80529994568885485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747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822" w:rsidRPr="00A7397C" w:rsidRDefault="00082822" w:rsidP="00B16E89">
      <w:pPr>
        <w:ind w:right="210"/>
        <w:rPr>
          <w:rFonts w:ascii="等线" w:eastAsia="等线" w:hAnsi="等线"/>
          <w:color w:val="0000FF"/>
          <w:sz w:val="24"/>
        </w:rPr>
      </w:pPr>
    </w:p>
    <w:sectPr w:rsidR="00082822" w:rsidRPr="00A7397C" w:rsidSect="001935C1">
      <w:footerReference w:type="default" r:id="rId29"/>
      <w:pgSz w:w="11906" w:h="16838"/>
      <w:pgMar w:top="0" w:right="1400" w:bottom="1298" w:left="1400" w:header="839" w:footer="998" w:gutter="278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863" w:rsidRDefault="00CF2863" w:rsidP="00BE2184">
      <w:pPr>
        <w:spacing w:line="240" w:lineRule="auto"/>
        <w:ind w:left="210" w:right="210" w:firstLine="420"/>
      </w:pPr>
      <w:r>
        <w:separator/>
      </w:r>
    </w:p>
    <w:p w:rsidR="00CF2863" w:rsidRDefault="00CF2863"/>
  </w:endnote>
  <w:endnote w:type="continuationSeparator" w:id="0">
    <w:p w:rsidR="00CF2863" w:rsidRDefault="00CF2863" w:rsidP="00BE2184">
      <w:pPr>
        <w:spacing w:line="240" w:lineRule="auto"/>
        <w:ind w:left="210" w:right="210" w:firstLine="420"/>
      </w:pPr>
      <w:r>
        <w:continuationSeparator/>
      </w:r>
    </w:p>
    <w:p w:rsidR="00CF2863" w:rsidRDefault="00CF28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CF0" w:rsidRDefault="003F2CF0" w:rsidP="00BE2184">
    <w:pPr>
      <w:pStyle w:val="af3"/>
      <w:ind w:left="210" w:right="210"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CF0" w:rsidRDefault="003F2CF0" w:rsidP="00BE2184">
    <w:pPr>
      <w:ind w:left="210" w:right="210"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CF0" w:rsidRDefault="003F2CF0" w:rsidP="00BE2184">
    <w:pPr>
      <w:pStyle w:val="af3"/>
      <w:ind w:left="210" w:right="210" w:firstLine="4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839500"/>
    </w:sdtPr>
    <w:sdtEndPr/>
    <w:sdtContent>
      <w:p w:rsidR="003F2CF0" w:rsidRPr="00123BE1" w:rsidRDefault="003F2CF0" w:rsidP="00123BE1">
        <w:pPr>
          <w:pBdr>
            <w:top w:val="single" w:sz="4" w:space="1" w:color="auto"/>
          </w:pBdr>
          <w:spacing w:before="120" w:line="240" w:lineRule="auto"/>
          <w:ind w:left="210" w:right="210" w:firstLine="420"/>
          <w:rPr>
            <w:rFonts w:ascii="Arial" w:hAnsi="Arial" w:cs="Arial"/>
            <w:sz w:val="18"/>
            <w:szCs w:val="18"/>
          </w:rPr>
        </w:pPr>
        <w:r>
          <w:rPr>
            <w:rFonts w:ascii="Arial" w:hAnsi="Arial" w:cs="Arial" w:hint="eastAsia"/>
            <w:sz w:val="18"/>
            <w:szCs w:val="18"/>
          </w:rPr>
          <w:t>版权所有：广州中国科学院软件应用技术研究所</w:t>
        </w:r>
        <w:r>
          <w:rPr>
            <w:rFonts w:ascii="Arial" w:hAnsi="Arial" w:cs="Arial" w:hint="eastAsia"/>
            <w:sz w:val="18"/>
            <w:szCs w:val="18"/>
          </w:rPr>
          <w:t xml:space="preserve">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26C9" w:rsidRPr="003726C9">
          <w:rPr>
            <w:noProof/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:rsidR="003F2CF0" w:rsidRDefault="003F2CF0" w:rsidP="00BE2184">
    <w:pPr>
      <w:pStyle w:val="af3"/>
      <w:spacing w:before="120"/>
      <w:ind w:left="210" w:right="210" w:firstLine="360"/>
      <w:jc w:val="center"/>
      <w:rPr>
        <w:sz w:val="18"/>
        <w:szCs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CF0" w:rsidRPr="006B6D21" w:rsidRDefault="003F2CF0" w:rsidP="006B6D21">
    <w:pPr>
      <w:pBdr>
        <w:top w:val="single" w:sz="4" w:space="1" w:color="auto"/>
      </w:pBdr>
      <w:spacing w:before="120" w:line="240" w:lineRule="auto"/>
      <w:ind w:left="210" w:right="210" w:firstLine="360"/>
      <w:rPr>
        <w:rFonts w:ascii="Arial" w:hAnsi="Arial" w:cs="Arial"/>
        <w:sz w:val="18"/>
        <w:szCs w:val="18"/>
      </w:rPr>
    </w:pPr>
    <w:r>
      <w:rPr>
        <w:rFonts w:ascii="Arial" w:hAnsi="Arial" w:cs="Arial" w:hint="eastAsia"/>
        <w:sz w:val="18"/>
        <w:szCs w:val="18"/>
      </w:rPr>
      <w:t>版权所有：广州中国科学院软件应用技术研究所</w:t>
    </w:r>
    <w:r>
      <w:rPr>
        <w:rFonts w:ascii="Arial" w:hAnsi="Arial" w:cs="Arial" w:hint="eastAsia"/>
        <w:sz w:val="18"/>
        <w:szCs w:val="18"/>
      </w:rPr>
      <w:t xml:space="preserve">                                            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  \* MERGEFORMAT </w:instrText>
    </w:r>
    <w:r>
      <w:rPr>
        <w:sz w:val="18"/>
        <w:szCs w:val="18"/>
      </w:rPr>
      <w:fldChar w:fldCharType="separate"/>
    </w:r>
    <w:r w:rsidR="003726C9">
      <w:rPr>
        <w:noProof/>
        <w:sz w:val="18"/>
        <w:szCs w:val="18"/>
      </w:rPr>
      <w:t>13</w:t>
    </w:r>
    <w:r>
      <w:rPr>
        <w:sz w:val="18"/>
        <w:szCs w:val="18"/>
      </w:rPr>
      <w:fldChar w:fldCharType="end"/>
    </w:r>
  </w:p>
  <w:p w:rsidR="003F2CF0" w:rsidRDefault="003F2C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863" w:rsidRDefault="00CF2863" w:rsidP="00BE2184">
      <w:pPr>
        <w:spacing w:line="240" w:lineRule="auto"/>
        <w:ind w:left="210" w:right="210" w:firstLine="420"/>
      </w:pPr>
      <w:r>
        <w:separator/>
      </w:r>
    </w:p>
    <w:p w:rsidR="00CF2863" w:rsidRDefault="00CF2863"/>
  </w:footnote>
  <w:footnote w:type="continuationSeparator" w:id="0">
    <w:p w:rsidR="00CF2863" w:rsidRDefault="00CF2863" w:rsidP="00BE2184">
      <w:pPr>
        <w:spacing w:line="240" w:lineRule="auto"/>
        <w:ind w:left="210" w:right="210" w:firstLine="420"/>
      </w:pPr>
      <w:r>
        <w:continuationSeparator/>
      </w:r>
    </w:p>
    <w:p w:rsidR="00CF2863" w:rsidRDefault="00CF286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CF0" w:rsidRDefault="003F2CF0" w:rsidP="00BE2184">
    <w:pPr>
      <w:ind w:left="210" w:right="210"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CF0" w:rsidRDefault="003F2CF0" w:rsidP="00BE2184">
    <w:pPr>
      <w:pStyle w:val="af5"/>
      <w:spacing w:before="156"/>
      <w:ind w:left="210" w:right="210" w:firstLine="420"/>
      <w:jc w:val="left"/>
      <w:rPr>
        <w:rFonts w:ascii="宋体" w:hAnsi="宋体"/>
      </w:rPr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-187325</wp:posOffset>
          </wp:positionH>
          <wp:positionV relativeFrom="paragraph">
            <wp:posOffset>-273685</wp:posOffset>
          </wp:positionV>
          <wp:extent cx="1587500" cy="459740"/>
          <wp:effectExtent l="0" t="0" r="0" b="0"/>
          <wp:wrapNone/>
          <wp:docPr id="2" name="图片 1" descr="logo应用2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应用2(1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4597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 xml:space="preserve">                                                                      </w:t>
    </w:r>
    <w:r>
      <w:rPr>
        <w:rFonts w:ascii="宋体" w:hAnsi="宋体" w:hint="eastAsia"/>
      </w:rPr>
      <w:t>系统详细设计说明书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CF0" w:rsidRDefault="003F2CF0" w:rsidP="00BE2184">
    <w:pPr>
      <w:ind w:left="210" w:right="210" w:firstLine="42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CF0" w:rsidRDefault="003F2CF0" w:rsidP="00BE2184">
    <w:pPr>
      <w:pStyle w:val="af5"/>
      <w:pBdr>
        <w:bottom w:val="single" w:sz="6" w:space="0" w:color="auto"/>
      </w:pBdr>
      <w:spacing w:before="120" w:after="120"/>
      <w:ind w:left="210" w:right="210" w:firstLine="420"/>
      <w:jc w:val="both"/>
      <w:rPr>
        <w:rFonts w:hAnsi="宋体"/>
        <w:sz w:val="18"/>
        <w:szCs w:val="18"/>
        <w:u w:val="single"/>
      </w:rPr>
    </w:pPr>
    <w:r>
      <w:rPr>
        <w:noProof/>
      </w:rPr>
      <w:drawing>
        <wp:inline distT="0" distB="0" distL="0" distR="0">
          <wp:extent cx="1362075" cy="485775"/>
          <wp:effectExtent l="0" t="0" r="9525" b="0"/>
          <wp:docPr id="1" name="图片 1" descr="logo应用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应用(1)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2075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宋体" w:eastAsia="宋体" w:hAnsi="宋体" w:hint="eastAsia"/>
        <w:sz w:val="18"/>
        <w:szCs w:val="18"/>
      </w:rPr>
      <w:t xml:space="preserve">                                                 需求规格说明书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1"/>
    <w:multiLevelType w:val="multilevel"/>
    <w:tmpl w:val="2DBCF674"/>
    <w:lvl w:ilvl="0">
      <w:start w:val="1"/>
      <w:numFmt w:val="decimal"/>
      <w:pStyle w:val="1"/>
      <w:lvlText w:val="%1."/>
      <w:lvlJc w:val="left"/>
      <w:pPr>
        <w:ind w:left="704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43"/>
        </w:tabs>
        <w:ind w:left="1143" w:hanging="576"/>
      </w:pPr>
      <w:rPr>
        <w:rFonts w:hint="eastAsia"/>
        <w:color w:val="auto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color w:val="auto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290"/>
        </w:tabs>
        <w:ind w:left="1290" w:hanging="864"/>
      </w:pPr>
      <w:rPr>
        <w:rFonts w:cs="Times New Roman" w:hint="eastAsia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292"/>
        </w:tabs>
        <w:ind w:left="129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EC95BB2"/>
    <w:multiLevelType w:val="multilevel"/>
    <w:tmpl w:val="6204939A"/>
    <w:styleLink w:val="4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eastAsia="黑体" w:hint="eastAsia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eastAsia="仿宋" w:hint="eastAsia"/>
        <w:b/>
        <w:i w:val="0"/>
        <w:sz w:val="32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eastAsia="仿宋" w:hint="eastAsia"/>
        <w:b/>
        <w:sz w:val="30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eastAsia="仿宋" w:hint="eastAsia"/>
        <w:b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eastAsia="仿宋" w:hint="eastAsia"/>
        <w:b/>
        <w:sz w:val="28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eastAsia="仿宋" w:hint="eastAsia"/>
        <w:b/>
        <w:sz w:val="28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13DB671A"/>
    <w:multiLevelType w:val="hybridMultilevel"/>
    <w:tmpl w:val="B3E28602"/>
    <w:lvl w:ilvl="0" w:tplc="E9D4EF3C">
      <w:start w:val="1"/>
      <w:numFmt w:val="decimal"/>
      <w:pStyle w:val="10-sinobest-2"/>
      <w:lvlText w:val="%1）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E976D908">
      <w:start w:val="1"/>
      <w:numFmt w:val="decimal"/>
      <w:pStyle w:val="10-sinobest-1"/>
      <w:lvlText w:val="%2、"/>
      <w:lvlJc w:val="left"/>
      <w:pPr>
        <w:tabs>
          <w:tab w:val="num" w:pos="900"/>
        </w:tabs>
        <w:ind w:left="900" w:hanging="360"/>
      </w:pPr>
      <w:rPr>
        <w:rFonts w:ascii="Times New Roman" w:hAnsi="Times New Roman" w:cs="Times New Roman" w:hint="eastAsia"/>
        <w:bCs w:val="0"/>
        <w:iCs w:val="0"/>
        <w:dstrike w:val="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9000F">
      <w:start w:val="1"/>
      <w:numFmt w:val="decimal"/>
      <w:lvlText w:val="%3."/>
      <w:lvlJc w:val="left"/>
      <w:pPr>
        <w:tabs>
          <w:tab w:val="num" w:pos="1685"/>
        </w:tabs>
        <w:ind w:left="1685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3" w15:restartNumberingAfterBreak="0">
    <w:nsid w:val="2451799D"/>
    <w:multiLevelType w:val="hybridMultilevel"/>
    <w:tmpl w:val="8EAE27CA"/>
    <w:lvl w:ilvl="0" w:tplc="04090011">
      <w:start w:val="1"/>
      <w:numFmt w:val="decimal"/>
      <w:lvlText w:val="%1)"/>
      <w:lvlJc w:val="left"/>
      <w:pPr>
        <w:ind w:left="1270" w:hanging="420"/>
      </w:p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4" w15:restartNumberingAfterBreak="0">
    <w:nsid w:val="5D6E0061"/>
    <w:multiLevelType w:val="multilevel"/>
    <w:tmpl w:val="5D6E0061"/>
    <w:lvl w:ilvl="0">
      <w:start w:val="1"/>
      <w:numFmt w:val="decimal"/>
      <w:pStyle w:val="CharCharChar"/>
      <w:lvlText w:val="%1."/>
      <w:lvlJc w:val="left"/>
      <w:pPr>
        <w:tabs>
          <w:tab w:val="left" w:pos="740"/>
        </w:tabs>
        <w:ind w:left="74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left" w:pos="882"/>
        </w:tabs>
        <w:ind w:left="88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1024"/>
        </w:tabs>
        <w:ind w:left="102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166"/>
        </w:tabs>
        <w:ind w:left="1166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307"/>
        </w:tabs>
        <w:ind w:left="1307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449"/>
        </w:tabs>
        <w:ind w:left="1449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591"/>
        </w:tabs>
        <w:ind w:left="159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733"/>
        </w:tabs>
        <w:ind w:left="1733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874"/>
        </w:tabs>
        <w:ind w:left="1874" w:hanging="1559"/>
      </w:pPr>
      <w:rPr>
        <w:rFonts w:hint="eastAsia"/>
      </w:rPr>
    </w:lvl>
  </w:abstractNum>
  <w:abstractNum w:abstractNumId="5" w15:restartNumberingAfterBreak="0">
    <w:nsid w:val="663B2BF0"/>
    <w:multiLevelType w:val="hybridMultilevel"/>
    <w:tmpl w:val="E87EED52"/>
    <w:lvl w:ilvl="0" w:tplc="CF52F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attachedTemplate r:id="rId1"/>
  <w:defaultTabStop w:val="425"/>
  <w:drawingGridHorizontalSpacing w:val="105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7A8"/>
    <w:rsid w:val="00000D0D"/>
    <w:rsid w:val="00002213"/>
    <w:rsid w:val="00002A9F"/>
    <w:rsid w:val="00002D90"/>
    <w:rsid w:val="00003CF9"/>
    <w:rsid w:val="000045E2"/>
    <w:rsid w:val="00004C96"/>
    <w:rsid w:val="0000582F"/>
    <w:rsid w:val="000062C4"/>
    <w:rsid w:val="00006E8A"/>
    <w:rsid w:val="00006F41"/>
    <w:rsid w:val="0000733F"/>
    <w:rsid w:val="00007391"/>
    <w:rsid w:val="00007422"/>
    <w:rsid w:val="000076BD"/>
    <w:rsid w:val="0000779D"/>
    <w:rsid w:val="000078C2"/>
    <w:rsid w:val="00007D6C"/>
    <w:rsid w:val="00010B62"/>
    <w:rsid w:val="0001137F"/>
    <w:rsid w:val="000116E5"/>
    <w:rsid w:val="00011D51"/>
    <w:rsid w:val="00012ABF"/>
    <w:rsid w:val="00012CFF"/>
    <w:rsid w:val="00013681"/>
    <w:rsid w:val="0001370F"/>
    <w:rsid w:val="000143BA"/>
    <w:rsid w:val="00014531"/>
    <w:rsid w:val="00014DA8"/>
    <w:rsid w:val="00014DDE"/>
    <w:rsid w:val="0001532E"/>
    <w:rsid w:val="00015536"/>
    <w:rsid w:val="00016A07"/>
    <w:rsid w:val="000172F4"/>
    <w:rsid w:val="00017690"/>
    <w:rsid w:val="00017802"/>
    <w:rsid w:val="00020260"/>
    <w:rsid w:val="0002029D"/>
    <w:rsid w:val="000208C4"/>
    <w:rsid w:val="00020A4D"/>
    <w:rsid w:val="00020EF2"/>
    <w:rsid w:val="000216ED"/>
    <w:rsid w:val="00021837"/>
    <w:rsid w:val="00022488"/>
    <w:rsid w:val="000228D5"/>
    <w:rsid w:val="00022D47"/>
    <w:rsid w:val="00022DC6"/>
    <w:rsid w:val="000234DD"/>
    <w:rsid w:val="000236E5"/>
    <w:rsid w:val="0002391F"/>
    <w:rsid w:val="00023C47"/>
    <w:rsid w:val="00023DC8"/>
    <w:rsid w:val="0002421D"/>
    <w:rsid w:val="000242BC"/>
    <w:rsid w:val="000243AD"/>
    <w:rsid w:val="000245D4"/>
    <w:rsid w:val="000249F2"/>
    <w:rsid w:val="00024F9D"/>
    <w:rsid w:val="00025B0C"/>
    <w:rsid w:val="0002613C"/>
    <w:rsid w:val="0002639E"/>
    <w:rsid w:val="00026F43"/>
    <w:rsid w:val="00027707"/>
    <w:rsid w:val="00027B2C"/>
    <w:rsid w:val="00027DC3"/>
    <w:rsid w:val="00027EF9"/>
    <w:rsid w:val="0003043B"/>
    <w:rsid w:val="0003080A"/>
    <w:rsid w:val="00030854"/>
    <w:rsid w:val="00030B53"/>
    <w:rsid w:val="00030BE3"/>
    <w:rsid w:val="00030D5F"/>
    <w:rsid w:val="00030ED3"/>
    <w:rsid w:val="00030FC9"/>
    <w:rsid w:val="00032531"/>
    <w:rsid w:val="00032760"/>
    <w:rsid w:val="00032F9B"/>
    <w:rsid w:val="00032FFC"/>
    <w:rsid w:val="00033791"/>
    <w:rsid w:val="00033F10"/>
    <w:rsid w:val="00034710"/>
    <w:rsid w:val="00034EBE"/>
    <w:rsid w:val="00035828"/>
    <w:rsid w:val="00035894"/>
    <w:rsid w:val="00035D3F"/>
    <w:rsid w:val="00035E10"/>
    <w:rsid w:val="0003628B"/>
    <w:rsid w:val="0003637E"/>
    <w:rsid w:val="00036710"/>
    <w:rsid w:val="00036A46"/>
    <w:rsid w:val="00036DBF"/>
    <w:rsid w:val="00036EDE"/>
    <w:rsid w:val="0003790A"/>
    <w:rsid w:val="00037D2B"/>
    <w:rsid w:val="00037D47"/>
    <w:rsid w:val="00037DC3"/>
    <w:rsid w:val="000400CD"/>
    <w:rsid w:val="00040267"/>
    <w:rsid w:val="000409B0"/>
    <w:rsid w:val="00040D20"/>
    <w:rsid w:val="00041135"/>
    <w:rsid w:val="0004183B"/>
    <w:rsid w:val="000418C6"/>
    <w:rsid w:val="00042060"/>
    <w:rsid w:val="000423D3"/>
    <w:rsid w:val="000428F1"/>
    <w:rsid w:val="00042995"/>
    <w:rsid w:val="00042D94"/>
    <w:rsid w:val="00042EA0"/>
    <w:rsid w:val="00042F48"/>
    <w:rsid w:val="00042FD6"/>
    <w:rsid w:val="000432DA"/>
    <w:rsid w:val="000438A8"/>
    <w:rsid w:val="00043EE6"/>
    <w:rsid w:val="000442FE"/>
    <w:rsid w:val="0004441A"/>
    <w:rsid w:val="00044A0E"/>
    <w:rsid w:val="00044B7A"/>
    <w:rsid w:val="00044C1A"/>
    <w:rsid w:val="000454AC"/>
    <w:rsid w:val="000456F0"/>
    <w:rsid w:val="000457CA"/>
    <w:rsid w:val="00045A1C"/>
    <w:rsid w:val="000460C1"/>
    <w:rsid w:val="00046160"/>
    <w:rsid w:val="0004653F"/>
    <w:rsid w:val="000478AA"/>
    <w:rsid w:val="00047B61"/>
    <w:rsid w:val="00047C7A"/>
    <w:rsid w:val="00047F0F"/>
    <w:rsid w:val="000501CF"/>
    <w:rsid w:val="00050E14"/>
    <w:rsid w:val="00050F2B"/>
    <w:rsid w:val="00050FF6"/>
    <w:rsid w:val="00051C43"/>
    <w:rsid w:val="00051C82"/>
    <w:rsid w:val="00051F83"/>
    <w:rsid w:val="0005223B"/>
    <w:rsid w:val="00052351"/>
    <w:rsid w:val="00052474"/>
    <w:rsid w:val="000526E5"/>
    <w:rsid w:val="0005279D"/>
    <w:rsid w:val="0005296E"/>
    <w:rsid w:val="0005317D"/>
    <w:rsid w:val="000534AE"/>
    <w:rsid w:val="0005368F"/>
    <w:rsid w:val="00053764"/>
    <w:rsid w:val="00053A27"/>
    <w:rsid w:val="00053B06"/>
    <w:rsid w:val="00053EAD"/>
    <w:rsid w:val="00053F59"/>
    <w:rsid w:val="00053F71"/>
    <w:rsid w:val="00054A99"/>
    <w:rsid w:val="00054C22"/>
    <w:rsid w:val="00054C7B"/>
    <w:rsid w:val="00055038"/>
    <w:rsid w:val="00055314"/>
    <w:rsid w:val="000555D2"/>
    <w:rsid w:val="0005564E"/>
    <w:rsid w:val="00055996"/>
    <w:rsid w:val="00055A4E"/>
    <w:rsid w:val="00055C60"/>
    <w:rsid w:val="00055C7F"/>
    <w:rsid w:val="00055FF0"/>
    <w:rsid w:val="00056226"/>
    <w:rsid w:val="000562E7"/>
    <w:rsid w:val="0005639B"/>
    <w:rsid w:val="00056563"/>
    <w:rsid w:val="00056B47"/>
    <w:rsid w:val="00056BEB"/>
    <w:rsid w:val="00056E76"/>
    <w:rsid w:val="00057E35"/>
    <w:rsid w:val="00057FA0"/>
    <w:rsid w:val="000604EC"/>
    <w:rsid w:val="00060590"/>
    <w:rsid w:val="00060782"/>
    <w:rsid w:val="0006113E"/>
    <w:rsid w:val="000611F8"/>
    <w:rsid w:val="00061636"/>
    <w:rsid w:val="0006203B"/>
    <w:rsid w:val="00062749"/>
    <w:rsid w:val="00062758"/>
    <w:rsid w:val="00063574"/>
    <w:rsid w:val="0006378E"/>
    <w:rsid w:val="000639FC"/>
    <w:rsid w:val="00063C2F"/>
    <w:rsid w:val="0006460E"/>
    <w:rsid w:val="00064DBE"/>
    <w:rsid w:val="0006508E"/>
    <w:rsid w:val="000650D7"/>
    <w:rsid w:val="000654FE"/>
    <w:rsid w:val="000655FE"/>
    <w:rsid w:val="00065616"/>
    <w:rsid w:val="00065B6A"/>
    <w:rsid w:val="000661AF"/>
    <w:rsid w:val="00066D78"/>
    <w:rsid w:val="000670D1"/>
    <w:rsid w:val="00067233"/>
    <w:rsid w:val="000677A3"/>
    <w:rsid w:val="000677A6"/>
    <w:rsid w:val="0006796B"/>
    <w:rsid w:val="00067DE5"/>
    <w:rsid w:val="00067E81"/>
    <w:rsid w:val="0007016B"/>
    <w:rsid w:val="000701EE"/>
    <w:rsid w:val="0007065D"/>
    <w:rsid w:val="000707DF"/>
    <w:rsid w:val="00070898"/>
    <w:rsid w:val="00070A10"/>
    <w:rsid w:val="00070BFE"/>
    <w:rsid w:val="00070D95"/>
    <w:rsid w:val="00071A39"/>
    <w:rsid w:val="00071F6A"/>
    <w:rsid w:val="00072001"/>
    <w:rsid w:val="00072028"/>
    <w:rsid w:val="000723C1"/>
    <w:rsid w:val="0007282D"/>
    <w:rsid w:val="0007362F"/>
    <w:rsid w:val="000736A8"/>
    <w:rsid w:val="00073787"/>
    <w:rsid w:val="00073C71"/>
    <w:rsid w:val="00073CC4"/>
    <w:rsid w:val="00074231"/>
    <w:rsid w:val="0007423B"/>
    <w:rsid w:val="000742D4"/>
    <w:rsid w:val="00075013"/>
    <w:rsid w:val="00075440"/>
    <w:rsid w:val="000758C7"/>
    <w:rsid w:val="00075F03"/>
    <w:rsid w:val="00075F6E"/>
    <w:rsid w:val="00076154"/>
    <w:rsid w:val="000761B1"/>
    <w:rsid w:val="00076214"/>
    <w:rsid w:val="00076678"/>
    <w:rsid w:val="00076BAA"/>
    <w:rsid w:val="000773F2"/>
    <w:rsid w:val="00077904"/>
    <w:rsid w:val="00077E80"/>
    <w:rsid w:val="00077F17"/>
    <w:rsid w:val="000800E0"/>
    <w:rsid w:val="000807D5"/>
    <w:rsid w:val="000809ED"/>
    <w:rsid w:val="0008105A"/>
    <w:rsid w:val="000810D7"/>
    <w:rsid w:val="00081283"/>
    <w:rsid w:val="00081494"/>
    <w:rsid w:val="000814A1"/>
    <w:rsid w:val="00081746"/>
    <w:rsid w:val="00081DB3"/>
    <w:rsid w:val="00081DFD"/>
    <w:rsid w:val="000824EF"/>
    <w:rsid w:val="000826D8"/>
    <w:rsid w:val="00082822"/>
    <w:rsid w:val="00082B46"/>
    <w:rsid w:val="000832A1"/>
    <w:rsid w:val="000832A6"/>
    <w:rsid w:val="00083616"/>
    <w:rsid w:val="00083D27"/>
    <w:rsid w:val="000845A0"/>
    <w:rsid w:val="000845CA"/>
    <w:rsid w:val="00084645"/>
    <w:rsid w:val="000846A4"/>
    <w:rsid w:val="00084B40"/>
    <w:rsid w:val="00084B7B"/>
    <w:rsid w:val="00084C80"/>
    <w:rsid w:val="00084E78"/>
    <w:rsid w:val="00085334"/>
    <w:rsid w:val="00085369"/>
    <w:rsid w:val="000863E7"/>
    <w:rsid w:val="00086471"/>
    <w:rsid w:val="0008665E"/>
    <w:rsid w:val="00086C4B"/>
    <w:rsid w:val="00086E37"/>
    <w:rsid w:val="0008732B"/>
    <w:rsid w:val="00087812"/>
    <w:rsid w:val="00087C33"/>
    <w:rsid w:val="00087C66"/>
    <w:rsid w:val="00090267"/>
    <w:rsid w:val="00090760"/>
    <w:rsid w:val="00090855"/>
    <w:rsid w:val="000908A9"/>
    <w:rsid w:val="0009090D"/>
    <w:rsid w:val="00090AE8"/>
    <w:rsid w:val="00090B90"/>
    <w:rsid w:val="0009104B"/>
    <w:rsid w:val="00091891"/>
    <w:rsid w:val="000923B5"/>
    <w:rsid w:val="000925DB"/>
    <w:rsid w:val="00092812"/>
    <w:rsid w:val="00092ADC"/>
    <w:rsid w:val="00093028"/>
    <w:rsid w:val="00093606"/>
    <w:rsid w:val="00093782"/>
    <w:rsid w:val="000938DD"/>
    <w:rsid w:val="00093A19"/>
    <w:rsid w:val="00093FD7"/>
    <w:rsid w:val="00094392"/>
    <w:rsid w:val="0009442F"/>
    <w:rsid w:val="000955FA"/>
    <w:rsid w:val="00095A14"/>
    <w:rsid w:val="00095A8C"/>
    <w:rsid w:val="00096306"/>
    <w:rsid w:val="00096A53"/>
    <w:rsid w:val="00096E52"/>
    <w:rsid w:val="00096E70"/>
    <w:rsid w:val="00096FA9"/>
    <w:rsid w:val="00097EA0"/>
    <w:rsid w:val="000A0253"/>
    <w:rsid w:val="000A054E"/>
    <w:rsid w:val="000A09AE"/>
    <w:rsid w:val="000A0C9D"/>
    <w:rsid w:val="000A0CEF"/>
    <w:rsid w:val="000A0F8D"/>
    <w:rsid w:val="000A194A"/>
    <w:rsid w:val="000A1B39"/>
    <w:rsid w:val="000A1C63"/>
    <w:rsid w:val="000A1D4E"/>
    <w:rsid w:val="000A1E6C"/>
    <w:rsid w:val="000A21AA"/>
    <w:rsid w:val="000A2E03"/>
    <w:rsid w:val="000A2E75"/>
    <w:rsid w:val="000A2F2B"/>
    <w:rsid w:val="000A3052"/>
    <w:rsid w:val="000A3368"/>
    <w:rsid w:val="000A34FA"/>
    <w:rsid w:val="000A358B"/>
    <w:rsid w:val="000A39CB"/>
    <w:rsid w:val="000A42EB"/>
    <w:rsid w:val="000A459F"/>
    <w:rsid w:val="000A4927"/>
    <w:rsid w:val="000A4FB7"/>
    <w:rsid w:val="000A50BA"/>
    <w:rsid w:val="000A5988"/>
    <w:rsid w:val="000A5C60"/>
    <w:rsid w:val="000A5E4C"/>
    <w:rsid w:val="000A6289"/>
    <w:rsid w:val="000A665F"/>
    <w:rsid w:val="000A6791"/>
    <w:rsid w:val="000A7095"/>
    <w:rsid w:val="000A73C6"/>
    <w:rsid w:val="000A77D3"/>
    <w:rsid w:val="000B0170"/>
    <w:rsid w:val="000B0AC3"/>
    <w:rsid w:val="000B0E32"/>
    <w:rsid w:val="000B1870"/>
    <w:rsid w:val="000B23C4"/>
    <w:rsid w:val="000B2AF6"/>
    <w:rsid w:val="000B2B47"/>
    <w:rsid w:val="000B2B78"/>
    <w:rsid w:val="000B2CC7"/>
    <w:rsid w:val="000B3226"/>
    <w:rsid w:val="000B328C"/>
    <w:rsid w:val="000B3323"/>
    <w:rsid w:val="000B3364"/>
    <w:rsid w:val="000B336B"/>
    <w:rsid w:val="000B4172"/>
    <w:rsid w:val="000B47B2"/>
    <w:rsid w:val="000B4A4F"/>
    <w:rsid w:val="000B4DAC"/>
    <w:rsid w:val="000B4EF2"/>
    <w:rsid w:val="000B50DF"/>
    <w:rsid w:val="000B528A"/>
    <w:rsid w:val="000B54E2"/>
    <w:rsid w:val="000B570C"/>
    <w:rsid w:val="000B5B97"/>
    <w:rsid w:val="000B5C0D"/>
    <w:rsid w:val="000B5DC8"/>
    <w:rsid w:val="000B6354"/>
    <w:rsid w:val="000B6AEC"/>
    <w:rsid w:val="000B6C1C"/>
    <w:rsid w:val="000B73D9"/>
    <w:rsid w:val="000B7AA1"/>
    <w:rsid w:val="000B7BF9"/>
    <w:rsid w:val="000B7DA3"/>
    <w:rsid w:val="000B7FAA"/>
    <w:rsid w:val="000C046D"/>
    <w:rsid w:val="000C0493"/>
    <w:rsid w:val="000C064A"/>
    <w:rsid w:val="000C0734"/>
    <w:rsid w:val="000C0B77"/>
    <w:rsid w:val="000C1ECF"/>
    <w:rsid w:val="000C1F63"/>
    <w:rsid w:val="000C2108"/>
    <w:rsid w:val="000C2B9F"/>
    <w:rsid w:val="000C38CC"/>
    <w:rsid w:val="000C40C3"/>
    <w:rsid w:val="000C419C"/>
    <w:rsid w:val="000C419E"/>
    <w:rsid w:val="000C41BC"/>
    <w:rsid w:val="000C41E0"/>
    <w:rsid w:val="000C4481"/>
    <w:rsid w:val="000C4815"/>
    <w:rsid w:val="000C4F6A"/>
    <w:rsid w:val="000C5AE3"/>
    <w:rsid w:val="000C5C32"/>
    <w:rsid w:val="000C5E35"/>
    <w:rsid w:val="000C662D"/>
    <w:rsid w:val="000C6775"/>
    <w:rsid w:val="000C6797"/>
    <w:rsid w:val="000C6AE1"/>
    <w:rsid w:val="000C6C49"/>
    <w:rsid w:val="000C6CC5"/>
    <w:rsid w:val="000C6E46"/>
    <w:rsid w:val="000C709B"/>
    <w:rsid w:val="000C74D0"/>
    <w:rsid w:val="000C74D8"/>
    <w:rsid w:val="000C75C1"/>
    <w:rsid w:val="000C7CE3"/>
    <w:rsid w:val="000C7DB9"/>
    <w:rsid w:val="000D00A3"/>
    <w:rsid w:val="000D04B0"/>
    <w:rsid w:val="000D05C9"/>
    <w:rsid w:val="000D0BF8"/>
    <w:rsid w:val="000D0C29"/>
    <w:rsid w:val="000D0C6D"/>
    <w:rsid w:val="000D0D2D"/>
    <w:rsid w:val="000D114D"/>
    <w:rsid w:val="000D15ED"/>
    <w:rsid w:val="000D1A05"/>
    <w:rsid w:val="000D1EBB"/>
    <w:rsid w:val="000D1F9F"/>
    <w:rsid w:val="000D2400"/>
    <w:rsid w:val="000D2668"/>
    <w:rsid w:val="000D275E"/>
    <w:rsid w:val="000D2B64"/>
    <w:rsid w:val="000D2FA3"/>
    <w:rsid w:val="000D3616"/>
    <w:rsid w:val="000D37D0"/>
    <w:rsid w:val="000D3A9D"/>
    <w:rsid w:val="000D4035"/>
    <w:rsid w:val="000D40F2"/>
    <w:rsid w:val="000D41CD"/>
    <w:rsid w:val="000D4880"/>
    <w:rsid w:val="000D4904"/>
    <w:rsid w:val="000D4CC5"/>
    <w:rsid w:val="000D4D42"/>
    <w:rsid w:val="000D4EE8"/>
    <w:rsid w:val="000D5B42"/>
    <w:rsid w:val="000D5B93"/>
    <w:rsid w:val="000D5CF6"/>
    <w:rsid w:val="000D5F23"/>
    <w:rsid w:val="000D6004"/>
    <w:rsid w:val="000D6470"/>
    <w:rsid w:val="000D6512"/>
    <w:rsid w:val="000D70B8"/>
    <w:rsid w:val="000D7483"/>
    <w:rsid w:val="000D75FF"/>
    <w:rsid w:val="000D7901"/>
    <w:rsid w:val="000D7A70"/>
    <w:rsid w:val="000D7D5A"/>
    <w:rsid w:val="000E066A"/>
    <w:rsid w:val="000E07B5"/>
    <w:rsid w:val="000E08B9"/>
    <w:rsid w:val="000E125F"/>
    <w:rsid w:val="000E12DA"/>
    <w:rsid w:val="000E1D29"/>
    <w:rsid w:val="000E21D5"/>
    <w:rsid w:val="000E2244"/>
    <w:rsid w:val="000E274B"/>
    <w:rsid w:val="000E27EB"/>
    <w:rsid w:val="000E2E87"/>
    <w:rsid w:val="000E337E"/>
    <w:rsid w:val="000E38C2"/>
    <w:rsid w:val="000E3C01"/>
    <w:rsid w:val="000E441F"/>
    <w:rsid w:val="000E588B"/>
    <w:rsid w:val="000E5A74"/>
    <w:rsid w:val="000E64CB"/>
    <w:rsid w:val="000E6884"/>
    <w:rsid w:val="000E696A"/>
    <w:rsid w:val="000E6B49"/>
    <w:rsid w:val="000E6FEB"/>
    <w:rsid w:val="000E7041"/>
    <w:rsid w:val="000E7304"/>
    <w:rsid w:val="000E75C7"/>
    <w:rsid w:val="000E75F3"/>
    <w:rsid w:val="000E7B6A"/>
    <w:rsid w:val="000E7E0E"/>
    <w:rsid w:val="000F031D"/>
    <w:rsid w:val="000F065E"/>
    <w:rsid w:val="000F076E"/>
    <w:rsid w:val="000F0B89"/>
    <w:rsid w:val="000F0CAD"/>
    <w:rsid w:val="000F0DE3"/>
    <w:rsid w:val="000F127F"/>
    <w:rsid w:val="000F1CBF"/>
    <w:rsid w:val="000F2254"/>
    <w:rsid w:val="000F232E"/>
    <w:rsid w:val="000F243F"/>
    <w:rsid w:val="000F2459"/>
    <w:rsid w:val="000F2B33"/>
    <w:rsid w:val="000F2E12"/>
    <w:rsid w:val="000F36C9"/>
    <w:rsid w:val="000F3D35"/>
    <w:rsid w:val="000F41D6"/>
    <w:rsid w:val="000F43CE"/>
    <w:rsid w:val="000F4925"/>
    <w:rsid w:val="000F493E"/>
    <w:rsid w:val="000F4B9E"/>
    <w:rsid w:val="000F4ED8"/>
    <w:rsid w:val="000F55C9"/>
    <w:rsid w:val="000F5CE5"/>
    <w:rsid w:val="000F5EFA"/>
    <w:rsid w:val="000F60A7"/>
    <w:rsid w:val="000F638A"/>
    <w:rsid w:val="000F6690"/>
    <w:rsid w:val="000F6B5F"/>
    <w:rsid w:val="000F6B81"/>
    <w:rsid w:val="000F71E5"/>
    <w:rsid w:val="000F75FB"/>
    <w:rsid w:val="000F79F3"/>
    <w:rsid w:val="000F7DE0"/>
    <w:rsid w:val="001002D5"/>
    <w:rsid w:val="00100944"/>
    <w:rsid w:val="00100C79"/>
    <w:rsid w:val="00100CDB"/>
    <w:rsid w:val="00100E6A"/>
    <w:rsid w:val="0010169A"/>
    <w:rsid w:val="001016D3"/>
    <w:rsid w:val="00101AA7"/>
    <w:rsid w:val="00102727"/>
    <w:rsid w:val="0010356A"/>
    <w:rsid w:val="00103961"/>
    <w:rsid w:val="00103A8A"/>
    <w:rsid w:val="001044AA"/>
    <w:rsid w:val="00104799"/>
    <w:rsid w:val="001048EF"/>
    <w:rsid w:val="00104B9E"/>
    <w:rsid w:val="00104FEB"/>
    <w:rsid w:val="0010590C"/>
    <w:rsid w:val="00105ED7"/>
    <w:rsid w:val="00105FA5"/>
    <w:rsid w:val="00106696"/>
    <w:rsid w:val="001067E8"/>
    <w:rsid w:val="00107A19"/>
    <w:rsid w:val="00107C7F"/>
    <w:rsid w:val="001103A8"/>
    <w:rsid w:val="00110A2A"/>
    <w:rsid w:val="00110BFA"/>
    <w:rsid w:val="00110CD2"/>
    <w:rsid w:val="00111CD0"/>
    <w:rsid w:val="001124B2"/>
    <w:rsid w:val="00112AB0"/>
    <w:rsid w:val="0011350F"/>
    <w:rsid w:val="00113CCE"/>
    <w:rsid w:val="00113FB9"/>
    <w:rsid w:val="001148C0"/>
    <w:rsid w:val="00115046"/>
    <w:rsid w:val="00115669"/>
    <w:rsid w:val="00115B40"/>
    <w:rsid w:val="00116B35"/>
    <w:rsid w:val="0011735F"/>
    <w:rsid w:val="001176EC"/>
    <w:rsid w:val="00117984"/>
    <w:rsid w:val="00120102"/>
    <w:rsid w:val="0012015A"/>
    <w:rsid w:val="00120B53"/>
    <w:rsid w:val="00120F32"/>
    <w:rsid w:val="0012113A"/>
    <w:rsid w:val="001214DA"/>
    <w:rsid w:val="00121950"/>
    <w:rsid w:val="00121BEB"/>
    <w:rsid w:val="00121DCF"/>
    <w:rsid w:val="00121E98"/>
    <w:rsid w:val="00121F02"/>
    <w:rsid w:val="00122020"/>
    <w:rsid w:val="001230D2"/>
    <w:rsid w:val="0012315E"/>
    <w:rsid w:val="001236E1"/>
    <w:rsid w:val="00123B69"/>
    <w:rsid w:val="00123BD5"/>
    <w:rsid w:val="00123BE1"/>
    <w:rsid w:val="00123D84"/>
    <w:rsid w:val="0012436C"/>
    <w:rsid w:val="00124497"/>
    <w:rsid w:val="00124F53"/>
    <w:rsid w:val="00125AF0"/>
    <w:rsid w:val="00125CD9"/>
    <w:rsid w:val="001263EB"/>
    <w:rsid w:val="00126835"/>
    <w:rsid w:val="00126E1D"/>
    <w:rsid w:val="00126E91"/>
    <w:rsid w:val="00127136"/>
    <w:rsid w:val="001279D2"/>
    <w:rsid w:val="00130042"/>
    <w:rsid w:val="00130057"/>
    <w:rsid w:val="001302C4"/>
    <w:rsid w:val="00130878"/>
    <w:rsid w:val="0013088D"/>
    <w:rsid w:val="00131813"/>
    <w:rsid w:val="0013182A"/>
    <w:rsid w:val="001318F8"/>
    <w:rsid w:val="00132556"/>
    <w:rsid w:val="00132916"/>
    <w:rsid w:val="00132A15"/>
    <w:rsid w:val="00132A1E"/>
    <w:rsid w:val="00132FA7"/>
    <w:rsid w:val="00133EFC"/>
    <w:rsid w:val="0013449C"/>
    <w:rsid w:val="00134A83"/>
    <w:rsid w:val="00135204"/>
    <w:rsid w:val="00135314"/>
    <w:rsid w:val="00135979"/>
    <w:rsid w:val="00135DA0"/>
    <w:rsid w:val="00135F27"/>
    <w:rsid w:val="0013631E"/>
    <w:rsid w:val="001366B4"/>
    <w:rsid w:val="00136C87"/>
    <w:rsid w:val="00136CAE"/>
    <w:rsid w:val="00136E36"/>
    <w:rsid w:val="0013768A"/>
    <w:rsid w:val="00137746"/>
    <w:rsid w:val="0013794F"/>
    <w:rsid w:val="001403C8"/>
    <w:rsid w:val="001404BC"/>
    <w:rsid w:val="0014094D"/>
    <w:rsid w:val="00140F20"/>
    <w:rsid w:val="0014171C"/>
    <w:rsid w:val="00141844"/>
    <w:rsid w:val="0014187F"/>
    <w:rsid w:val="001418A2"/>
    <w:rsid w:val="00141BAF"/>
    <w:rsid w:val="00141CC9"/>
    <w:rsid w:val="00141FD3"/>
    <w:rsid w:val="00142BF6"/>
    <w:rsid w:val="00142CE9"/>
    <w:rsid w:val="00143283"/>
    <w:rsid w:val="0014374E"/>
    <w:rsid w:val="00143A94"/>
    <w:rsid w:val="00143B48"/>
    <w:rsid w:val="00143CCB"/>
    <w:rsid w:val="00143F52"/>
    <w:rsid w:val="00143FC8"/>
    <w:rsid w:val="001441F7"/>
    <w:rsid w:val="001442A1"/>
    <w:rsid w:val="001442FD"/>
    <w:rsid w:val="00144568"/>
    <w:rsid w:val="0014481B"/>
    <w:rsid w:val="00144A79"/>
    <w:rsid w:val="00144BE5"/>
    <w:rsid w:val="00144CD5"/>
    <w:rsid w:val="0014530F"/>
    <w:rsid w:val="00145465"/>
    <w:rsid w:val="00145D02"/>
    <w:rsid w:val="00145F22"/>
    <w:rsid w:val="00146DC6"/>
    <w:rsid w:val="00147942"/>
    <w:rsid w:val="00147F8B"/>
    <w:rsid w:val="00147FEE"/>
    <w:rsid w:val="001502FC"/>
    <w:rsid w:val="00150343"/>
    <w:rsid w:val="0015035A"/>
    <w:rsid w:val="0015039C"/>
    <w:rsid w:val="00150668"/>
    <w:rsid w:val="0015082B"/>
    <w:rsid w:val="00150CFE"/>
    <w:rsid w:val="00150F9C"/>
    <w:rsid w:val="00151513"/>
    <w:rsid w:val="0015168D"/>
    <w:rsid w:val="00151A30"/>
    <w:rsid w:val="001521AF"/>
    <w:rsid w:val="00152622"/>
    <w:rsid w:val="0015277F"/>
    <w:rsid w:val="00152BB5"/>
    <w:rsid w:val="00153078"/>
    <w:rsid w:val="001534C7"/>
    <w:rsid w:val="00153821"/>
    <w:rsid w:val="0015396F"/>
    <w:rsid w:val="00154504"/>
    <w:rsid w:val="00154DD2"/>
    <w:rsid w:val="00154FC1"/>
    <w:rsid w:val="00155381"/>
    <w:rsid w:val="0015561D"/>
    <w:rsid w:val="00155C35"/>
    <w:rsid w:val="00156519"/>
    <w:rsid w:val="0015664B"/>
    <w:rsid w:val="00156C84"/>
    <w:rsid w:val="0015733E"/>
    <w:rsid w:val="00157358"/>
    <w:rsid w:val="00157436"/>
    <w:rsid w:val="00157BF2"/>
    <w:rsid w:val="00157F20"/>
    <w:rsid w:val="001603BC"/>
    <w:rsid w:val="001603E7"/>
    <w:rsid w:val="001604F9"/>
    <w:rsid w:val="00160552"/>
    <w:rsid w:val="001605B9"/>
    <w:rsid w:val="0016135A"/>
    <w:rsid w:val="0016146A"/>
    <w:rsid w:val="00161568"/>
    <w:rsid w:val="00161F23"/>
    <w:rsid w:val="0016294A"/>
    <w:rsid w:val="001629E5"/>
    <w:rsid w:val="00163258"/>
    <w:rsid w:val="001638AC"/>
    <w:rsid w:val="00163BF0"/>
    <w:rsid w:val="00163CA2"/>
    <w:rsid w:val="001640DB"/>
    <w:rsid w:val="0016442D"/>
    <w:rsid w:val="001645DF"/>
    <w:rsid w:val="00164A82"/>
    <w:rsid w:val="00164DD5"/>
    <w:rsid w:val="00165426"/>
    <w:rsid w:val="001655F1"/>
    <w:rsid w:val="00165646"/>
    <w:rsid w:val="00165753"/>
    <w:rsid w:val="00165788"/>
    <w:rsid w:val="001657D2"/>
    <w:rsid w:val="00165B71"/>
    <w:rsid w:val="00165DFA"/>
    <w:rsid w:val="0016625D"/>
    <w:rsid w:val="00166308"/>
    <w:rsid w:val="00166682"/>
    <w:rsid w:val="0016668A"/>
    <w:rsid w:val="00166B1B"/>
    <w:rsid w:val="00166F71"/>
    <w:rsid w:val="00167512"/>
    <w:rsid w:val="001675B3"/>
    <w:rsid w:val="00167E82"/>
    <w:rsid w:val="0017012F"/>
    <w:rsid w:val="001707C2"/>
    <w:rsid w:val="00170D15"/>
    <w:rsid w:val="00170F94"/>
    <w:rsid w:val="001715C8"/>
    <w:rsid w:val="00171A1E"/>
    <w:rsid w:val="00171C49"/>
    <w:rsid w:val="0017219A"/>
    <w:rsid w:val="001723C6"/>
    <w:rsid w:val="00172452"/>
    <w:rsid w:val="00172A27"/>
    <w:rsid w:val="00172A65"/>
    <w:rsid w:val="0017321B"/>
    <w:rsid w:val="0017346B"/>
    <w:rsid w:val="00173FD7"/>
    <w:rsid w:val="001741EE"/>
    <w:rsid w:val="001742E1"/>
    <w:rsid w:val="00174B93"/>
    <w:rsid w:val="00175A0D"/>
    <w:rsid w:val="00175F0B"/>
    <w:rsid w:val="00176121"/>
    <w:rsid w:val="00177296"/>
    <w:rsid w:val="001774D5"/>
    <w:rsid w:val="001776E2"/>
    <w:rsid w:val="00177C3B"/>
    <w:rsid w:val="00177E89"/>
    <w:rsid w:val="00180D7E"/>
    <w:rsid w:val="0018110C"/>
    <w:rsid w:val="00182B8B"/>
    <w:rsid w:val="00182CD1"/>
    <w:rsid w:val="00182F30"/>
    <w:rsid w:val="001836CF"/>
    <w:rsid w:val="00183853"/>
    <w:rsid w:val="00183A45"/>
    <w:rsid w:val="00184765"/>
    <w:rsid w:val="00184D9C"/>
    <w:rsid w:val="00185046"/>
    <w:rsid w:val="001850E0"/>
    <w:rsid w:val="00185363"/>
    <w:rsid w:val="00185C6A"/>
    <w:rsid w:val="001861BB"/>
    <w:rsid w:val="0018621F"/>
    <w:rsid w:val="0018639D"/>
    <w:rsid w:val="001868EF"/>
    <w:rsid w:val="00186FD3"/>
    <w:rsid w:val="00187554"/>
    <w:rsid w:val="00187BCB"/>
    <w:rsid w:val="00187CA3"/>
    <w:rsid w:val="0019006D"/>
    <w:rsid w:val="00190186"/>
    <w:rsid w:val="001907A7"/>
    <w:rsid w:val="00190D7F"/>
    <w:rsid w:val="0019109B"/>
    <w:rsid w:val="00191173"/>
    <w:rsid w:val="00191398"/>
    <w:rsid w:val="00191488"/>
    <w:rsid w:val="00191FB1"/>
    <w:rsid w:val="00192B4D"/>
    <w:rsid w:val="00192D33"/>
    <w:rsid w:val="00192D6D"/>
    <w:rsid w:val="00192F3F"/>
    <w:rsid w:val="001935C1"/>
    <w:rsid w:val="0019395C"/>
    <w:rsid w:val="00193BCE"/>
    <w:rsid w:val="00194190"/>
    <w:rsid w:val="001949F7"/>
    <w:rsid w:val="00194A59"/>
    <w:rsid w:val="00194BAD"/>
    <w:rsid w:val="00194CF9"/>
    <w:rsid w:val="00194FB9"/>
    <w:rsid w:val="001952CB"/>
    <w:rsid w:val="00195353"/>
    <w:rsid w:val="001955FD"/>
    <w:rsid w:val="001958A3"/>
    <w:rsid w:val="00195B7A"/>
    <w:rsid w:val="001960A9"/>
    <w:rsid w:val="00196170"/>
    <w:rsid w:val="001963C4"/>
    <w:rsid w:val="00196989"/>
    <w:rsid w:val="001969B7"/>
    <w:rsid w:val="00196FB4"/>
    <w:rsid w:val="00197095"/>
    <w:rsid w:val="001973C9"/>
    <w:rsid w:val="00197562"/>
    <w:rsid w:val="001975C7"/>
    <w:rsid w:val="00197691"/>
    <w:rsid w:val="00197BCD"/>
    <w:rsid w:val="00197DBA"/>
    <w:rsid w:val="00197E56"/>
    <w:rsid w:val="001A0716"/>
    <w:rsid w:val="001A0A59"/>
    <w:rsid w:val="001A0EE0"/>
    <w:rsid w:val="001A10E1"/>
    <w:rsid w:val="001A12C3"/>
    <w:rsid w:val="001A1362"/>
    <w:rsid w:val="001A18B9"/>
    <w:rsid w:val="001A1B2E"/>
    <w:rsid w:val="001A1D36"/>
    <w:rsid w:val="001A1DCF"/>
    <w:rsid w:val="001A1FAF"/>
    <w:rsid w:val="001A215F"/>
    <w:rsid w:val="001A2165"/>
    <w:rsid w:val="001A23D8"/>
    <w:rsid w:val="001A2633"/>
    <w:rsid w:val="001A2C75"/>
    <w:rsid w:val="001A2E8E"/>
    <w:rsid w:val="001A2EFD"/>
    <w:rsid w:val="001A30EA"/>
    <w:rsid w:val="001A3D9F"/>
    <w:rsid w:val="001A3FAD"/>
    <w:rsid w:val="001A45E2"/>
    <w:rsid w:val="001A5048"/>
    <w:rsid w:val="001A514D"/>
    <w:rsid w:val="001A54B6"/>
    <w:rsid w:val="001A5B17"/>
    <w:rsid w:val="001A5BB2"/>
    <w:rsid w:val="001A5EB0"/>
    <w:rsid w:val="001A6166"/>
    <w:rsid w:val="001A646B"/>
    <w:rsid w:val="001A7105"/>
    <w:rsid w:val="001A7280"/>
    <w:rsid w:val="001A7722"/>
    <w:rsid w:val="001A7F16"/>
    <w:rsid w:val="001B0326"/>
    <w:rsid w:val="001B0A6A"/>
    <w:rsid w:val="001B10AF"/>
    <w:rsid w:val="001B1564"/>
    <w:rsid w:val="001B1710"/>
    <w:rsid w:val="001B1A35"/>
    <w:rsid w:val="001B1A83"/>
    <w:rsid w:val="001B1BA5"/>
    <w:rsid w:val="001B1C02"/>
    <w:rsid w:val="001B1E81"/>
    <w:rsid w:val="001B250D"/>
    <w:rsid w:val="001B2689"/>
    <w:rsid w:val="001B276A"/>
    <w:rsid w:val="001B294A"/>
    <w:rsid w:val="001B2DE3"/>
    <w:rsid w:val="001B340C"/>
    <w:rsid w:val="001B344E"/>
    <w:rsid w:val="001B36D4"/>
    <w:rsid w:val="001B3D1D"/>
    <w:rsid w:val="001B4054"/>
    <w:rsid w:val="001B412B"/>
    <w:rsid w:val="001B41F7"/>
    <w:rsid w:val="001B421F"/>
    <w:rsid w:val="001B4363"/>
    <w:rsid w:val="001B4394"/>
    <w:rsid w:val="001B442C"/>
    <w:rsid w:val="001B49EC"/>
    <w:rsid w:val="001B51A8"/>
    <w:rsid w:val="001B5989"/>
    <w:rsid w:val="001B6079"/>
    <w:rsid w:val="001B6455"/>
    <w:rsid w:val="001B6B3A"/>
    <w:rsid w:val="001B7416"/>
    <w:rsid w:val="001B78B4"/>
    <w:rsid w:val="001B7E63"/>
    <w:rsid w:val="001C01DE"/>
    <w:rsid w:val="001C0204"/>
    <w:rsid w:val="001C04EC"/>
    <w:rsid w:val="001C07CF"/>
    <w:rsid w:val="001C0901"/>
    <w:rsid w:val="001C0F62"/>
    <w:rsid w:val="001C1429"/>
    <w:rsid w:val="001C1975"/>
    <w:rsid w:val="001C19C8"/>
    <w:rsid w:val="001C1B36"/>
    <w:rsid w:val="001C1C5D"/>
    <w:rsid w:val="001C1CA7"/>
    <w:rsid w:val="001C1D71"/>
    <w:rsid w:val="001C1EC7"/>
    <w:rsid w:val="001C2606"/>
    <w:rsid w:val="001C28F4"/>
    <w:rsid w:val="001C2BF9"/>
    <w:rsid w:val="001C2F5F"/>
    <w:rsid w:val="001C3758"/>
    <w:rsid w:val="001C391E"/>
    <w:rsid w:val="001C3E77"/>
    <w:rsid w:val="001C3EB0"/>
    <w:rsid w:val="001C3F58"/>
    <w:rsid w:val="001C41A1"/>
    <w:rsid w:val="001C4482"/>
    <w:rsid w:val="001C47DF"/>
    <w:rsid w:val="001C4CC6"/>
    <w:rsid w:val="001C4CC7"/>
    <w:rsid w:val="001C4F0E"/>
    <w:rsid w:val="001C5105"/>
    <w:rsid w:val="001C5260"/>
    <w:rsid w:val="001C55F7"/>
    <w:rsid w:val="001C5782"/>
    <w:rsid w:val="001C5EDF"/>
    <w:rsid w:val="001C68EB"/>
    <w:rsid w:val="001C69FF"/>
    <w:rsid w:val="001C760B"/>
    <w:rsid w:val="001C769F"/>
    <w:rsid w:val="001C775E"/>
    <w:rsid w:val="001C7BEA"/>
    <w:rsid w:val="001C7C03"/>
    <w:rsid w:val="001C7CE7"/>
    <w:rsid w:val="001C7FDB"/>
    <w:rsid w:val="001D0D3D"/>
    <w:rsid w:val="001D11A1"/>
    <w:rsid w:val="001D1228"/>
    <w:rsid w:val="001D1544"/>
    <w:rsid w:val="001D1581"/>
    <w:rsid w:val="001D1ABB"/>
    <w:rsid w:val="001D1BE6"/>
    <w:rsid w:val="001D2AB6"/>
    <w:rsid w:val="001D2B82"/>
    <w:rsid w:val="001D2E9B"/>
    <w:rsid w:val="001D33C9"/>
    <w:rsid w:val="001D3AA1"/>
    <w:rsid w:val="001D3C09"/>
    <w:rsid w:val="001D49AD"/>
    <w:rsid w:val="001D537B"/>
    <w:rsid w:val="001D553E"/>
    <w:rsid w:val="001D588B"/>
    <w:rsid w:val="001D5F76"/>
    <w:rsid w:val="001D6FFF"/>
    <w:rsid w:val="001D701A"/>
    <w:rsid w:val="001D7133"/>
    <w:rsid w:val="001D7783"/>
    <w:rsid w:val="001D7C17"/>
    <w:rsid w:val="001D7F41"/>
    <w:rsid w:val="001E0345"/>
    <w:rsid w:val="001E05C7"/>
    <w:rsid w:val="001E0854"/>
    <w:rsid w:val="001E10A7"/>
    <w:rsid w:val="001E1443"/>
    <w:rsid w:val="001E1C05"/>
    <w:rsid w:val="001E20B7"/>
    <w:rsid w:val="001E2163"/>
    <w:rsid w:val="001E27AF"/>
    <w:rsid w:val="001E2BAE"/>
    <w:rsid w:val="001E2CFD"/>
    <w:rsid w:val="001E2D6F"/>
    <w:rsid w:val="001E3BB2"/>
    <w:rsid w:val="001E4306"/>
    <w:rsid w:val="001E464A"/>
    <w:rsid w:val="001E4845"/>
    <w:rsid w:val="001E493B"/>
    <w:rsid w:val="001E4E33"/>
    <w:rsid w:val="001E51C5"/>
    <w:rsid w:val="001E5320"/>
    <w:rsid w:val="001E5343"/>
    <w:rsid w:val="001E547D"/>
    <w:rsid w:val="001E5480"/>
    <w:rsid w:val="001E54AF"/>
    <w:rsid w:val="001E54CA"/>
    <w:rsid w:val="001E583A"/>
    <w:rsid w:val="001E5AFE"/>
    <w:rsid w:val="001E5F60"/>
    <w:rsid w:val="001E60FA"/>
    <w:rsid w:val="001E63A8"/>
    <w:rsid w:val="001E6867"/>
    <w:rsid w:val="001E6BA9"/>
    <w:rsid w:val="001E7012"/>
    <w:rsid w:val="001E7569"/>
    <w:rsid w:val="001E7B89"/>
    <w:rsid w:val="001F07B8"/>
    <w:rsid w:val="001F0F0E"/>
    <w:rsid w:val="001F12BB"/>
    <w:rsid w:val="001F1D43"/>
    <w:rsid w:val="001F1DE5"/>
    <w:rsid w:val="001F242A"/>
    <w:rsid w:val="001F2E26"/>
    <w:rsid w:val="001F2FEE"/>
    <w:rsid w:val="001F3363"/>
    <w:rsid w:val="001F3CB1"/>
    <w:rsid w:val="001F457F"/>
    <w:rsid w:val="001F4696"/>
    <w:rsid w:val="001F46C1"/>
    <w:rsid w:val="001F4717"/>
    <w:rsid w:val="001F4897"/>
    <w:rsid w:val="001F48B4"/>
    <w:rsid w:val="001F4BDA"/>
    <w:rsid w:val="001F5348"/>
    <w:rsid w:val="001F54E1"/>
    <w:rsid w:val="001F596D"/>
    <w:rsid w:val="001F5DE8"/>
    <w:rsid w:val="001F5F33"/>
    <w:rsid w:val="001F67A9"/>
    <w:rsid w:val="001F6963"/>
    <w:rsid w:val="001F6C7D"/>
    <w:rsid w:val="001F6E5D"/>
    <w:rsid w:val="001F725A"/>
    <w:rsid w:val="001F775C"/>
    <w:rsid w:val="001F77C3"/>
    <w:rsid w:val="001F7863"/>
    <w:rsid w:val="001F7A24"/>
    <w:rsid w:val="00200071"/>
    <w:rsid w:val="002001F1"/>
    <w:rsid w:val="002002C4"/>
    <w:rsid w:val="00200623"/>
    <w:rsid w:val="0020086A"/>
    <w:rsid w:val="002008ED"/>
    <w:rsid w:val="002011EB"/>
    <w:rsid w:val="0020159A"/>
    <w:rsid w:val="00201E03"/>
    <w:rsid w:val="00201FEB"/>
    <w:rsid w:val="002022FC"/>
    <w:rsid w:val="002027CF"/>
    <w:rsid w:val="00202DCC"/>
    <w:rsid w:val="00202FF2"/>
    <w:rsid w:val="0020300C"/>
    <w:rsid w:val="0020364F"/>
    <w:rsid w:val="00203B0D"/>
    <w:rsid w:val="00203B39"/>
    <w:rsid w:val="00203E81"/>
    <w:rsid w:val="00203F52"/>
    <w:rsid w:val="00203F73"/>
    <w:rsid w:val="00204020"/>
    <w:rsid w:val="00204B2E"/>
    <w:rsid w:val="00204C8C"/>
    <w:rsid w:val="00205088"/>
    <w:rsid w:val="00205662"/>
    <w:rsid w:val="00205A8D"/>
    <w:rsid w:val="00205DAF"/>
    <w:rsid w:val="00206BAA"/>
    <w:rsid w:val="00207985"/>
    <w:rsid w:val="00207CBF"/>
    <w:rsid w:val="00207DF1"/>
    <w:rsid w:val="00207F5D"/>
    <w:rsid w:val="002100A3"/>
    <w:rsid w:val="002103AB"/>
    <w:rsid w:val="00210497"/>
    <w:rsid w:val="0021068C"/>
    <w:rsid w:val="00210763"/>
    <w:rsid w:val="00210773"/>
    <w:rsid w:val="002109EE"/>
    <w:rsid w:val="00210A36"/>
    <w:rsid w:val="00210B86"/>
    <w:rsid w:val="00211017"/>
    <w:rsid w:val="002112F6"/>
    <w:rsid w:val="002118CE"/>
    <w:rsid w:val="00211B1B"/>
    <w:rsid w:val="00211FA6"/>
    <w:rsid w:val="0021228F"/>
    <w:rsid w:val="00212856"/>
    <w:rsid w:val="00212BAE"/>
    <w:rsid w:val="002133D4"/>
    <w:rsid w:val="00213413"/>
    <w:rsid w:val="00213FC5"/>
    <w:rsid w:val="002148BC"/>
    <w:rsid w:val="00214986"/>
    <w:rsid w:val="00214AE5"/>
    <w:rsid w:val="00215672"/>
    <w:rsid w:val="00215980"/>
    <w:rsid w:val="00215AEF"/>
    <w:rsid w:val="00215D15"/>
    <w:rsid w:val="00215D74"/>
    <w:rsid w:val="00216195"/>
    <w:rsid w:val="002161CF"/>
    <w:rsid w:val="002163F7"/>
    <w:rsid w:val="00216459"/>
    <w:rsid w:val="00216491"/>
    <w:rsid w:val="002164DD"/>
    <w:rsid w:val="00216765"/>
    <w:rsid w:val="002167D2"/>
    <w:rsid w:val="00216D36"/>
    <w:rsid w:val="00217252"/>
    <w:rsid w:val="002179BD"/>
    <w:rsid w:val="00217B5B"/>
    <w:rsid w:val="00217CCA"/>
    <w:rsid w:val="00220489"/>
    <w:rsid w:val="002205E6"/>
    <w:rsid w:val="002209DE"/>
    <w:rsid w:val="0022106B"/>
    <w:rsid w:val="00221219"/>
    <w:rsid w:val="0022195A"/>
    <w:rsid w:val="00221B07"/>
    <w:rsid w:val="00221B32"/>
    <w:rsid w:val="00221DE8"/>
    <w:rsid w:val="00222063"/>
    <w:rsid w:val="00222289"/>
    <w:rsid w:val="00222A1A"/>
    <w:rsid w:val="00222E52"/>
    <w:rsid w:val="00222F00"/>
    <w:rsid w:val="00223296"/>
    <w:rsid w:val="00223350"/>
    <w:rsid w:val="00223A55"/>
    <w:rsid w:val="00224287"/>
    <w:rsid w:val="002249CF"/>
    <w:rsid w:val="00224AB2"/>
    <w:rsid w:val="002251E0"/>
    <w:rsid w:val="00226123"/>
    <w:rsid w:val="0022612A"/>
    <w:rsid w:val="002261D5"/>
    <w:rsid w:val="00226228"/>
    <w:rsid w:val="00226A3F"/>
    <w:rsid w:val="00226B5A"/>
    <w:rsid w:val="00226ED3"/>
    <w:rsid w:val="00227395"/>
    <w:rsid w:val="002274EE"/>
    <w:rsid w:val="0022799C"/>
    <w:rsid w:val="002303B1"/>
    <w:rsid w:val="00230D37"/>
    <w:rsid w:val="00230E32"/>
    <w:rsid w:val="002310F2"/>
    <w:rsid w:val="002314DF"/>
    <w:rsid w:val="00231D9F"/>
    <w:rsid w:val="00231FB0"/>
    <w:rsid w:val="0023214A"/>
    <w:rsid w:val="002321A8"/>
    <w:rsid w:val="0023226A"/>
    <w:rsid w:val="002322EE"/>
    <w:rsid w:val="002327D9"/>
    <w:rsid w:val="00232E24"/>
    <w:rsid w:val="0023315A"/>
    <w:rsid w:val="0023329F"/>
    <w:rsid w:val="0023370D"/>
    <w:rsid w:val="00233855"/>
    <w:rsid w:val="00233B60"/>
    <w:rsid w:val="00233C3B"/>
    <w:rsid w:val="00233DFB"/>
    <w:rsid w:val="00234C12"/>
    <w:rsid w:val="002350CE"/>
    <w:rsid w:val="0023515F"/>
    <w:rsid w:val="00235248"/>
    <w:rsid w:val="002356CC"/>
    <w:rsid w:val="002359A1"/>
    <w:rsid w:val="00237131"/>
    <w:rsid w:val="002372A4"/>
    <w:rsid w:val="0023744E"/>
    <w:rsid w:val="00237867"/>
    <w:rsid w:val="00237A53"/>
    <w:rsid w:val="002404C6"/>
    <w:rsid w:val="002405C8"/>
    <w:rsid w:val="002417F7"/>
    <w:rsid w:val="00241E70"/>
    <w:rsid w:val="00241F99"/>
    <w:rsid w:val="002420BC"/>
    <w:rsid w:val="002429BA"/>
    <w:rsid w:val="002429FA"/>
    <w:rsid w:val="00242F3F"/>
    <w:rsid w:val="00244120"/>
    <w:rsid w:val="00244D45"/>
    <w:rsid w:val="00245A03"/>
    <w:rsid w:val="00245CF9"/>
    <w:rsid w:val="00246545"/>
    <w:rsid w:val="00246BEE"/>
    <w:rsid w:val="00246CA1"/>
    <w:rsid w:val="00247645"/>
    <w:rsid w:val="00247D52"/>
    <w:rsid w:val="0025040F"/>
    <w:rsid w:val="00250C62"/>
    <w:rsid w:val="00250DC8"/>
    <w:rsid w:val="00250F96"/>
    <w:rsid w:val="00251995"/>
    <w:rsid w:val="00251BA9"/>
    <w:rsid w:val="0025207F"/>
    <w:rsid w:val="002522DD"/>
    <w:rsid w:val="0025241B"/>
    <w:rsid w:val="00252A7E"/>
    <w:rsid w:val="00252E99"/>
    <w:rsid w:val="002530D7"/>
    <w:rsid w:val="00253142"/>
    <w:rsid w:val="00253268"/>
    <w:rsid w:val="002533F5"/>
    <w:rsid w:val="00253459"/>
    <w:rsid w:val="00253794"/>
    <w:rsid w:val="00253A1F"/>
    <w:rsid w:val="002541EF"/>
    <w:rsid w:val="00254364"/>
    <w:rsid w:val="00254854"/>
    <w:rsid w:val="0025489F"/>
    <w:rsid w:val="002552D0"/>
    <w:rsid w:val="002552E5"/>
    <w:rsid w:val="0025550E"/>
    <w:rsid w:val="00255EC8"/>
    <w:rsid w:val="00256138"/>
    <w:rsid w:val="002561F1"/>
    <w:rsid w:val="00256340"/>
    <w:rsid w:val="00256407"/>
    <w:rsid w:val="00256572"/>
    <w:rsid w:val="00256DBA"/>
    <w:rsid w:val="00257BBF"/>
    <w:rsid w:val="002605EC"/>
    <w:rsid w:val="00260AC7"/>
    <w:rsid w:val="002619A7"/>
    <w:rsid w:val="00261B19"/>
    <w:rsid w:val="00261B22"/>
    <w:rsid w:val="00261E98"/>
    <w:rsid w:val="00262AE8"/>
    <w:rsid w:val="00262B0E"/>
    <w:rsid w:val="00263C59"/>
    <w:rsid w:val="00263DA5"/>
    <w:rsid w:val="002642C2"/>
    <w:rsid w:val="002647D9"/>
    <w:rsid w:val="00264DE7"/>
    <w:rsid w:val="00264E8B"/>
    <w:rsid w:val="0026524D"/>
    <w:rsid w:val="00265808"/>
    <w:rsid w:val="0026594D"/>
    <w:rsid w:val="00265F12"/>
    <w:rsid w:val="00266043"/>
    <w:rsid w:val="00266137"/>
    <w:rsid w:val="002663CC"/>
    <w:rsid w:val="00266D08"/>
    <w:rsid w:val="00266EEF"/>
    <w:rsid w:val="002672D3"/>
    <w:rsid w:val="002673A9"/>
    <w:rsid w:val="0026771C"/>
    <w:rsid w:val="00267A16"/>
    <w:rsid w:val="002700D2"/>
    <w:rsid w:val="0027039B"/>
    <w:rsid w:val="00270430"/>
    <w:rsid w:val="00270E8C"/>
    <w:rsid w:val="00270FE7"/>
    <w:rsid w:val="0027110E"/>
    <w:rsid w:val="0027185F"/>
    <w:rsid w:val="00271895"/>
    <w:rsid w:val="00271C2F"/>
    <w:rsid w:val="002725B1"/>
    <w:rsid w:val="00272A64"/>
    <w:rsid w:val="00272FB2"/>
    <w:rsid w:val="00272FC9"/>
    <w:rsid w:val="00273120"/>
    <w:rsid w:val="0027354B"/>
    <w:rsid w:val="00274B44"/>
    <w:rsid w:val="00274EE0"/>
    <w:rsid w:val="00275322"/>
    <w:rsid w:val="0027534E"/>
    <w:rsid w:val="00275767"/>
    <w:rsid w:val="00275A4A"/>
    <w:rsid w:val="0027603F"/>
    <w:rsid w:val="00276099"/>
    <w:rsid w:val="00276885"/>
    <w:rsid w:val="0027709C"/>
    <w:rsid w:val="002770C3"/>
    <w:rsid w:val="00277139"/>
    <w:rsid w:val="0027764F"/>
    <w:rsid w:val="00277CB2"/>
    <w:rsid w:val="00277EF3"/>
    <w:rsid w:val="002802DF"/>
    <w:rsid w:val="00280E63"/>
    <w:rsid w:val="002814F8"/>
    <w:rsid w:val="00281708"/>
    <w:rsid w:val="00281A75"/>
    <w:rsid w:val="00281AC3"/>
    <w:rsid w:val="00281CCC"/>
    <w:rsid w:val="002827EF"/>
    <w:rsid w:val="002828A7"/>
    <w:rsid w:val="002829D5"/>
    <w:rsid w:val="00282A77"/>
    <w:rsid w:val="00282AA8"/>
    <w:rsid w:val="00283385"/>
    <w:rsid w:val="002837BC"/>
    <w:rsid w:val="00283847"/>
    <w:rsid w:val="00284054"/>
    <w:rsid w:val="0028444A"/>
    <w:rsid w:val="00284CBC"/>
    <w:rsid w:val="002853A7"/>
    <w:rsid w:val="002853AC"/>
    <w:rsid w:val="00285801"/>
    <w:rsid w:val="00286006"/>
    <w:rsid w:val="0028614D"/>
    <w:rsid w:val="0028635D"/>
    <w:rsid w:val="0028686E"/>
    <w:rsid w:val="002869B5"/>
    <w:rsid w:val="00287316"/>
    <w:rsid w:val="00287884"/>
    <w:rsid w:val="002878D9"/>
    <w:rsid w:val="00287CC0"/>
    <w:rsid w:val="00287CF6"/>
    <w:rsid w:val="00287D6D"/>
    <w:rsid w:val="00290722"/>
    <w:rsid w:val="00290D15"/>
    <w:rsid w:val="00290F6E"/>
    <w:rsid w:val="002911E0"/>
    <w:rsid w:val="00291216"/>
    <w:rsid w:val="002918B5"/>
    <w:rsid w:val="00291969"/>
    <w:rsid w:val="00291F77"/>
    <w:rsid w:val="00292282"/>
    <w:rsid w:val="0029233F"/>
    <w:rsid w:val="00292911"/>
    <w:rsid w:val="00292D83"/>
    <w:rsid w:val="002931A0"/>
    <w:rsid w:val="0029332D"/>
    <w:rsid w:val="00293C19"/>
    <w:rsid w:val="00293D0A"/>
    <w:rsid w:val="00293ED4"/>
    <w:rsid w:val="00294356"/>
    <w:rsid w:val="0029506A"/>
    <w:rsid w:val="0029510E"/>
    <w:rsid w:val="002953E3"/>
    <w:rsid w:val="00295D41"/>
    <w:rsid w:val="00295D81"/>
    <w:rsid w:val="00295F47"/>
    <w:rsid w:val="002965A5"/>
    <w:rsid w:val="002966DF"/>
    <w:rsid w:val="00296720"/>
    <w:rsid w:val="00296922"/>
    <w:rsid w:val="00296AD7"/>
    <w:rsid w:val="0029707A"/>
    <w:rsid w:val="00297085"/>
    <w:rsid w:val="002970A0"/>
    <w:rsid w:val="0029719A"/>
    <w:rsid w:val="00297621"/>
    <w:rsid w:val="002976F0"/>
    <w:rsid w:val="00297BC2"/>
    <w:rsid w:val="002A03F7"/>
    <w:rsid w:val="002A074D"/>
    <w:rsid w:val="002A09DD"/>
    <w:rsid w:val="002A0D13"/>
    <w:rsid w:val="002A0FAA"/>
    <w:rsid w:val="002A10E3"/>
    <w:rsid w:val="002A10FF"/>
    <w:rsid w:val="002A205F"/>
    <w:rsid w:val="002A2072"/>
    <w:rsid w:val="002A23F9"/>
    <w:rsid w:val="002A241C"/>
    <w:rsid w:val="002A2647"/>
    <w:rsid w:val="002A28EC"/>
    <w:rsid w:val="002A2CD1"/>
    <w:rsid w:val="002A31DE"/>
    <w:rsid w:val="002A370F"/>
    <w:rsid w:val="002A388C"/>
    <w:rsid w:val="002A39BC"/>
    <w:rsid w:val="002A3DBE"/>
    <w:rsid w:val="002A428A"/>
    <w:rsid w:val="002A4AAD"/>
    <w:rsid w:val="002A4E5F"/>
    <w:rsid w:val="002A66AC"/>
    <w:rsid w:val="002A66C9"/>
    <w:rsid w:val="002A6834"/>
    <w:rsid w:val="002A731F"/>
    <w:rsid w:val="002A7C10"/>
    <w:rsid w:val="002B004B"/>
    <w:rsid w:val="002B1901"/>
    <w:rsid w:val="002B209A"/>
    <w:rsid w:val="002B22D7"/>
    <w:rsid w:val="002B2BA5"/>
    <w:rsid w:val="002B33C5"/>
    <w:rsid w:val="002B380C"/>
    <w:rsid w:val="002B3945"/>
    <w:rsid w:val="002B3BE8"/>
    <w:rsid w:val="002B3EA8"/>
    <w:rsid w:val="002B3ED4"/>
    <w:rsid w:val="002B3F22"/>
    <w:rsid w:val="002B49AD"/>
    <w:rsid w:val="002B4CAC"/>
    <w:rsid w:val="002B4E90"/>
    <w:rsid w:val="002B5430"/>
    <w:rsid w:val="002B56A3"/>
    <w:rsid w:val="002B599F"/>
    <w:rsid w:val="002B5B6B"/>
    <w:rsid w:val="002B63F3"/>
    <w:rsid w:val="002B67A3"/>
    <w:rsid w:val="002B6F89"/>
    <w:rsid w:val="002B7242"/>
    <w:rsid w:val="002B7698"/>
    <w:rsid w:val="002B7FA8"/>
    <w:rsid w:val="002C0041"/>
    <w:rsid w:val="002C00ED"/>
    <w:rsid w:val="002C0465"/>
    <w:rsid w:val="002C089A"/>
    <w:rsid w:val="002C11AA"/>
    <w:rsid w:val="002C12D9"/>
    <w:rsid w:val="002C1407"/>
    <w:rsid w:val="002C175C"/>
    <w:rsid w:val="002C1B18"/>
    <w:rsid w:val="002C1EFF"/>
    <w:rsid w:val="002C2465"/>
    <w:rsid w:val="002C2973"/>
    <w:rsid w:val="002C3CBC"/>
    <w:rsid w:val="002C3D9E"/>
    <w:rsid w:val="002C4019"/>
    <w:rsid w:val="002C4477"/>
    <w:rsid w:val="002C47BC"/>
    <w:rsid w:val="002C4ACB"/>
    <w:rsid w:val="002C4CE9"/>
    <w:rsid w:val="002C4F9E"/>
    <w:rsid w:val="002C542F"/>
    <w:rsid w:val="002C5F0D"/>
    <w:rsid w:val="002C603A"/>
    <w:rsid w:val="002C60DE"/>
    <w:rsid w:val="002C6178"/>
    <w:rsid w:val="002C68D1"/>
    <w:rsid w:val="002C6922"/>
    <w:rsid w:val="002C6CCF"/>
    <w:rsid w:val="002C6FC5"/>
    <w:rsid w:val="002C70E6"/>
    <w:rsid w:val="002C7145"/>
    <w:rsid w:val="002C71FA"/>
    <w:rsid w:val="002C736D"/>
    <w:rsid w:val="002C77CF"/>
    <w:rsid w:val="002C796B"/>
    <w:rsid w:val="002C7CE9"/>
    <w:rsid w:val="002C7D5B"/>
    <w:rsid w:val="002D003B"/>
    <w:rsid w:val="002D06E6"/>
    <w:rsid w:val="002D087F"/>
    <w:rsid w:val="002D08E5"/>
    <w:rsid w:val="002D0E4C"/>
    <w:rsid w:val="002D131D"/>
    <w:rsid w:val="002D14DE"/>
    <w:rsid w:val="002D1987"/>
    <w:rsid w:val="002D19E4"/>
    <w:rsid w:val="002D1D27"/>
    <w:rsid w:val="002D211B"/>
    <w:rsid w:val="002D243D"/>
    <w:rsid w:val="002D245A"/>
    <w:rsid w:val="002D26D3"/>
    <w:rsid w:val="002D2E7D"/>
    <w:rsid w:val="002D343C"/>
    <w:rsid w:val="002D35CC"/>
    <w:rsid w:val="002D3916"/>
    <w:rsid w:val="002D3DA8"/>
    <w:rsid w:val="002D3E15"/>
    <w:rsid w:val="002D3EC2"/>
    <w:rsid w:val="002D3F65"/>
    <w:rsid w:val="002D40CD"/>
    <w:rsid w:val="002D4754"/>
    <w:rsid w:val="002D47C9"/>
    <w:rsid w:val="002D491C"/>
    <w:rsid w:val="002D4C10"/>
    <w:rsid w:val="002D5534"/>
    <w:rsid w:val="002D56CB"/>
    <w:rsid w:val="002D5A8D"/>
    <w:rsid w:val="002D5C72"/>
    <w:rsid w:val="002D5F97"/>
    <w:rsid w:val="002D6096"/>
    <w:rsid w:val="002D61EE"/>
    <w:rsid w:val="002D63B4"/>
    <w:rsid w:val="002D64C7"/>
    <w:rsid w:val="002D66AF"/>
    <w:rsid w:val="002D6C40"/>
    <w:rsid w:val="002D6CAC"/>
    <w:rsid w:val="002D6EA2"/>
    <w:rsid w:val="002D710F"/>
    <w:rsid w:val="002D754D"/>
    <w:rsid w:val="002D7570"/>
    <w:rsid w:val="002D7C43"/>
    <w:rsid w:val="002E0053"/>
    <w:rsid w:val="002E0145"/>
    <w:rsid w:val="002E02F3"/>
    <w:rsid w:val="002E03C6"/>
    <w:rsid w:val="002E0EAC"/>
    <w:rsid w:val="002E1290"/>
    <w:rsid w:val="002E1475"/>
    <w:rsid w:val="002E16E2"/>
    <w:rsid w:val="002E1A36"/>
    <w:rsid w:val="002E2580"/>
    <w:rsid w:val="002E2714"/>
    <w:rsid w:val="002E2C0E"/>
    <w:rsid w:val="002E2CBE"/>
    <w:rsid w:val="002E325D"/>
    <w:rsid w:val="002E35B8"/>
    <w:rsid w:val="002E370A"/>
    <w:rsid w:val="002E3726"/>
    <w:rsid w:val="002E3A16"/>
    <w:rsid w:val="002E3DA2"/>
    <w:rsid w:val="002E4207"/>
    <w:rsid w:val="002E47B4"/>
    <w:rsid w:val="002E577D"/>
    <w:rsid w:val="002E57B1"/>
    <w:rsid w:val="002E60A7"/>
    <w:rsid w:val="002E6812"/>
    <w:rsid w:val="002E6A96"/>
    <w:rsid w:val="002E7056"/>
    <w:rsid w:val="002E746B"/>
    <w:rsid w:val="002E75CF"/>
    <w:rsid w:val="002F07AF"/>
    <w:rsid w:val="002F0EE7"/>
    <w:rsid w:val="002F1255"/>
    <w:rsid w:val="002F1E14"/>
    <w:rsid w:val="002F1E7C"/>
    <w:rsid w:val="002F1F9B"/>
    <w:rsid w:val="002F24B8"/>
    <w:rsid w:val="002F2B66"/>
    <w:rsid w:val="002F3136"/>
    <w:rsid w:val="002F331D"/>
    <w:rsid w:val="002F35BD"/>
    <w:rsid w:val="002F3FC4"/>
    <w:rsid w:val="002F45D7"/>
    <w:rsid w:val="002F46AB"/>
    <w:rsid w:val="002F46B9"/>
    <w:rsid w:val="002F54EC"/>
    <w:rsid w:val="002F585E"/>
    <w:rsid w:val="002F6130"/>
    <w:rsid w:val="002F613C"/>
    <w:rsid w:val="002F6248"/>
    <w:rsid w:val="002F629D"/>
    <w:rsid w:val="002F6389"/>
    <w:rsid w:val="002F646B"/>
    <w:rsid w:val="002F6C81"/>
    <w:rsid w:val="002F6D20"/>
    <w:rsid w:val="002F6FFF"/>
    <w:rsid w:val="002F7978"/>
    <w:rsid w:val="002F7ED5"/>
    <w:rsid w:val="002F7F84"/>
    <w:rsid w:val="00300074"/>
    <w:rsid w:val="003005D4"/>
    <w:rsid w:val="00300AA1"/>
    <w:rsid w:val="00300BE2"/>
    <w:rsid w:val="00301105"/>
    <w:rsid w:val="003017D3"/>
    <w:rsid w:val="00302549"/>
    <w:rsid w:val="003025E2"/>
    <w:rsid w:val="00302B10"/>
    <w:rsid w:val="00302C1E"/>
    <w:rsid w:val="0030456F"/>
    <w:rsid w:val="00304788"/>
    <w:rsid w:val="003051F6"/>
    <w:rsid w:val="0030545D"/>
    <w:rsid w:val="00305F8C"/>
    <w:rsid w:val="0030612E"/>
    <w:rsid w:val="00306493"/>
    <w:rsid w:val="003065BB"/>
    <w:rsid w:val="003067B9"/>
    <w:rsid w:val="0030691D"/>
    <w:rsid w:val="0030721E"/>
    <w:rsid w:val="003075D3"/>
    <w:rsid w:val="00307E8A"/>
    <w:rsid w:val="00307F00"/>
    <w:rsid w:val="003109DC"/>
    <w:rsid w:val="00310AFD"/>
    <w:rsid w:val="0031160D"/>
    <w:rsid w:val="00311684"/>
    <w:rsid w:val="00311B5D"/>
    <w:rsid w:val="00311C64"/>
    <w:rsid w:val="00311C84"/>
    <w:rsid w:val="00311F0D"/>
    <w:rsid w:val="0031229D"/>
    <w:rsid w:val="003126BD"/>
    <w:rsid w:val="00312713"/>
    <w:rsid w:val="00312C2E"/>
    <w:rsid w:val="00312D8E"/>
    <w:rsid w:val="00312E90"/>
    <w:rsid w:val="0031317A"/>
    <w:rsid w:val="003133AD"/>
    <w:rsid w:val="00313B68"/>
    <w:rsid w:val="0031405F"/>
    <w:rsid w:val="003141E8"/>
    <w:rsid w:val="00314497"/>
    <w:rsid w:val="00314709"/>
    <w:rsid w:val="003147D8"/>
    <w:rsid w:val="003148BD"/>
    <w:rsid w:val="00314F73"/>
    <w:rsid w:val="00315860"/>
    <w:rsid w:val="0031596E"/>
    <w:rsid w:val="00315AA8"/>
    <w:rsid w:val="00315D73"/>
    <w:rsid w:val="00315DF5"/>
    <w:rsid w:val="00315EE1"/>
    <w:rsid w:val="0031616A"/>
    <w:rsid w:val="003166EC"/>
    <w:rsid w:val="00316DF3"/>
    <w:rsid w:val="00317042"/>
    <w:rsid w:val="003170BD"/>
    <w:rsid w:val="003170F1"/>
    <w:rsid w:val="00317307"/>
    <w:rsid w:val="00317C37"/>
    <w:rsid w:val="00317EB1"/>
    <w:rsid w:val="003206EC"/>
    <w:rsid w:val="0032136B"/>
    <w:rsid w:val="00321A03"/>
    <w:rsid w:val="00321C5D"/>
    <w:rsid w:val="00321C8A"/>
    <w:rsid w:val="003224D3"/>
    <w:rsid w:val="003225C1"/>
    <w:rsid w:val="003230E9"/>
    <w:rsid w:val="00323312"/>
    <w:rsid w:val="003235A3"/>
    <w:rsid w:val="00323755"/>
    <w:rsid w:val="00324018"/>
    <w:rsid w:val="0032401A"/>
    <w:rsid w:val="0032464D"/>
    <w:rsid w:val="00324910"/>
    <w:rsid w:val="00324B29"/>
    <w:rsid w:val="00324DF9"/>
    <w:rsid w:val="00324F7D"/>
    <w:rsid w:val="00325157"/>
    <w:rsid w:val="003253BE"/>
    <w:rsid w:val="003254F0"/>
    <w:rsid w:val="0032555D"/>
    <w:rsid w:val="003258F2"/>
    <w:rsid w:val="003259E0"/>
    <w:rsid w:val="00325A36"/>
    <w:rsid w:val="00325B88"/>
    <w:rsid w:val="00326233"/>
    <w:rsid w:val="00326ABF"/>
    <w:rsid w:val="00326CA8"/>
    <w:rsid w:val="00326CBE"/>
    <w:rsid w:val="00326EC5"/>
    <w:rsid w:val="00326ECA"/>
    <w:rsid w:val="0032726E"/>
    <w:rsid w:val="003272B9"/>
    <w:rsid w:val="003272C3"/>
    <w:rsid w:val="003279B6"/>
    <w:rsid w:val="00327DFD"/>
    <w:rsid w:val="0033033F"/>
    <w:rsid w:val="00330366"/>
    <w:rsid w:val="003303EC"/>
    <w:rsid w:val="00330466"/>
    <w:rsid w:val="00330735"/>
    <w:rsid w:val="003307F0"/>
    <w:rsid w:val="00330BF9"/>
    <w:rsid w:val="00331143"/>
    <w:rsid w:val="00331615"/>
    <w:rsid w:val="00331646"/>
    <w:rsid w:val="00331978"/>
    <w:rsid w:val="003319B9"/>
    <w:rsid w:val="00332944"/>
    <w:rsid w:val="003329FA"/>
    <w:rsid w:val="00332D0C"/>
    <w:rsid w:val="00332EC2"/>
    <w:rsid w:val="00332FF6"/>
    <w:rsid w:val="0033354A"/>
    <w:rsid w:val="00333A60"/>
    <w:rsid w:val="00333C9D"/>
    <w:rsid w:val="00333FB4"/>
    <w:rsid w:val="00334460"/>
    <w:rsid w:val="003346EB"/>
    <w:rsid w:val="00334BF9"/>
    <w:rsid w:val="00334C26"/>
    <w:rsid w:val="00334D52"/>
    <w:rsid w:val="00334FD7"/>
    <w:rsid w:val="00335213"/>
    <w:rsid w:val="00335C28"/>
    <w:rsid w:val="0033609B"/>
    <w:rsid w:val="00336465"/>
    <w:rsid w:val="003367D6"/>
    <w:rsid w:val="00336867"/>
    <w:rsid w:val="003369B7"/>
    <w:rsid w:val="00336BAB"/>
    <w:rsid w:val="00336BE6"/>
    <w:rsid w:val="003370C1"/>
    <w:rsid w:val="00337402"/>
    <w:rsid w:val="003374B2"/>
    <w:rsid w:val="00337631"/>
    <w:rsid w:val="00337647"/>
    <w:rsid w:val="00337967"/>
    <w:rsid w:val="00337F12"/>
    <w:rsid w:val="00340319"/>
    <w:rsid w:val="00340FD4"/>
    <w:rsid w:val="003413A1"/>
    <w:rsid w:val="003413CF"/>
    <w:rsid w:val="0034169B"/>
    <w:rsid w:val="00341CAF"/>
    <w:rsid w:val="003420D4"/>
    <w:rsid w:val="003424BD"/>
    <w:rsid w:val="0034298E"/>
    <w:rsid w:val="00342C78"/>
    <w:rsid w:val="003430B4"/>
    <w:rsid w:val="0034360B"/>
    <w:rsid w:val="003440D5"/>
    <w:rsid w:val="00344A7A"/>
    <w:rsid w:val="00344AEC"/>
    <w:rsid w:val="00344D73"/>
    <w:rsid w:val="00344F85"/>
    <w:rsid w:val="003458DA"/>
    <w:rsid w:val="003460F7"/>
    <w:rsid w:val="00346439"/>
    <w:rsid w:val="00346ADB"/>
    <w:rsid w:val="0034720A"/>
    <w:rsid w:val="00347558"/>
    <w:rsid w:val="0034762A"/>
    <w:rsid w:val="00350543"/>
    <w:rsid w:val="0035065A"/>
    <w:rsid w:val="00350B51"/>
    <w:rsid w:val="00350CCA"/>
    <w:rsid w:val="003510C7"/>
    <w:rsid w:val="0035119F"/>
    <w:rsid w:val="00351A1E"/>
    <w:rsid w:val="00351EEC"/>
    <w:rsid w:val="0035213C"/>
    <w:rsid w:val="003521C6"/>
    <w:rsid w:val="00352908"/>
    <w:rsid w:val="0035298F"/>
    <w:rsid w:val="00352A18"/>
    <w:rsid w:val="00352A19"/>
    <w:rsid w:val="00352C5C"/>
    <w:rsid w:val="00353143"/>
    <w:rsid w:val="00353921"/>
    <w:rsid w:val="0035392E"/>
    <w:rsid w:val="00353BCF"/>
    <w:rsid w:val="00353BDB"/>
    <w:rsid w:val="00353BED"/>
    <w:rsid w:val="00353D70"/>
    <w:rsid w:val="003540E4"/>
    <w:rsid w:val="003542DD"/>
    <w:rsid w:val="00355218"/>
    <w:rsid w:val="00355431"/>
    <w:rsid w:val="00355BE4"/>
    <w:rsid w:val="00355BE9"/>
    <w:rsid w:val="00355E40"/>
    <w:rsid w:val="00355F55"/>
    <w:rsid w:val="003565DA"/>
    <w:rsid w:val="00356727"/>
    <w:rsid w:val="00356960"/>
    <w:rsid w:val="00357576"/>
    <w:rsid w:val="00357B67"/>
    <w:rsid w:val="00357CE7"/>
    <w:rsid w:val="00357D78"/>
    <w:rsid w:val="00357DEE"/>
    <w:rsid w:val="003600FF"/>
    <w:rsid w:val="0036011D"/>
    <w:rsid w:val="00360574"/>
    <w:rsid w:val="003608A1"/>
    <w:rsid w:val="003609F9"/>
    <w:rsid w:val="003611D6"/>
    <w:rsid w:val="003612EA"/>
    <w:rsid w:val="00361743"/>
    <w:rsid w:val="00361823"/>
    <w:rsid w:val="00361BF4"/>
    <w:rsid w:val="003629D0"/>
    <w:rsid w:val="00362DF1"/>
    <w:rsid w:val="00362F1E"/>
    <w:rsid w:val="0036351F"/>
    <w:rsid w:val="003638DF"/>
    <w:rsid w:val="00363979"/>
    <w:rsid w:val="00363D2E"/>
    <w:rsid w:val="00364811"/>
    <w:rsid w:val="00364CF7"/>
    <w:rsid w:val="00364F3F"/>
    <w:rsid w:val="003654F8"/>
    <w:rsid w:val="00365BDD"/>
    <w:rsid w:val="00365C7A"/>
    <w:rsid w:val="0036602D"/>
    <w:rsid w:val="00366BD8"/>
    <w:rsid w:val="00366EA8"/>
    <w:rsid w:val="0036717E"/>
    <w:rsid w:val="003673F3"/>
    <w:rsid w:val="00367CCA"/>
    <w:rsid w:val="00367E31"/>
    <w:rsid w:val="00370050"/>
    <w:rsid w:val="00370145"/>
    <w:rsid w:val="00370477"/>
    <w:rsid w:val="003704D6"/>
    <w:rsid w:val="00370B74"/>
    <w:rsid w:val="00370D7F"/>
    <w:rsid w:val="0037119B"/>
    <w:rsid w:val="00371487"/>
    <w:rsid w:val="0037155C"/>
    <w:rsid w:val="0037175F"/>
    <w:rsid w:val="0037178A"/>
    <w:rsid w:val="003718F0"/>
    <w:rsid w:val="00371D19"/>
    <w:rsid w:val="0037238B"/>
    <w:rsid w:val="00372508"/>
    <w:rsid w:val="0037269F"/>
    <w:rsid w:val="003726C9"/>
    <w:rsid w:val="00372937"/>
    <w:rsid w:val="003729E5"/>
    <w:rsid w:val="00372A49"/>
    <w:rsid w:val="00372BFD"/>
    <w:rsid w:val="00373129"/>
    <w:rsid w:val="00373BAE"/>
    <w:rsid w:val="00373CEA"/>
    <w:rsid w:val="00373E95"/>
    <w:rsid w:val="00373F73"/>
    <w:rsid w:val="00373FE1"/>
    <w:rsid w:val="0037444F"/>
    <w:rsid w:val="00374A20"/>
    <w:rsid w:val="00374A8F"/>
    <w:rsid w:val="00374E6F"/>
    <w:rsid w:val="003750B6"/>
    <w:rsid w:val="00375BB4"/>
    <w:rsid w:val="00375DD5"/>
    <w:rsid w:val="00375DF7"/>
    <w:rsid w:val="00375E14"/>
    <w:rsid w:val="003764C2"/>
    <w:rsid w:val="00376582"/>
    <w:rsid w:val="003765D1"/>
    <w:rsid w:val="0037708D"/>
    <w:rsid w:val="00377574"/>
    <w:rsid w:val="0037766A"/>
    <w:rsid w:val="003777ED"/>
    <w:rsid w:val="003803FB"/>
    <w:rsid w:val="0038043D"/>
    <w:rsid w:val="0038047A"/>
    <w:rsid w:val="003806BC"/>
    <w:rsid w:val="00380905"/>
    <w:rsid w:val="00380BDC"/>
    <w:rsid w:val="00380E30"/>
    <w:rsid w:val="00380E74"/>
    <w:rsid w:val="00380FAB"/>
    <w:rsid w:val="003810A7"/>
    <w:rsid w:val="003810F5"/>
    <w:rsid w:val="003812E9"/>
    <w:rsid w:val="00381532"/>
    <w:rsid w:val="00381550"/>
    <w:rsid w:val="003817E3"/>
    <w:rsid w:val="00381919"/>
    <w:rsid w:val="003819BE"/>
    <w:rsid w:val="003820FC"/>
    <w:rsid w:val="003822C7"/>
    <w:rsid w:val="00382317"/>
    <w:rsid w:val="00382702"/>
    <w:rsid w:val="003827B0"/>
    <w:rsid w:val="00382AA8"/>
    <w:rsid w:val="00382D04"/>
    <w:rsid w:val="00382E9B"/>
    <w:rsid w:val="00383089"/>
    <w:rsid w:val="003842AD"/>
    <w:rsid w:val="003848AD"/>
    <w:rsid w:val="00384AEC"/>
    <w:rsid w:val="00384BC7"/>
    <w:rsid w:val="003853CE"/>
    <w:rsid w:val="00385BD2"/>
    <w:rsid w:val="0038619F"/>
    <w:rsid w:val="00386221"/>
    <w:rsid w:val="00386231"/>
    <w:rsid w:val="00386249"/>
    <w:rsid w:val="00386317"/>
    <w:rsid w:val="003864E7"/>
    <w:rsid w:val="0038677D"/>
    <w:rsid w:val="00386F9B"/>
    <w:rsid w:val="00387459"/>
    <w:rsid w:val="00387D57"/>
    <w:rsid w:val="00387D79"/>
    <w:rsid w:val="00387E1A"/>
    <w:rsid w:val="00387F99"/>
    <w:rsid w:val="00390144"/>
    <w:rsid w:val="0039072C"/>
    <w:rsid w:val="003910F7"/>
    <w:rsid w:val="0039150E"/>
    <w:rsid w:val="0039180E"/>
    <w:rsid w:val="00391ADA"/>
    <w:rsid w:val="003924F0"/>
    <w:rsid w:val="003924F3"/>
    <w:rsid w:val="00392726"/>
    <w:rsid w:val="00392A5B"/>
    <w:rsid w:val="00392C8D"/>
    <w:rsid w:val="00392CCD"/>
    <w:rsid w:val="00392E9B"/>
    <w:rsid w:val="00393147"/>
    <w:rsid w:val="00393232"/>
    <w:rsid w:val="003932BA"/>
    <w:rsid w:val="00393550"/>
    <w:rsid w:val="00393773"/>
    <w:rsid w:val="00393925"/>
    <w:rsid w:val="00394497"/>
    <w:rsid w:val="00394507"/>
    <w:rsid w:val="00394AF9"/>
    <w:rsid w:val="00394BCB"/>
    <w:rsid w:val="00395174"/>
    <w:rsid w:val="00395580"/>
    <w:rsid w:val="00395606"/>
    <w:rsid w:val="00395CE7"/>
    <w:rsid w:val="00395D92"/>
    <w:rsid w:val="003960FD"/>
    <w:rsid w:val="003966AA"/>
    <w:rsid w:val="0039681D"/>
    <w:rsid w:val="00396F4D"/>
    <w:rsid w:val="00397064"/>
    <w:rsid w:val="00397203"/>
    <w:rsid w:val="00397ADB"/>
    <w:rsid w:val="00397D47"/>
    <w:rsid w:val="003A0927"/>
    <w:rsid w:val="003A0947"/>
    <w:rsid w:val="003A0AD4"/>
    <w:rsid w:val="003A0AE4"/>
    <w:rsid w:val="003A0BA4"/>
    <w:rsid w:val="003A12B6"/>
    <w:rsid w:val="003A1493"/>
    <w:rsid w:val="003A1506"/>
    <w:rsid w:val="003A1607"/>
    <w:rsid w:val="003A182D"/>
    <w:rsid w:val="003A1A67"/>
    <w:rsid w:val="003A1C84"/>
    <w:rsid w:val="003A1F58"/>
    <w:rsid w:val="003A221D"/>
    <w:rsid w:val="003A2904"/>
    <w:rsid w:val="003A30D8"/>
    <w:rsid w:val="003A34F8"/>
    <w:rsid w:val="003A3C35"/>
    <w:rsid w:val="003A4C1D"/>
    <w:rsid w:val="003A5E68"/>
    <w:rsid w:val="003A5EA9"/>
    <w:rsid w:val="003A622B"/>
    <w:rsid w:val="003A6962"/>
    <w:rsid w:val="003A726A"/>
    <w:rsid w:val="003A7AB5"/>
    <w:rsid w:val="003B0006"/>
    <w:rsid w:val="003B0E96"/>
    <w:rsid w:val="003B155F"/>
    <w:rsid w:val="003B17BC"/>
    <w:rsid w:val="003B2296"/>
    <w:rsid w:val="003B2BE3"/>
    <w:rsid w:val="003B2C12"/>
    <w:rsid w:val="003B31F3"/>
    <w:rsid w:val="003B322F"/>
    <w:rsid w:val="003B33D2"/>
    <w:rsid w:val="003B35CB"/>
    <w:rsid w:val="003B37E4"/>
    <w:rsid w:val="003B3974"/>
    <w:rsid w:val="003B3B9E"/>
    <w:rsid w:val="003B3C51"/>
    <w:rsid w:val="003B3C98"/>
    <w:rsid w:val="003B42C1"/>
    <w:rsid w:val="003B431F"/>
    <w:rsid w:val="003B43FB"/>
    <w:rsid w:val="003B4544"/>
    <w:rsid w:val="003B4BDD"/>
    <w:rsid w:val="003B4EE9"/>
    <w:rsid w:val="003B525E"/>
    <w:rsid w:val="003B5565"/>
    <w:rsid w:val="003B597E"/>
    <w:rsid w:val="003B59AE"/>
    <w:rsid w:val="003B5CD5"/>
    <w:rsid w:val="003B603E"/>
    <w:rsid w:val="003B607C"/>
    <w:rsid w:val="003B65F7"/>
    <w:rsid w:val="003B71F5"/>
    <w:rsid w:val="003B7C5D"/>
    <w:rsid w:val="003B7DDA"/>
    <w:rsid w:val="003B7F29"/>
    <w:rsid w:val="003B7FB1"/>
    <w:rsid w:val="003C0D05"/>
    <w:rsid w:val="003C12AA"/>
    <w:rsid w:val="003C16DD"/>
    <w:rsid w:val="003C17EB"/>
    <w:rsid w:val="003C1EBA"/>
    <w:rsid w:val="003C2061"/>
    <w:rsid w:val="003C22ED"/>
    <w:rsid w:val="003C2450"/>
    <w:rsid w:val="003C257C"/>
    <w:rsid w:val="003C2592"/>
    <w:rsid w:val="003C280D"/>
    <w:rsid w:val="003C29A8"/>
    <w:rsid w:val="003C2CAF"/>
    <w:rsid w:val="003C2F7D"/>
    <w:rsid w:val="003C3E68"/>
    <w:rsid w:val="003C4429"/>
    <w:rsid w:val="003C448A"/>
    <w:rsid w:val="003C48A9"/>
    <w:rsid w:val="003C4AE1"/>
    <w:rsid w:val="003C4C50"/>
    <w:rsid w:val="003C5059"/>
    <w:rsid w:val="003C515A"/>
    <w:rsid w:val="003C5AA5"/>
    <w:rsid w:val="003C5B2C"/>
    <w:rsid w:val="003C5B7D"/>
    <w:rsid w:val="003C6210"/>
    <w:rsid w:val="003C6369"/>
    <w:rsid w:val="003C63C3"/>
    <w:rsid w:val="003C6479"/>
    <w:rsid w:val="003C67CD"/>
    <w:rsid w:val="003C7544"/>
    <w:rsid w:val="003C758C"/>
    <w:rsid w:val="003C75D7"/>
    <w:rsid w:val="003C77D2"/>
    <w:rsid w:val="003C7FEC"/>
    <w:rsid w:val="003D0112"/>
    <w:rsid w:val="003D0150"/>
    <w:rsid w:val="003D030E"/>
    <w:rsid w:val="003D082D"/>
    <w:rsid w:val="003D0D53"/>
    <w:rsid w:val="003D0EB5"/>
    <w:rsid w:val="003D2390"/>
    <w:rsid w:val="003D27E8"/>
    <w:rsid w:val="003D2AA0"/>
    <w:rsid w:val="003D38E9"/>
    <w:rsid w:val="003D3C9C"/>
    <w:rsid w:val="003D3FE8"/>
    <w:rsid w:val="003D44FC"/>
    <w:rsid w:val="003D46A3"/>
    <w:rsid w:val="003D47C0"/>
    <w:rsid w:val="003D49BC"/>
    <w:rsid w:val="003D4D05"/>
    <w:rsid w:val="003D5658"/>
    <w:rsid w:val="003D58CA"/>
    <w:rsid w:val="003D5E01"/>
    <w:rsid w:val="003D5F12"/>
    <w:rsid w:val="003D63B8"/>
    <w:rsid w:val="003E05AD"/>
    <w:rsid w:val="003E05B6"/>
    <w:rsid w:val="003E0C24"/>
    <w:rsid w:val="003E1060"/>
    <w:rsid w:val="003E161F"/>
    <w:rsid w:val="003E1E23"/>
    <w:rsid w:val="003E21A1"/>
    <w:rsid w:val="003E2241"/>
    <w:rsid w:val="003E2887"/>
    <w:rsid w:val="003E29FB"/>
    <w:rsid w:val="003E2AC3"/>
    <w:rsid w:val="003E2BAE"/>
    <w:rsid w:val="003E2C08"/>
    <w:rsid w:val="003E2C10"/>
    <w:rsid w:val="003E2D18"/>
    <w:rsid w:val="003E2D86"/>
    <w:rsid w:val="003E2F66"/>
    <w:rsid w:val="003E3373"/>
    <w:rsid w:val="003E3383"/>
    <w:rsid w:val="003E3571"/>
    <w:rsid w:val="003E3FCC"/>
    <w:rsid w:val="003E4062"/>
    <w:rsid w:val="003E40FF"/>
    <w:rsid w:val="003E426A"/>
    <w:rsid w:val="003E4FB6"/>
    <w:rsid w:val="003E536D"/>
    <w:rsid w:val="003E5A14"/>
    <w:rsid w:val="003E61E1"/>
    <w:rsid w:val="003E64B3"/>
    <w:rsid w:val="003E6E44"/>
    <w:rsid w:val="003E7875"/>
    <w:rsid w:val="003E7B2C"/>
    <w:rsid w:val="003E7C25"/>
    <w:rsid w:val="003E7D1D"/>
    <w:rsid w:val="003E7F51"/>
    <w:rsid w:val="003F052D"/>
    <w:rsid w:val="003F0642"/>
    <w:rsid w:val="003F09B5"/>
    <w:rsid w:val="003F1029"/>
    <w:rsid w:val="003F1154"/>
    <w:rsid w:val="003F169F"/>
    <w:rsid w:val="003F172A"/>
    <w:rsid w:val="003F1AD7"/>
    <w:rsid w:val="003F239C"/>
    <w:rsid w:val="003F254E"/>
    <w:rsid w:val="003F27B2"/>
    <w:rsid w:val="003F281B"/>
    <w:rsid w:val="003F2B4C"/>
    <w:rsid w:val="003F2CF0"/>
    <w:rsid w:val="003F2FA5"/>
    <w:rsid w:val="003F31E7"/>
    <w:rsid w:val="003F360A"/>
    <w:rsid w:val="003F397A"/>
    <w:rsid w:val="003F3E68"/>
    <w:rsid w:val="003F40F5"/>
    <w:rsid w:val="003F4353"/>
    <w:rsid w:val="003F4944"/>
    <w:rsid w:val="003F49ED"/>
    <w:rsid w:val="003F55F0"/>
    <w:rsid w:val="003F57AC"/>
    <w:rsid w:val="003F585D"/>
    <w:rsid w:val="003F5AE5"/>
    <w:rsid w:val="003F5E94"/>
    <w:rsid w:val="003F6862"/>
    <w:rsid w:val="003F6C84"/>
    <w:rsid w:val="003F6F4D"/>
    <w:rsid w:val="003F70F9"/>
    <w:rsid w:val="003F710B"/>
    <w:rsid w:val="003F730D"/>
    <w:rsid w:val="003F73AE"/>
    <w:rsid w:val="003F78B0"/>
    <w:rsid w:val="003F7C86"/>
    <w:rsid w:val="00400018"/>
    <w:rsid w:val="004008A0"/>
    <w:rsid w:val="00400AC3"/>
    <w:rsid w:val="004013E9"/>
    <w:rsid w:val="0040145D"/>
    <w:rsid w:val="0040155A"/>
    <w:rsid w:val="0040187B"/>
    <w:rsid w:val="00401B07"/>
    <w:rsid w:val="00401B19"/>
    <w:rsid w:val="00401BFA"/>
    <w:rsid w:val="00401D2E"/>
    <w:rsid w:val="00402390"/>
    <w:rsid w:val="004025FB"/>
    <w:rsid w:val="00402884"/>
    <w:rsid w:val="00402AA3"/>
    <w:rsid w:val="00402DF1"/>
    <w:rsid w:val="00402F5B"/>
    <w:rsid w:val="00403472"/>
    <w:rsid w:val="004037B1"/>
    <w:rsid w:val="00403ACB"/>
    <w:rsid w:val="00404099"/>
    <w:rsid w:val="00404200"/>
    <w:rsid w:val="00405202"/>
    <w:rsid w:val="00405266"/>
    <w:rsid w:val="00405554"/>
    <w:rsid w:val="00405D81"/>
    <w:rsid w:val="00405DDB"/>
    <w:rsid w:val="004066B9"/>
    <w:rsid w:val="004068DB"/>
    <w:rsid w:val="004068EA"/>
    <w:rsid w:val="00406F84"/>
    <w:rsid w:val="004072C5"/>
    <w:rsid w:val="004072DB"/>
    <w:rsid w:val="0040739B"/>
    <w:rsid w:val="00407E87"/>
    <w:rsid w:val="00410047"/>
    <w:rsid w:val="004100E1"/>
    <w:rsid w:val="0041026B"/>
    <w:rsid w:val="00410478"/>
    <w:rsid w:val="00410579"/>
    <w:rsid w:val="00410773"/>
    <w:rsid w:val="0041079F"/>
    <w:rsid w:val="004108AB"/>
    <w:rsid w:val="00410A48"/>
    <w:rsid w:val="00410C54"/>
    <w:rsid w:val="004110D2"/>
    <w:rsid w:val="00411B95"/>
    <w:rsid w:val="00411F07"/>
    <w:rsid w:val="00412152"/>
    <w:rsid w:val="0041234C"/>
    <w:rsid w:val="004124AA"/>
    <w:rsid w:val="00412536"/>
    <w:rsid w:val="0041258A"/>
    <w:rsid w:val="00412689"/>
    <w:rsid w:val="00412966"/>
    <w:rsid w:val="00412B0A"/>
    <w:rsid w:val="00412BFE"/>
    <w:rsid w:val="00412EC9"/>
    <w:rsid w:val="00413062"/>
    <w:rsid w:val="004131BE"/>
    <w:rsid w:val="004140C5"/>
    <w:rsid w:val="00414310"/>
    <w:rsid w:val="00414495"/>
    <w:rsid w:val="0041463F"/>
    <w:rsid w:val="0041501A"/>
    <w:rsid w:val="00415355"/>
    <w:rsid w:val="004154E9"/>
    <w:rsid w:val="00415F6D"/>
    <w:rsid w:val="00416179"/>
    <w:rsid w:val="00416A1E"/>
    <w:rsid w:val="00416BA3"/>
    <w:rsid w:val="00416F34"/>
    <w:rsid w:val="00417615"/>
    <w:rsid w:val="00417A48"/>
    <w:rsid w:val="00417ABB"/>
    <w:rsid w:val="00417FD6"/>
    <w:rsid w:val="004200A2"/>
    <w:rsid w:val="004200CA"/>
    <w:rsid w:val="004201AD"/>
    <w:rsid w:val="004202A2"/>
    <w:rsid w:val="0042034F"/>
    <w:rsid w:val="00420B00"/>
    <w:rsid w:val="00420B29"/>
    <w:rsid w:val="00420D4C"/>
    <w:rsid w:val="00420DA7"/>
    <w:rsid w:val="00420F0E"/>
    <w:rsid w:val="00421343"/>
    <w:rsid w:val="00421FC4"/>
    <w:rsid w:val="004221FA"/>
    <w:rsid w:val="00422202"/>
    <w:rsid w:val="0042223D"/>
    <w:rsid w:val="0042229E"/>
    <w:rsid w:val="0042252E"/>
    <w:rsid w:val="00422EBB"/>
    <w:rsid w:val="00422F22"/>
    <w:rsid w:val="0042373D"/>
    <w:rsid w:val="0042398F"/>
    <w:rsid w:val="00423B97"/>
    <w:rsid w:val="00423DD6"/>
    <w:rsid w:val="004242CD"/>
    <w:rsid w:val="004247C9"/>
    <w:rsid w:val="004251FF"/>
    <w:rsid w:val="00425480"/>
    <w:rsid w:val="00425700"/>
    <w:rsid w:val="00426CF1"/>
    <w:rsid w:val="004273D6"/>
    <w:rsid w:val="0042752B"/>
    <w:rsid w:val="00427DD9"/>
    <w:rsid w:val="004305A0"/>
    <w:rsid w:val="00430683"/>
    <w:rsid w:val="004309A6"/>
    <w:rsid w:val="004316B9"/>
    <w:rsid w:val="00431B6C"/>
    <w:rsid w:val="00431E15"/>
    <w:rsid w:val="004325EE"/>
    <w:rsid w:val="00432A56"/>
    <w:rsid w:val="00433E0D"/>
    <w:rsid w:val="00434FD1"/>
    <w:rsid w:val="0043593A"/>
    <w:rsid w:val="00435F5B"/>
    <w:rsid w:val="00435FAD"/>
    <w:rsid w:val="0043601D"/>
    <w:rsid w:val="00436256"/>
    <w:rsid w:val="004362CC"/>
    <w:rsid w:val="00436393"/>
    <w:rsid w:val="00436954"/>
    <w:rsid w:val="00436D9C"/>
    <w:rsid w:val="00437659"/>
    <w:rsid w:val="00437CCC"/>
    <w:rsid w:val="00437EE4"/>
    <w:rsid w:val="00437F35"/>
    <w:rsid w:val="0044029A"/>
    <w:rsid w:val="00440756"/>
    <w:rsid w:val="004407D7"/>
    <w:rsid w:val="00440976"/>
    <w:rsid w:val="00440BD0"/>
    <w:rsid w:val="00440E2A"/>
    <w:rsid w:val="004416DB"/>
    <w:rsid w:val="00441CA5"/>
    <w:rsid w:val="0044203C"/>
    <w:rsid w:val="0044231B"/>
    <w:rsid w:val="00442B4B"/>
    <w:rsid w:val="00442CAC"/>
    <w:rsid w:val="004434AB"/>
    <w:rsid w:val="0044394B"/>
    <w:rsid w:val="00443AA7"/>
    <w:rsid w:val="00443BE3"/>
    <w:rsid w:val="00443CAA"/>
    <w:rsid w:val="004444C8"/>
    <w:rsid w:val="00444665"/>
    <w:rsid w:val="004448AC"/>
    <w:rsid w:val="0044493F"/>
    <w:rsid w:val="00444951"/>
    <w:rsid w:val="00444BC8"/>
    <w:rsid w:val="00444EF7"/>
    <w:rsid w:val="00445448"/>
    <w:rsid w:val="00445C61"/>
    <w:rsid w:val="00445E94"/>
    <w:rsid w:val="00445F09"/>
    <w:rsid w:val="0044636D"/>
    <w:rsid w:val="004464D4"/>
    <w:rsid w:val="0044656D"/>
    <w:rsid w:val="004474E5"/>
    <w:rsid w:val="00447AA9"/>
    <w:rsid w:val="00447F99"/>
    <w:rsid w:val="0045061E"/>
    <w:rsid w:val="00450810"/>
    <w:rsid w:val="00450C9D"/>
    <w:rsid w:val="00451055"/>
    <w:rsid w:val="00451324"/>
    <w:rsid w:val="00451792"/>
    <w:rsid w:val="00451825"/>
    <w:rsid w:val="00451A24"/>
    <w:rsid w:val="00452623"/>
    <w:rsid w:val="00452797"/>
    <w:rsid w:val="0045299B"/>
    <w:rsid w:val="004529AB"/>
    <w:rsid w:val="00452C5B"/>
    <w:rsid w:val="00452D4A"/>
    <w:rsid w:val="0045327B"/>
    <w:rsid w:val="004535B8"/>
    <w:rsid w:val="004537D1"/>
    <w:rsid w:val="004539BD"/>
    <w:rsid w:val="004539E3"/>
    <w:rsid w:val="004539EA"/>
    <w:rsid w:val="0045436F"/>
    <w:rsid w:val="004543F8"/>
    <w:rsid w:val="00454643"/>
    <w:rsid w:val="004552D9"/>
    <w:rsid w:val="00455712"/>
    <w:rsid w:val="004557AA"/>
    <w:rsid w:val="004566D3"/>
    <w:rsid w:val="00456770"/>
    <w:rsid w:val="00456A4C"/>
    <w:rsid w:val="00456C53"/>
    <w:rsid w:val="00456CC2"/>
    <w:rsid w:val="00456E40"/>
    <w:rsid w:val="00456FA9"/>
    <w:rsid w:val="0045705B"/>
    <w:rsid w:val="00457D65"/>
    <w:rsid w:val="00457D7F"/>
    <w:rsid w:val="004602B7"/>
    <w:rsid w:val="004607A9"/>
    <w:rsid w:val="00460CFC"/>
    <w:rsid w:val="00461512"/>
    <w:rsid w:val="0046191F"/>
    <w:rsid w:val="00461CAF"/>
    <w:rsid w:val="00462185"/>
    <w:rsid w:val="00462568"/>
    <w:rsid w:val="00462AF4"/>
    <w:rsid w:val="00462DD8"/>
    <w:rsid w:val="00462EA3"/>
    <w:rsid w:val="00463172"/>
    <w:rsid w:val="00463C93"/>
    <w:rsid w:val="00463D75"/>
    <w:rsid w:val="00464440"/>
    <w:rsid w:val="004644F9"/>
    <w:rsid w:val="0046496F"/>
    <w:rsid w:val="00464A70"/>
    <w:rsid w:val="00464CCD"/>
    <w:rsid w:val="004651B8"/>
    <w:rsid w:val="00465E59"/>
    <w:rsid w:val="00465F19"/>
    <w:rsid w:val="00466324"/>
    <w:rsid w:val="0046636E"/>
    <w:rsid w:val="004663C4"/>
    <w:rsid w:val="004671F1"/>
    <w:rsid w:val="004673A8"/>
    <w:rsid w:val="004677CB"/>
    <w:rsid w:val="00467CDD"/>
    <w:rsid w:val="0047036A"/>
    <w:rsid w:val="00470DEA"/>
    <w:rsid w:val="00470FBC"/>
    <w:rsid w:val="00471626"/>
    <w:rsid w:val="00471ECA"/>
    <w:rsid w:val="0047202F"/>
    <w:rsid w:val="0047217E"/>
    <w:rsid w:val="004726F3"/>
    <w:rsid w:val="00472829"/>
    <w:rsid w:val="00472995"/>
    <w:rsid w:val="00472AF3"/>
    <w:rsid w:val="00472E57"/>
    <w:rsid w:val="004732CC"/>
    <w:rsid w:val="0047423C"/>
    <w:rsid w:val="0047466F"/>
    <w:rsid w:val="0047491B"/>
    <w:rsid w:val="00474E72"/>
    <w:rsid w:val="00474E91"/>
    <w:rsid w:val="00475084"/>
    <w:rsid w:val="004751E9"/>
    <w:rsid w:val="00475552"/>
    <w:rsid w:val="00475606"/>
    <w:rsid w:val="00475D2D"/>
    <w:rsid w:val="00476C44"/>
    <w:rsid w:val="0047709C"/>
    <w:rsid w:val="004771C4"/>
    <w:rsid w:val="00477519"/>
    <w:rsid w:val="00477F09"/>
    <w:rsid w:val="0048014F"/>
    <w:rsid w:val="00480175"/>
    <w:rsid w:val="004805DD"/>
    <w:rsid w:val="00480B7F"/>
    <w:rsid w:val="00480F39"/>
    <w:rsid w:val="004814E4"/>
    <w:rsid w:val="004816DB"/>
    <w:rsid w:val="00481A02"/>
    <w:rsid w:val="00481B77"/>
    <w:rsid w:val="00481B96"/>
    <w:rsid w:val="00481D45"/>
    <w:rsid w:val="004820EB"/>
    <w:rsid w:val="0048265F"/>
    <w:rsid w:val="00482807"/>
    <w:rsid w:val="00482BC2"/>
    <w:rsid w:val="00482EFB"/>
    <w:rsid w:val="00483208"/>
    <w:rsid w:val="00483C53"/>
    <w:rsid w:val="004843EB"/>
    <w:rsid w:val="00484515"/>
    <w:rsid w:val="00484677"/>
    <w:rsid w:val="004849B1"/>
    <w:rsid w:val="00484DA3"/>
    <w:rsid w:val="00484E78"/>
    <w:rsid w:val="004855C4"/>
    <w:rsid w:val="00485AE5"/>
    <w:rsid w:val="00485E0E"/>
    <w:rsid w:val="00486A7A"/>
    <w:rsid w:val="00486B61"/>
    <w:rsid w:val="00487326"/>
    <w:rsid w:val="00487474"/>
    <w:rsid w:val="00487AB9"/>
    <w:rsid w:val="00487C4F"/>
    <w:rsid w:val="00490161"/>
    <w:rsid w:val="00490851"/>
    <w:rsid w:val="00490C24"/>
    <w:rsid w:val="00491082"/>
    <w:rsid w:val="004911FA"/>
    <w:rsid w:val="004915A1"/>
    <w:rsid w:val="0049178A"/>
    <w:rsid w:val="004918BF"/>
    <w:rsid w:val="00491C59"/>
    <w:rsid w:val="0049220B"/>
    <w:rsid w:val="004922A3"/>
    <w:rsid w:val="004922AC"/>
    <w:rsid w:val="00492424"/>
    <w:rsid w:val="004927E3"/>
    <w:rsid w:val="00492851"/>
    <w:rsid w:val="004932F3"/>
    <w:rsid w:val="00493CA4"/>
    <w:rsid w:val="00494589"/>
    <w:rsid w:val="00494A91"/>
    <w:rsid w:val="00494F2E"/>
    <w:rsid w:val="004954EC"/>
    <w:rsid w:val="004957F5"/>
    <w:rsid w:val="00495B38"/>
    <w:rsid w:val="00496081"/>
    <w:rsid w:val="00496126"/>
    <w:rsid w:val="004965EE"/>
    <w:rsid w:val="004968F7"/>
    <w:rsid w:val="00496A2F"/>
    <w:rsid w:val="00496AD9"/>
    <w:rsid w:val="00496CAA"/>
    <w:rsid w:val="00496F3C"/>
    <w:rsid w:val="00497235"/>
    <w:rsid w:val="0049739E"/>
    <w:rsid w:val="004973E8"/>
    <w:rsid w:val="004973F0"/>
    <w:rsid w:val="00497791"/>
    <w:rsid w:val="00497936"/>
    <w:rsid w:val="00497C15"/>
    <w:rsid w:val="00497DB3"/>
    <w:rsid w:val="00497DC2"/>
    <w:rsid w:val="004A0972"/>
    <w:rsid w:val="004A099A"/>
    <w:rsid w:val="004A127C"/>
    <w:rsid w:val="004A16C4"/>
    <w:rsid w:val="004A19F1"/>
    <w:rsid w:val="004A1D9E"/>
    <w:rsid w:val="004A2100"/>
    <w:rsid w:val="004A23E0"/>
    <w:rsid w:val="004A36D8"/>
    <w:rsid w:val="004A3A6E"/>
    <w:rsid w:val="004A3A90"/>
    <w:rsid w:val="004A3FE8"/>
    <w:rsid w:val="004A4146"/>
    <w:rsid w:val="004A4576"/>
    <w:rsid w:val="004A4896"/>
    <w:rsid w:val="004A4E43"/>
    <w:rsid w:val="004A4EB2"/>
    <w:rsid w:val="004A4F1D"/>
    <w:rsid w:val="004A5408"/>
    <w:rsid w:val="004A5489"/>
    <w:rsid w:val="004A5998"/>
    <w:rsid w:val="004A5F10"/>
    <w:rsid w:val="004A60F6"/>
    <w:rsid w:val="004A618E"/>
    <w:rsid w:val="004A6644"/>
    <w:rsid w:val="004A6F2A"/>
    <w:rsid w:val="004A7066"/>
    <w:rsid w:val="004A734F"/>
    <w:rsid w:val="004A7D4D"/>
    <w:rsid w:val="004A7EDF"/>
    <w:rsid w:val="004B06D3"/>
    <w:rsid w:val="004B081C"/>
    <w:rsid w:val="004B0963"/>
    <w:rsid w:val="004B0A46"/>
    <w:rsid w:val="004B0BEF"/>
    <w:rsid w:val="004B0FD1"/>
    <w:rsid w:val="004B11CB"/>
    <w:rsid w:val="004B1B25"/>
    <w:rsid w:val="004B1F74"/>
    <w:rsid w:val="004B1F88"/>
    <w:rsid w:val="004B2CFF"/>
    <w:rsid w:val="004B31FA"/>
    <w:rsid w:val="004B3850"/>
    <w:rsid w:val="004B3B0D"/>
    <w:rsid w:val="004B40ED"/>
    <w:rsid w:val="004B40F5"/>
    <w:rsid w:val="004B43F1"/>
    <w:rsid w:val="004B452B"/>
    <w:rsid w:val="004B48A9"/>
    <w:rsid w:val="004B4C70"/>
    <w:rsid w:val="004B4DEA"/>
    <w:rsid w:val="004B4E0C"/>
    <w:rsid w:val="004B528D"/>
    <w:rsid w:val="004B5550"/>
    <w:rsid w:val="004B5974"/>
    <w:rsid w:val="004B59B2"/>
    <w:rsid w:val="004B5D2E"/>
    <w:rsid w:val="004B5E49"/>
    <w:rsid w:val="004B660B"/>
    <w:rsid w:val="004B6678"/>
    <w:rsid w:val="004B697E"/>
    <w:rsid w:val="004B6A6B"/>
    <w:rsid w:val="004B7458"/>
    <w:rsid w:val="004B7516"/>
    <w:rsid w:val="004B75CB"/>
    <w:rsid w:val="004B7918"/>
    <w:rsid w:val="004B7BC8"/>
    <w:rsid w:val="004C070B"/>
    <w:rsid w:val="004C099C"/>
    <w:rsid w:val="004C0C5A"/>
    <w:rsid w:val="004C0DCF"/>
    <w:rsid w:val="004C1018"/>
    <w:rsid w:val="004C1577"/>
    <w:rsid w:val="004C1F6B"/>
    <w:rsid w:val="004C22A0"/>
    <w:rsid w:val="004C2A7C"/>
    <w:rsid w:val="004C2AEF"/>
    <w:rsid w:val="004C32BE"/>
    <w:rsid w:val="004C33F4"/>
    <w:rsid w:val="004C343B"/>
    <w:rsid w:val="004C387F"/>
    <w:rsid w:val="004C3A2C"/>
    <w:rsid w:val="004C44FE"/>
    <w:rsid w:val="004C492B"/>
    <w:rsid w:val="004C5496"/>
    <w:rsid w:val="004C5731"/>
    <w:rsid w:val="004C57FE"/>
    <w:rsid w:val="004C6475"/>
    <w:rsid w:val="004C66D7"/>
    <w:rsid w:val="004C6D5D"/>
    <w:rsid w:val="004C6DCE"/>
    <w:rsid w:val="004C736A"/>
    <w:rsid w:val="004C7521"/>
    <w:rsid w:val="004C7BB5"/>
    <w:rsid w:val="004C7C5F"/>
    <w:rsid w:val="004C7DBA"/>
    <w:rsid w:val="004D029C"/>
    <w:rsid w:val="004D04DC"/>
    <w:rsid w:val="004D0D5E"/>
    <w:rsid w:val="004D121C"/>
    <w:rsid w:val="004D1391"/>
    <w:rsid w:val="004D1AB9"/>
    <w:rsid w:val="004D1BE5"/>
    <w:rsid w:val="004D1C40"/>
    <w:rsid w:val="004D1FCC"/>
    <w:rsid w:val="004D226A"/>
    <w:rsid w:val="004D233B"/>
    <w:rsid w:val="004D269A"/>
    <w:rsid w:val="004D271D"/>
    <w:rsid w:val="004D2792"/>
    <w:rsid w:val="004D2830"/>
    <w:rsid w:val="004D2864"/>
    <w:rsid w:val="004D2DDC"/>
    <w:rsid w:val="004D2F49"/>
    <w:rsid w:val="004D31D6"/>
    <w:rsid w:val="004D3221"/>
    <w:rsid w:val="004D339A"/>
    <w:rsid w:val="004D3513"/>
    <w:rsid w:val="004D3669"/>
    <w:rsid w:val="004D366B"/>
    <w:rsid w:val="004D3A2F"/>
    <w:rsid w:val="004D3A96"/>
    <w:rsid w:val="004D3CD1"/>
    <w:rsid w:val="004D404B"/>
    <w:rsid w:val="004D41BF"/>
    <w:rsid w:val="004D4B5C"/>
    <w:rsid w:val="004D5D65"/>
    <w:rsid w:val="004D5DA1"/>
    <w:rsid w:val="004D5F31"/>
    <w:rsid w:val="004D61A8"/>
    <w:rsid w:val="004D62D6"/>
    <w:rsid w:val="004D62DF"/>
    <w:rsid w:val="004D6550"/>
    <w:rsid w:val="004D69EA"/>
    <w:rsid w:val="004D6B1D"/>
    <w:rsid w:val="004D78BB"/>
    <w:rsid w:val="004D79E7"/>
    <w:rsid w:val="004D7AC1"/>
    <w:rsid w:val="004D7D05"/>
    <w:rsid w:val="004D7EBE"/>
    <w:rsid w:val="004E052E"/>
    <w:rsid w:val="004E18E5"/>
    <w:rsid w:val="004E1AE2"/>
    <w:rsid w:val="004E1D3B"/>
    <w:rsid w:val="004E1E27"/>
    <w:rsid w:val="004E2145"/>
    <w:rsid w:val="004E218B"/>
    <w:rsid w:val="004E26EE"/>
    <w:rsid w:val="004E28E2"/>
    <w:rsid w:val="004E3036"/>
    <w:rsid w:val="004E38D2"/>
    <w:rsid w:val="004E3BE0"/>
    <w:rsid w:val="004E4588"/>
    <w:rsid w:val="004E492F"/>
    <w:rsid w:val="004E4C7E"/>
    <w:rsid w:val="004E5092"/>
    <w:rsid w:val="004E526E"/>
    <w:rsid w:val="004E57A1"/>
    <w:rsid w:val="004E57E8"/>
    <w:rsid w:val="004E59C3"/>
    <w:rsid w:val="004E5B9A"/>
    <w:rsid w:val="004E5F1E"/>
    <w:rsid w:val="004E60C9"/>
    <w:rsid w:val="004E6332"/>
    <w:rsid w:val="004E6C89"/>
    <w:rsid w:val="004E6DF6"/>
    <w:rsid w:val="004E7966"/>
    <w:rsid w:val="004E7CA5"/>
    <w:rsid w:val="004F00DD"/>
    <w:rsid w:val="004F023B"/>
    <w:rsid w:val="004F069D"/>
    <w:rsid w:val="004F06BC"/>
    <w:rsid w:val="004F095D"/>
    <w:rsid w:val="004F09EE"/>
    <w:rsid w:val="004F0CC2"/>
    <w:rsid w:val="004F0D04"/>
    <w:rsid w:val="004F0FA0"/>
    <w:rsid w:val="004F1174"/>
    <w:rsid w:val="004F1291"/>
    <w:rsid w:val="004F131A"/>
    <w:rsid w:val="004F13D5"/>
    <w:rsid w:val="004F14B0"/>
    <w:rsid w:val="004F1909"/>
    <w:rsid w:val="004F213F"/>
    <w:rsid w:val="004F353D"/>
    <w:rsid w:val="004F36CA"/>
    <w:rsid w:val="004F3877"/>
    <w:rsid w:val="004F45A9"/>
    <w:rsid w:val="004F45AE"/>
    <w:rsid w:val="004F4EBF"/>
    <w:rsid w:val="004F5CAD"/>
    <w:rsid w:val="004F6320"/>
    <w:rsid w:val="004F6762"/>
    <w:rsid w:val="004F6862"/>
    <w:rsid w:val="004F6DB3"/>
    <w:rsid w:val="004F6EDC"/>
    <w:rsid w:val="004F77BF"/>
    <w:rsid w:val="00500079"/>
    <w:rsid w:val="005005E9"/>
    <w:rsid w:val="00500807"/>
    <w:rsid w:val="00500A35"/>
    <w:rsid w:val="00500B49"/>
    <w:rsid w:val="00500C2A"/>
    <w:rsid w:val="00500CAB"/>
    <w:rsid w:val="00500E88"/>
    <w:rsid w:val="00501187"/>
    <w:rsid w:val="00501762"/>
    <w:rsid w:val="005026B3"/>
    <w:rsid w:val="00502A71"/>
    <w:rsid w:val="00502E95"/>
    <w:rsid w:val="00503071"/>
    <w:rsid w:val="0050366F"/>
    <w:rsid w:val="005037ED"/>
    <w:rsid w:val="005039D1"/>
    <w:rsid w:val="00504356"/>
    <w:rsid w:val="00504706"/>
    <w:rsid w:val="005049F4"/>
    <w:rsid w:val="00504BEA"/>
    <w:rsid w:val="00504E5E"/>
    <w:rsid w:val="00505136"/>
    <w:rsid w:val="00505640"/>
    <w:rsid w:val="005056AE"/>
    <w:rsid w:val="00505A20"/>
    <w:rsid w:val="00505B0D"/>
    <w:rsid w:val="00505BC9"/>
    <w:rsid w:val="00505BDB"/>
    <w:rsid w:val="00505E99"/>
    <w:rsid w:val="0050666C"/>
    <w:rsid w:val="005068A9"/>
    <w:rsid w:val="005068E6"/>
    <w:rsid w:val="00506AFA"/>
    <w:rsid w:val="00506D93"/>
    <w:rsid w:val="005071F3"/>
    <w:rsid w:val="00507308"/>
    <w:rsid w:val="00507ECC"/>
    <w:rsid w:val="0051026F"/>
    <w:rsid w:val="00510866"/>
    <w:rsid w:val="0051098B"/>
    <w:rsid w:val="00510A54"/>
    <w:rsid w:val="00510CD7"/>
    <w:rsid w:val="00510D1A"/>
    <w:rsid w:val="00510DD6"/>
    <w:rsid w:val="005117AE"/>
    <w:rsid w:val="00511C48"/>
    <w:rsid w:val="00511DAB"/>
    <w:rsid w:val="00512254"/>
    <w:rsid w:val="00512543"/>
    <w:rsid w:val="00512630"/>
    <w:rsid w:val="00512ABE"/>
    <w:rsid w:val="00512D60"/>
    <w:rsid w:val="00513141"/>
    <w:rsid w:val="00513466"/>
    <w:rsid w:val="00513D4E"/>
    <w:rsid w:val="00513FD2"/>
    <w:rsid w:val="0051437A"/>
    <w:rsid w:val="0051477E"/>
    <w:rsid w:val="00514A4A"/>
    <w:rsid w:val="00514D87"/>
    <w:rsid w:val="00515336"/>
    <w:rsid w:val="00515501"/>
    <w:rsid w:val="00515EF8"/>
    <w:rsid w:val="0051608B"/>
    <w:rsid w:val="0051645F"/>
    <w:rsid w:val="00517042"/>
    <w:rsid w:val="0051708C"/>
    <w:rsid w:val="00517579"/>
    <w:rsid w:val="0051766B"/>
    <w:rsid w:val="00520165"/>
    <w:rsid w:val="00520190"/>
    <w:rsid w:val="005209E3"/>
    <w:rsid w:val="00520A37"/>
    <w:rsid w:val="00521D6D"/>
    <w:rsid w:val="00521EAA"/>
    <w:rsid w:val="00522618"/>
    <w:rsid w:val="00522823"/>
    <w:rsid w:val="00522B93"/>
    <w:rsid w:val="00522FF6"/>
    <w:rsid w:val="00523820"/>
    <w:rsid w:val="005238E0"/>
    <w:rsid w:val="00523983"/>
    <w:rsid w:val="005242F1"/>
    <w:rsid w:val="005247B4"/>
    <w:rsid w:val="0052483E"/>
    <w:rsid w:val="00524E59"/>
    <w:rsid w:val="00525514"/>
    <w:rsid w:val="00525911"/>
    <w:rsid w:val="00525CA6"/>
    <w:rsid w:val="00525E94"/>
    <w:rsid w:val="00525F77"/>
    <w:rsid w:val="00525F8E"/>
    <w:rsid w:val="0052654C"/>
    <w:rsid w:val="0052655E"/>
    <w:rsid w:val="005265F8"/>
    <w:rsid w:val="00527009"/>
    <w:rsid w:val="005270A4"/>
    <w:rsid w:val="0052780C"/>
    <w:rsid w:val="00527DC9"/>
    <w:rsid w:val="00530995"/>
    <w:rsid w:val="005309F4"/>
    <w:rsid w:val="00530B7E"/>
    <w:rsid w:val="00530E2F"/>
    <w:rsid w:val="00530FEA"/>
    <w:rsid w:val="005319E9"/>
    <w:rsid w:val="00531CDF"/>
    <w:rsid w:val="005321E7"/>
    <w:rsid w:val="005324EA"/>
    <w:rsid w:val="00532801"/>
    <w:rsid w:val="0053296C"/>
    <w:rsid w:val="0053300F"/>
    <w:rsid w:val="00533345"/>
    <w:rsid w:val="005334F6"/>
    <w:rsid w:val="005336B5"/>
    <w:rsid w:val="00533B36"/>
    <w:rsid w:val="00533CA2"/>
    <w:rsid w:val="005342F3"/>
    <w:rsid w:val="00534386"/>
    <w:rsid w:val="005343E7"/>
    <w:rsid w:val="005344C2"/>
    <w:rsid w:val="005347AE"/>
    <w:rsid w:val="00534923"/>
    <w:rsid w:val="00534994"/>
    <w:rsid w:val="00534B2A"/>
    <w:rsid w:val="00534B4A"/>
    <w:rsid w:val="0053536E"/>
    <w:rsid w:val="005356BF"/>
    <w:rsid w:val="00535C0D"/>
    <w:rsid w:val="00535D6B"/>
    <w:rsid w:val="00535FFC"/>
    <w:rsid w:val="00536180"/>
    <w:rsid w:val="0053620A"/>
    <w:rsid w:val="0053632C"/>
    <w:rsid w:val="00536897"/>
    <w:rsid w:val="00536CDF"/>
    <w:rsid w:val="00536D57"/>
    <w:rsid w:val="00537103"/>
    <w:rsid w:val="0053769B"/>
    <w:rsid w:val="005378E0"/>
    <w:rsid w:val="0054015E"/>
    <w:rsid w:val="0054076F"/>
    <w:rsid w:val="00540A58"/>
    <w:rsid w:val="00540DA2"/>
    <w:rsid w:val="00540FD6"/>
    <w:rsid w:val="0054123E"/>
    <w:rsid w:val="005413EA"/>
    <w:rsid w:val="0054197B"/>
    <w:rsid w:val="00541BD9"/>
    <w:rsid w:val="005420D9"/>
    <w:rsid w:val="0054252C"/>
    <w:rsid w:val="00542659"/>
    <w:rsid w:val="00542939"/>
    <w:rsid w:val="00542BDC"/>
    <w:rsid w:val="00542CEA"/>
    <w:rsid w:val="005430C3"/>
    <w:rsid w:val="0054329F"/>
    <w:rsid w:val="00543AD3"/>
    <w:rsid w:val="00544373"/>
    <w:rsid w:val="00544459"/>
    <w:rsid w:val="00544895"/>
    <w:rsid w:val="00544981"/>
    <w:rsid w:val="005449B6"/>
    <w:rsid w:val="00544B68"/>
    <w:rsid w:val="00544BF7"/>
    <w:rsid w:val="00544E9F"/>
    <w:rsid w:val="00545298"/>
    <w:rsid w:val="00545507"/>
    <w:rsid w:val="00545703"/>
    <w:rsid w:val="00545841"/>
    <w:rsid w:val="00545B28"/>
    <w:rsid w:val="00546016"/>
    <w:rsid w:val="00546381"/>
    <w:rsid w:val="005465D6"/>
    <w:rsid w:val="005465EA"/>
    <w:rsid w:val="00547195"/>
    <w:rsid w:val="0054753C"/>
    <w:rsid w:val="00547843"/>
    <w:rsid w:val="00547C82"/>
    <w:rsid w:val="0055002F"/>
    <w:rsid w:val="00550CAB"/>
    <w:rsid w:val="00550EB3"/>
    <w:rsid w:val="00550EDF"/>
    <w:rsid w:val="005512B9"/>
    <w:rsid w:val="005521AC"/>
    <w:rsid w:val="0055245A"/>
    <w:rsid w:val="0055265D"/>
    <w:rsid w:val="005526F1"/>
    <w:rsid w:val="005529C7"/>
    <w:rsid w:val="00552AFE"/>
    <w:rsid w:val="00553232"/>
    <w:rsid w:val="0055325F"/>
    <w:rsid w:val="00553414"/>
    <w:rsid w:val="00553807"/>
    <w:rsid w:val="00553BF2"/>
    <w:rsid w:val="00554568"/>
    <w:rsid w:val="005547A5"/>
    <w:rsid w:val="00554F22"/>
    <w:rsid w:val="005550B7"/>
    <w:rsid w:val="00555206"/>
    <w:rsid w:val="005557B9"/>
    <w:rsid w:val="00556820"/>
    <w:rsid w:val="00556AB2"/>
    <w:rsid w:val="00556F8C"/>
    <w:rsid w:val="00556FE7"/>
    <w:rsid w:val="00557543"/>
    <w:rsid w:val="00557604"/>
    <w:rsid w:val="00557944"/>
    <w:rsid w:val="00560216"/>
    <w:rsid w:val="00560A5D"/>
    <w:rsid w:val="00560C72"/>
    <w:rsid w:val="0056152B"/>
    <w:rsid w:val="005615E3"/>
    <w:rsid w:val="0056247B"/>
    <w:rsid w:val="00562B50"/>
    <w:rsid w:val="00562D31"/>
    <w:rsid w:val="00563130"/>
    <w:rsid w:val="00563889"/>
    <w:rsid w:val="00563A3D"/>
    <w:rsid w:val="00563BE7"/>
    <w:rsid w:val="00563E0C"/>
    <w:rsid w:val="00564048"/>
    <w:rsid w:val="005643B6"/>
    <w:rsid w:val="00564CCC"/>
    <w:rsid w:val="00564D74"/>
    <w:rsid w:val="005650B2"/>
    <w:rsid w:val="0056513A"/>
    <w:rsid w:val="00565159"/>
    <w:rsid w:val="00565C02"/>
    <w:rsid w:val="00565E7D"/>
    <w:rsid w:val="0056600C"/>
    <w:rsid w:val="00566167"/>
    <w:rsid w:val="0056620B"/>
    <w:rsid w:val="00566316"/>
    <w:rsid w:val="005665F8"/>
    <w:rsid w:val="00566C11"/>
    <w:rsid w:val="0056720E"/>
    <w:rsid w:val="00567270"/>
    <w:rsid w:val="0056766B"/>
    <w:rsid w:val="00567840"/>
    <w:rsid w:val="00567A0B"/>
    <w:rsid w:val="00567D0F"/>
    <w:rsid w:val="00567DBA"/>
    <w:rsid w:val="0057006B"/>
    <w:rsid w:val="005702F7"/>
    <w:rsid w:val="005703EB"/>
    <w:rsid w:val="005708CC"/>
    <w:rsid w:val="00570FF8"/>
    <w:rsid w:val="0057112C"/>
    <w:rsid w:val="0057125D"/>
    <w:rsid w:val="00572E43"/>
    <w:rsid w:val="00573016"/>
    <w:rsid w:val="0057329B"/>
    <w:rsid w:val="005734AC"/>
    <w:rsid w:val="0057389B"/>
    <w:rsid w:val="005739B0"/>
    <w:rsid w:val="00573D35"/>
    <w:rsid w:val="0057475E"/>
    <w:rsid w:val="005747AF"/>
    <w:rsid w:val="00574DE9"/>
    <w:rsid w:val="005751EF"/>
    <w:rsid w:val="00575249"/>
    <w:rsid w:val="005759BE"/>
    <w:rsid w:val="00575B0C"/>
    <w:rsid w:val="00575D65"/>
    <w:rsid w:val="00575E05"/>
    <w:rsid w:val="00576A21"/>
    <w:rsid w:val="005776DB"/>
    <w:rsid w:val="0057797D"/>
    <w:rsid w:val="00577EDD"/>
    <w:rsid w:val="005809B3"/>
    <w:rsid w:val="00580A46"/>
    <w:rsid w:val="00580CB3"/>
    <w:rsid w:val="00581306"/>
    <w:rsid w:val="00582985"/>
    <w:rsid w:val="00582AAF"/>
    <w:rsid w:val="0058351F"/>
    <w:rsid w:val="00583D5C"/>
    <w:rsid w:val="0058422C"/>
    <w:rsid w:val="005843FD"/>
    <w:rsid w:val="00584860"/>
    <w:rsid w:val="00584EB3"/>
    <w:rsid w:val="005851BB"/>
    <w:rsid w:val="00585296"/>
    <w:rsid w:val="00585AF3"/>
    <w:rsid w:val="00585CDD"/>
    <w:rsid w:val="00586083"/>
    <w:rsid w:val="005869F5"/>
    <w:rsid w:val="00586A7C"/>
    <w:rsid w:val="00586E16"/>
    <w:rsid w:val="00586EB7"/>
    <w:rsid w:val="00586F91"/>
    <w:rsid w:val="0059040B"/>
    <w:rsid w:val="005906CD"/>
    <w:rsid w:val="00590807"/>
    <w:rsid w:val="00590C33"/>
    <w:rsid w:val="00590C9C"/>
    <w:rsid w:val="00590CF5"/>
    <w:rsid w:val="00590DA4"/>
    <w:rsid w:val="0059119E"/>
    <w:rsid w:val="0059160E"/>
    <w:rsid w:val="00591876"/>
    <w:rsid w:val="00591BD2"/>
    <w:rsid w:val="00591D66"/>
    <w:rsid w:val="0059211C"/>
    <w:rsid w:val="00592419"/>
    <w:rsid w:val="005924E6"/>
    <w:rsid w:val="005927EF"/>
    <w:rsid w:val="00592B4E"/>
    <w:rsid w:val="00592DC6"/>
    <w:rsid w:val="0059353B"/>
    <w:rsid w:val="00593E37"/>
    <w:rsid w:val="0059406C"/>
    <w:rsid w:val="00594A74"/>
    <w:rsid w:val="00594F52"/>
    <w:rsid w:val="005957A7"/>
    <w:rsid w:val="00595F0B"/>
    <w:rsid w:val="00595F21"/>
    <w:rsid w:val="005960A1"/>
    <w:rsid w:val="00596702"/>
    <w:rsid w:val="00596925"/>
    <w:rsid w:val="00596962"/>
    <w:rsid w:val="00596D65"/>
    <w:rsid w:val="00596F4F"/>
    <w:rsid w:val="00597225"/>
    <w:rsid w:val="00597443"/>
    <w:rsid w:val="00597743"/>
    <w:rsid w:val="005A0150"/>
    <w:rsid w:val="005A0297"/>
    <w:rsid w:val="005A0569"/>
    <w:rsid w:val="005A0A5F"/>
    <w:rsid w:val="005A0A86"/>
    <w:rsid w:val="005A0E07"/>
    <w:rsid w:val="005A12A2"/>
    <w:rsid w:val="005A12AB"/>
    <w:rsid w:val="005A1363"/>
    <w:rsid w:val="005A18B3"/>
    <w:rsid w:val="005A1D7F"/>
    <w:rsid w:val="005A1E7E"/>
    <w:rsid w:val="005A215A"/>
    <w:rsid w:val="005A221E"/>
    <w:rsid w:val="005A2487"/>
    <w:rsid w:val="005A27F7"/>
    <w:rsid w:val="005A2BB5"/>
    <w:rsid w:val="005A2EC3"/>
    <w:rsid w:val="005A2F27"/>
    <w:rsid w:val="005A2F43"/>
    <w:rsid w:val="005A30A0"/>
    <w:rsid w:val="005A339E"/>
    <w:rsid w:val="005A3532"/>
    <w:rsid w:val="005A3B8D"/>
    <w:rsid w:val="005A3EE7"/>
    <w:rsid w:val="005A44CA"/>
    <w:rsid w:val="005A486C"/>
    <w:rsid w:val="005A5238"/>
    <w:rsid w:val="005A53CB"/>
    <w:rsid w:val="005A58C2"/>
    <w:rsid w:val="005A5A82"/>
    <w:rsid w:val="005A5DC0"/>
    <w:rsid w:val="005A679C"/>
    <w:rsid w:val="005A69B2"/>
    <w:rsid w:val="005A6A6D"/>
    <w:rsid w:val="005A6E97"/>
    <w:rsid w:val="005A7101"/>
    <w:rsid w:val="005A7365"/>
    <w:rsid w:val="005A7371"/>
    <w:rsid w:val="005A7A0F"/>
    <w:rsid w:val="005B0C05"/>
    <w:rsid w:val="005B1061"/>
    <w:rsid w:val="005B14BF"/>
    <w:rsid w:val="005B153D"/>
    <w:rsid w:val="005B1F67"/>
    <w:rsid w:val="005B1F93"/>
    <w:rsid w:val="005B2788"/>
    <w:rsid w:val="005B2C6F"/>
    <w:rsid w:val="005B30DB"/>
    <w:rsid w:val="005B3667"/>
    <w:rsid w:val="005B3A94"/>
    <w:rsid w:val="005B44EE"/>
    <w:rsid w:val="005B4836"/>
    <w:rsid w:val="005B4920"/>
    <w:rsid w:val="005B537E"/>
    <w:rsid w:val="005B5824"/>
    <w:rsid w:val="005B588E"/>
    <w:rsid w:val="005B592E"/>
    <w:rsid w:val="005B59DC"/>
    <w:rsid w:val="005B5EAF"/>
    <w:rsid w:val="005B63A8"/>
    <w:rsid w:val="005B698F"/>
    <w:rsid w:val="005B6B85"/>
    <w:rsid w:val="005B6FC4"/>
    <w:rsid w:val="005B745B"/>
    <w:rsid w:val="005B74CF"/>
    <w:rsid w:val="005B7761"/>
    <w:rsid w:val="005B77B4"/>
    <w:rsid w:val="005B7A54"/>
    <w:rsid w:val="005C08EC"/>
    <w:rsid w:val="005C0F7A"/>
    <w:rsid w:val="005C10C2"/>
    <w:rsid w:val="005C13F3"/>
    <w:rsid w:val="005C1652"/>
    <w:rsid w:val="005C1A22"/>
    <w:rsid w:val="005C1A40"/>
    <w:rsid w:val="005C1C25"/>
    <w:rsid w:val="005C2DB1"/>
    <w:rsid w:val="005C2EE8"/>
    <w:rsid w:val="005C2F60"/>
    <w:rsid w:val="005C3041"/>
    <w:rsid w:val="005C3C54"/>
    <w:rsid w:val="005C3E53"/>
    <w:rsid w:val="005C4153"/>
    <w:rsid w:val="005C4CE9"/>
    <w:rsid w:val="005C508B"/>
    <w:rsid w:val="005C587D"/>
    <w:rsid w:val="005C587E"/>
    <w:rsid w:val="005C599B"/>
    <w:rsid w:val="005C5AE5"/>
    <w:rsid w:val="005C5D29"/>
    <w:rsid w:val="005C5DFF"/>
    <w:rsid w:val="005C5E92"/>
    <w:rsid w:val="005C5F8E"/>
    <w:rsid w:val="005C6014"/>
    <w:rsid w:val="005C6129"/>
    <w:rsid w:val="005C62DC"/>
    <w:rsid w:val="005C695A"/>
    <w:rsid w:val="005C7BB3"/>
    <w:rsid w:val="005C7DB6"/>
    <w:rsid w:val="005C7F3C"/>
    <w:rsid w:val="005D04DA"/>
    <w:rsid w:val="005D062A"/>
    <w:rsid w:val="005D07DE"/>
    <w:rsid w:val="005D0AE7"/>
    <w:rsid w:val="005D160E"/>
    <w:rsid w:val="005D276E"/>
    <w:rsid w:val="005D278A"/>
    <w:rsid w:val="005D2ABB"/>
    <w:rsid w:val="005D2F60"/>
    <w:rsid w:val="005D3421"/>
    <w:rsid w:val="005D3978"/>
    <w:rsid w:val="005D3D4F"/>
    <w:rsid w:val="005D430A"/>
    <w:rsid w:val="005D4408"/>
    <w:rsid w:val="005D450C"/>
    <w:rsid w:val="005D4618"/>
    <w:rsid w:val="005D4667"/>
    <w:rsid w:val="005D4A77"/>
    <w:rsid w:val="005D5441"/>
    <w:rsid w:val="005D5C1F"/>
    <w:rsid w:val="005D6040"/>
    <w:rsid w:val="005D61F3"/>
    <w:rsid w:val="005D6278"/>
    <w:rsid w:val="005D66DD"/>
    <w:rsid w:val="005D6F71"/>
    <w:rsid w:val="005D71A7"/>
    <w:rsid w:val="005D71F3"/>
    <w:rsid w:val="005D7337"/>
    <w:rsid w:val="005D738C"/>
    <w:rsid w:val="005D745C"/>
    <w:rsid w:val="005D76DF"/>
    <w:rsid w:val="005D7E28"/>
    <w:rsid w:val="005D7E43"/>
    <w:rsid w:val="005E02BF"/>
    <w:rsid w:val="005E02D4"/>
    <w:rsid w:val="005E02FD"/>
    <w:rsid w:val="005E0572"/>
    <w:rsid w:val="005E05BB"/>
    <w:rsid w:val="005E0D2B"/>
    <w:rsid w:val="005E0F0D"/>
    <w:rsid w:val="005E1CFA"/>
    <w:rsid w:val="005E1F7A"/>
    <w:rsid w:val="005E22E8"/>
    <w:rsid w:val="005E2516"/>
    <w:rsid w:val="005E2A31"/>
    <w:rsid w:val="005E2E01"/>
    <w:rsid w:val="005E30D3"/>
    <w:rsid w:val="005E316E"/>
    <w:rsid w:val="005E331A"/>
    <w:rsid w:val="005E341B"/>
    <w:rsid w:val="005E39D9"/>
    <w:rsid w:val="005E3ABC"/>
    <w:rsid w:val="005E3CF6"/>
    <w:rsid w:val="005E516E"/>
    <w:rsid w:val="005E52E9"/>
    <w:rsid w:val="005E5F7C"/>
    <w:rsid w:val="005E5FA4"/>
    <w:rsid w:val="005E6295"/>
    <w:rsid w:val="005E6297"/>
    <w:rsid w:val="005E684D"/>
    <w:rsid w:val="005E68CC"/>
    <w:rsid w:val="005E6E64"/>
    <w:rsid w:val="005E70FF"/>
    <w:rsid w:val="005E736B"/>
    <w:rsid w:val="005E7476"/>
    <w:rsid w:val="005E7484"/>
    <w:rsid w:val="005E7610"/>
    <w:rsid w:val="005E7B75"/>
    <w:rsid w:val="005F0766"/>
    <w:rsid w:val="005F0C5E"/>
    <w:rsid w:val="005F0ECA"/>
    <w:rsid w:val="005F0EE6"/>
    <w:rsid w:val="005F1243"/>
    <w:rsid w:val="005F12B6"/>
    <w:rsid w:val="005F1808"/>
    <w:rsid w:val="005F1CF2"/>
    <w:rsid w:val="005F1D92"/>
    <w:rsid w:val="005F1EFC"/>
    <w:rsid w:val="005F1F0E"/>
    <w:rsid w:val="005F231C"/>
    <w:rsid w:val="005F232B"/>
    <w:rsid w:val="005F240B"/>
    <w:rsid w:val="005F3682"/>
    <w:rsid w:val="005F3842"/>
    <w:rsid w:val="005F3D91"/>
    <w:rsid w:val="005F40B4"/>
    <w:rsid w:val="005F4269"/>
    <w:rsid w:val="005F471C"/>
    <w:rsid w:val="005F4884"/>
    <w:rsid w:val="005F49E4"/>
    <w:rsid w:val="005F5265"/>
    <w:rsid w:val="005F52A5"/>
    <w:rsid w:val="005F53F2"/>
    <w:rsid w:val="005F54A1"/>
    <w:rsid w:val="005F5B08"/>
    <w:rsid w:val="005F5B19"/>
    <w:rsid w:val="005F5BBD"/>
    <w:rsid w:val="005F5ECE"/>
    <w:rsid w:val="005F5F95"/>
    <w:rsid w:val="005F618E"/>
    <w:rsid w:val="005F795B"/>
    <w:rsid w:val="005F7E1C"/>
    <w:rsid w:val="006005BB"/>
    <w:rsid w:val="00601B4E"/>
    <w:rsid w:val="00601C5B"/>
    <w:rsid w:val="0060250A"/>
    <w:rsid w:val="0060280C"/>
    <w:rsid w:val="006029C8"/>
    <w:rsid w:val="00602CA0"/>
    <w:rsid w:val="00602DC4"/>
    <w:rsid w:val="00603306"/>
    <w:rsid w:val="0060399D"/>
    <w:rsid w:val="00603A70"/>
    <w:rsid w:val="00603DBD"/>
    <w:rsid w:val="0060437F"/>
    <w:rsid w:val="00604549"/>
    <w:rsid w:val="00604693"/>
    <w:rsid w:val="0060479B"/>
    <w:rsid w:val="00604C70"/>
    <w:rsid w:val="00604D15"/>
    <w:rsid w:val="00604D5B"/>
    <w:rsid w:val="00604DFA"/>
    <w:rsid w:val="00604E82"/>
    <w:rsid w:val="006055AF"/>
    <w:rsid w:val="0060581F"/>
    <w:rsid w:val="00605BF4"/>
    <w:rsid w:val="00605D26"/>
    <w:rsid w:val="0060669E"/>
    <w:rsid w:val="00606757"/>
    <w:rsid w:val="006068DD"/>
    <w:rsid w:val="00606D9A"/>
    <w:rsid w:val="0060742E"/>
    <w:rsid w:val="00607457"/>
    <w:rsid w:val="00607F01"/>
    <w:rsid w:val="006101DD"/>
    <w:rsid w:val="00610271"/>
    <w:rsid w:val="00610C1E"/>
    <w:rsid w:val="00610CBC"/>
    <w:rsid w:val="00610D33"/>
    <w:rsid w:val="006121D6"/>
    <w:rsid w:val="006123F4"/>
    <w:rsid w:val="0061251C"/>
    <w:rsid w:val="006127AD"/>
    <w:rsid w:val="00612816"/>
    <w:rsid w:val="00612BFC"/>
    <w:rsid w:val="00612C9B"/>
    <w:rsid w:val="00612E7E"/>
    <w:rsid w:val="00612E88"/>
    <w:rsid w:val="00612F71"/>
    <w:rsid w:val="0061357F"/>
    <w:rsid w:val="006135BB"/>
    <w:rsid w:val="00614183"/>
    <w:rsid w:val="006142D2"/>
    <w:rsid w:val="00614486"/>
    <w:rsid w:val="00614891"/>
    <w:rsid w:val="00614B73"/>
    <w:rsid w:val="0061528A"/>
    <w:rsid w:val="006153B1"/>
    <w:rsid w:val="00615529"/>
    <w:rsid w:val="006165D4"/>
    <w:rsid w:val="00616EA5"/>
    <w:rsid w:val="006171CA"/>
    <w:rsid w:val="006205AB"/>
    <w:rsid w:val="00620702"/>
    <w:rsid w:val="00620874"/>
    <w:rsid w:val="00620902"/>
    <w:rsid w:val="00621149"/>
    <w:rsid w:val="006211DD"/>
    <w:rsid w:val="00621252"/>
    <w:rsid w:val="00621417"/>
    <w:rsid w:val="006214BF"/>
    <w:rsid w:val="00621F14"/>
    <w:rsid w:val="006224CE"/>
    <w:rsid w:val="006225A7"/>
    <w:rsid w:val="00622A12"/>
    <w:rsid w:val="00622AC1"/>
    <w:rsid w:val="00622ECF"/>
    <w:rsid w:val="00623494"/>
    <w:rsid w:val="00623907"/>
    <w:rsid w:val="00623912"/>
    <w:rsid w:val="006241CF"/>
    <w:rsid w:val="006245AB"/>
    <w:rsid w:val="00624C07"/>
    <w:rsid w:val="00624C72"/>
    <w:rsid w:val="00624DC7"/>
    <w:rsid w:val="00624FA3"/>
    <w:rsid w:val="00625365"/>
    <w:rsid w:val="00625980"/>
    <w:rsid w:val="00625E45"/>
    <w:rsid w:val="00625E54"/>
    <w:rsid w:val="006265A0"/>
    <w:rsid w:val="006278FA"/>
    <w:rsid w:val="00627B27"/>
    <w:rsid w:val="00627C3D"/>
    <w:rsid w:val="006315EF"/>
    <w:rsid w:val="00631686"/>
    <w:rsid w:val="00632F6B"/>
    <w:rsid w:val="00633709"/>
    <w:rsid w:val="00633B6A"/>
    <w:rsid w:val="00633E36"/>
    <w:rsid w:val="00633ED7"/>
    <w:rsid w:val="00633F57"/>
    <w:rsid w:val="0063407D"/>
    <w:rsid w:val="0063417C"/>
    <w:rsid w:val="006342A2"/>
    <w:rsid w:val="006343CB"/>
    <w:rsid w:val="006346E0"/>
    <w:rsid w:val="00634D6A"/>
    <w:rsid w:val="00634E37"/>
    <w:rsid w:val="0063511A"/>
    <w:rsid w:val="0063517E"/>
    <w:rsid w:val="00635508"/>
    <w:rsid w:val="00635552"/>
    <w:rsid w:val="00635588"/>
    <w:rsid w:val="0063603C"/>
    <w:rsid w:val="00636583"/>
    <w:rsid w:val="006365FC"/>
    <w:rsid w:val="0063692A"/>
    <w:rsid w:val="00636AE5"/>
    <w:rsid w:val="00636D3C"/>
    <w:rsid w:val="00636E8D"/>
    <w:rsid w:val="00637139"/>
    <w:rsid w:val="00637A87"/>
    <w:rsid w:val="0064037B"/>
    <w:rsid w:val="0064180E"/>
    <w:rsid w:val="00642A6C"/>
    <w:rsid w:val="00642A70"/>
    <w:rsid w:val="00642C45"/>
    <w:rsid w:val="00642C8D"/>
    <w:rsid w:val="00644113"/>
    <w:rsid w:val="00644C63"/>
    <w:rsid w:val="0064536C"/>
    <w:rsid w:val="006453DC"/>
    <w:rsid w:val="006455B0"/>
    <w:rsid w:val="00645848"/>
    <w:rsid w:val="00645891"/>
    <w:rsid w:val="00645AF8"/>
    <w:rsid w:val="0064622F"/>
    <w:rsid w:val="00646835"/>
    <w:rsid w:val="0064695A"/>
    <w:rsid w:val="0064696C"/>
    <w:rsid w:val="0064716D"/>
    <w:rsid w:val="0064722D"/>
    <w:rsid w:val="006473C5"/>
    <w:rsid w:val="00647568"/>
    <w:rsid w:val="0064758C"/>
    <w:rsid w:val="00647721"/>
    <w:rsid w:val="006477A6"/>
    <w:rsid w:val="00647FAF"/>
    <w:rsid w:val="0065057C"/>
    <w:rsid w:val="006507E6"/>
    <w:rsid w:val="00651063"/>
    <w:rsid w:val="00651170"/>
    <w:rsid w:val="00651347"/>
    <w:rsid w:val="006518F5"/>
    <w:rsid w:val="00651E90"/>
    <w:rsid w:val="00651FD4"/>
    <w:rsid w:val="00652210"/>
    <w:rsid w:val="0065223B"/>
    <w:rsid w:val="0065232D"/>
    <w:rsid w:val="00652621"/>
    <w:rsid w:val="0065277D"/>
    <w:rsid w:val="0065303B"/>
    <w:rsid w:val="00653220"/>
    <w:rsid w:val="00653282"/>
    <w:rsid w:val="00653474"/>
    <w:rsid w:val="00653A9D"/>
    <w:rsid w:val="00654445"/>
    <w:rsid w:val="00654C26"/>
    <w:rsid w:val="00655B41"/>
    <w:rsid w:val="00655B5B"/>
    <w:rsid w:val="00656099"/>
    <w:rsid w:val="00656533"/>
    <w:rsid w:val="006566C2"/>
    <w:rsid w:val="006573B3"/>
    <w:rsid w:val="00657816"/>
    <w:rsid w:val="00657A90"/>
    <w:rsid w:val="00657DBE"/>
    <w:rsid w:val="00657FB7"/>
    <w:rsid w:val="00660A35"/>
    <w:rsid w:val="00661133"/>
    <w:rsid w:val="006616F2"/>
    <w:rsid w:val="00661D3A"/>
    <w:rsid w:val="00661D67"/>
    <w:rsid w:val="00661ED4"/>
    <w:rsid w:val="0066219F"/>
    <w:rsid w:val="006623A1"/>
    <w:rsid w:val="0066277A"/>
    <w:rsid w:val="006628AA"/>
    <w:rsid w:val="00662AE3"/>
    <w:rsid w:val="00662C77"/>
    <w:rsid w:val="00662D92"/>
    <w:rsid w:val="006633EB"/>
    <w:rsid w:val="006634C9"/>
    <w:rsid w:val="00663518"/>
    <w:rsid w:val="00663B19"/>
    <w:rsid w:val="00664AF4"/>
    <w:rsid w:val="00664BD4"/>
    <w:rsid w:val="00664C33"/>
    <w:rsid w:val="006650CC"/>
    <w:rsid w:val="00665185"/>
    <w:rsid w:val="0066549F"/>
    <w:rsid w:val="00665958"/>
    <w:rsid w:val="00665DD5"/>
    <w:rsid w:val="00666970"/>
    <w:rsid w:val="00666ACD"/>
    <w:rsid w:val="00666D30"/>
    <w:rsid w:val="00666E87"/>
    <w:rsid w:val="00667114"/>
    <w:rsid w:val="00670018"/>
    <w:rsid w:val="00670354"/>
    <w:rsid w:val="0067046A"/>
    <w:rsid w:val="0067059E"/>
    <w:rsid w:val="0067077E"/>
    <w:rsid w:val="00670B3F"/>
    <w:rsid w:val="00670EEE"/>
    <w:rsid w:val="006714E2"/>
    <w:rsid w:val="00671A04"/>
    <w:rsid w:val="00671C0A"/>
    <w:rsid w:val="00671F93"/>
    <w:rsid w:val="00672095"/>
    <w:rsid w:val="00672553"/>
    <w:rsid w:val="00672E74"/>
    <w:rsid w:val="00673377"/>
    <w:rsid w:val="0067380E"/>
    <w:rsid w:val="00673939"/>
    <w:rsid w:val="006742D6"/>
    <w:rsid w:val="006752B7"/>
    <w:rsid w:val="00675626"/>
    <w:rsid w:val="00675FFF"/>
    <w:rsid w:val="006760AA"/>
    <w:rsid w:val="00676AF3"/>
    <w:rsid w:val="00677207"/>
    <w:rsid w:val="00677212"/>
    <w:rsid w:val="006773AB"/>
    <w:rsid w:val="00677516"/>
    <w:rsid w:val="00677D7E"/>
    <w:rsid w:val="00677E8F"/>
    <w:rsid w:val="00680527"/>
    <w:rsid w:val="00680B3F"/>
    <w:rsid w:val="00680FE5"/>
    <w:rsid w:val="006816A7"/>
    <w:rsid w:val="00682425"/>
    <w:rsid w:val="006826B0"/>
    <w:rsid w:val="006826E0"/>
    <w:rsid w:val="00682AC2"/>
    <w:rsid w:val="00682D31"/>
    <w:rsid w:val="00682F93"/>
    <w:rsid w:val="00683A00"/>
    <w:rsid w:val="00683BB4"/>
    <w:rsid w:val="00683C27"/>
    <w:rsid w:val="00683C96"/>
    <w:rsid w:val="00683ED4"/>
    <w:rsid w:val="00684019"/>
    <w:rsid w:val="006840DF"/>
    <w:rsid w:val="0068472A"/>
    <w:rsid w:val="00684B7F"/>
    <w:rsid w:val="00685616"/>
    <w:rsid w:val="0068580F"/>
    <w:rsid w:val="006865B3"/>
    <w:rsid w:val="006865D5"/>
    <w:rsid w:val="00686753"/>
    <w:rsid w:val="00686C5C"/>
    <w:rsid w:val="00687253"/>
    <w:rsid w:val="00687420"/>
    <w:rsid w:val="00687857"/>
    <w:rsid w:val="00687B41"/>
    <w:rsid w:val="00687EA7"/>
    <w:rsid w:val="00687EF3"/>
    <w:rsid w:val="00690111"/>
    <w:rsid w:val="00690541"/>
    <w:rsid w:val="00690FB3"/>
    <w:rsid w:val="006916DA"/>
    <w:rsid w:val="00691CF5"/>
    <w:rsid w:val="00691D96"/>
    <w:rsid w:val="0069248F"/>
    <w:rsid w:val="006924C4"/>
    <w:rsid w:val="006925D6"/>
    <w:rsid w:val="0069277B"/>
    <w:rsid w:val="006928D2"/>
    <w:rsid w:val="00692D9B"/>
    <w:rsid w:val="00692FBE"/>
    <w:rsid w:val="00693837"/>
    <w:rsid w:val="00693C40"/>
    <w:rsid w:val="00693E8B"/>
    <w:rsid w:val="00693EFA"/>
    <w:rsid w:val="00694274"/>
    <w:rsid w:val="00694E77"/>
    <w:rsid w:val="0069507F"/>
    <w:rsid w:val="006950A2"/>
    <w:rsid w:val="006953E8"/>
    <w:rsid w:val="00695A6D"/>
    <w:rsid w:val="00695E7B"/>
    <w:rsid w:val="00695F34"/>
    <w:rsid w:val="00696CB9"/>
    <w:rsid w:val="0069712E"/>
    <w:rsid w:val="0069738D"/>
    <w:rsid w:val="00697633"/>
    <w:rsid w:val="00697666"/>
    <w:rsid w:val="00697D18"/>
    <w:rsid w:val="006A0226"/>
    <w:rsid w:val="006A0413"/>
    <w:rsid w:val="006A05F1"/>
    <w:rsid w:val="006A09AD"/>
    <w:rsid w:val="006A0A3F"/>
    <w:rsid w:val="006A0A78"/>
    <w:rsid w:val="006A0E15"/>
    <w:rsid w:val="006A0ECE"/>
    <w:rsid w:val="006A0ED4"/>
    <w:rsid w:val="006A1060"/>
    <w:rsid w:val="006A176B"/>
    <w:rsid w:val="006A213C"/>
    <w:rsid w:val="006A28CA"/>
    <w:rsid w:val="006A2BB6"/>
    <w:rsid w:val="006A31F7"/>
    <w:rsid w:val="006A3C95"/>
    <w:rsid w:val="006A3CCC"/>
    <w:rsid w:val="006A45C0"/>
    <w:rsid w:val="006A4B06"/>
    <w:rsid w:val="006A4D96"/>
    <w:rsid w:val="006A5148"/>
    <w:rsid w:val="006A5183"/>
    <w:rsid w:val="006A591B"/>
    <w:rsid w:val="006A5BCA"/>
    <w:rsid w:val="006A5D81"/>
    <w:rsid w:val="006A6221"/>
    <w:rsid w:val="006A6275"/>
    <w:rsid w:val="006A63AC"/>
    <w:rsid w:val="006A67CE"/>
    <w:rsid w:val="006A6848"/>
    <w:rsid w:val="006A68BF"/>
    <w:rsid w:val="006A6ADB"/>
    <w:rsid w:val="006A7555"/>
    <w:rsid w:val="006A7B7E"/>
    <w:rsid w:val="006A7BCC"/>
    <w:rsid w:val="006B0340"/>
    <w:rsid w:val="006B04B1"/>
    <w:rsid w:val="006B0AC4"/>
    <w:rsid w:val="006B1029"/>
    <w:rsid w:val="006B18BC"/>
    <w:rsid w:val="006B1CE1"/>
    <w:rsid w:val="006B1E1A"/>
    <w:rsid w:val="006B1F13"/>
    <w:rsid w:val="006B2039"/>
    <w:rsid w:val="006B2942"/>
    <w:rsid w:val="006B2CC6"/>
    <w:rsid w:val="006B325B"/>
    <w:rsid w:val="006B3416"/>
    <w:rsid w:val="006B344D"/>
    <w:rsid w:val="006B3622"/>
    <w:rsid w:val="006B3C3C"/>
    <w:rsid w:val="006B4844"/>
    <w:rsid w:val="006B5288"/>
    <w:rsid w:val="006B563F"/>
    <w:rsid w:val="006B5692"/>
    <w:rsid w:val="006B586D"/>
    <w:rsid w:val="006B5A6B"/>
    <w:rsid w:val="006B5CA3"/>
    <w:rsid w:val="006B5EB4"/>
    <w:rsid w:val="006B6354"/>
    <w:rsid w:val="006B6361"/>
    <w:rsid w:val="006B6D21"/>
    <w:rsid w:val="006B6FDA"/>
    <w:rsid w:val="006B7405"/>
    <w:rsid w:val="006B7876"/>
    <w:rsid w:val="006B79E6"/>
    <w:rsid w:val="006B7BC7"/>
    <w:rsid w:val="006C07B3"/>
    <w:rsid w:val="006C0CBC"/>
    <w:rsid w:val="006C0CE6"/>
    <w:rsid w:val="006C21CC"/>
    <w:rsid w:val="006C22B6"/>
    <w:rsid w:val="006C22EE"/>
    <w:rsid w:val="006C27CF"/>
    <w:rsid w:val="006C28E1"/>
    <w:rsid w:val="006C2B10"/>
    <w:rsid w:val="006C2D4C"/>
    <w:rsid w:val="006C2E09"/>
    <w:rsid w:val="006C306B"/>
    <w:rsid w:val="006C33DA"/>
    <w:rsid w:val="006C342E"/>
    <w:rsid w:val="006C36F7"/>
    <w:rsid w:val="006C42D8"/>
    <w:rsid w:val="006C4B47"/>
    <w:rsid w:val="006C51C3"/>
    <w:rsid w:val="006C5504"/>
    <w:rsid w:val="006C55EF"/>
    <w:rsid w:val="006C5B21"/>
    <w:rsid w:val="006C5BD0"/>
    <w:rsid w:val="006C5C96"/>
    <w:rsid w:val="006C5E22"/>
    <w:rsid w:val="006C5FCA"/>
    <w:rsid w:val="006C608E"/>
    <w:rsid w:val="006C6172"/>
    <w:rsid w:val="006C6A2E"/>
    <w:rsid w:val="006C73FE"/>
    <w:rsid w:val="006C7949"/>
    <w:rsid w:val="006C7DB0"/>
    <w:rsid w:val="006C7F83"/>
    <w:rsid w:val="006D0406"/>
    <w:rsid w:val="006D04A4"/>
    <w:rsid w:val="006D0654"/>
    <w:rsid w:val="006D0D8F"/>
    <w:rsid w:val="006D10F9"/>
    <w:rsid w:val="006D189E"/>
    <w:rsid w:val="006D194C"/>
    <w:rsid w:val="006D2031"/>
    <w:rsid w:val="006D211B"/>
    <w:rsid w:val="006D268C"/>
    <w:rsid w:val="006D275C"/>
    <w:rsid w:val="006D2DC4"/>
    <w:rsid w:val="006D302D"/>
    <w:rsid w:val="006D3285"/>
    <w:rsid w:val="006D36E7"/>
    <w:rsid w:val="006D3ABA"/>
    <w:rsid w:val="006D3E43"/>
    <w:rsid w:val="006D41D1"/>
    <w:rsid w:val="006D42DA"/>
    <w:rsid w:val="006D43D6"/>
    <w:rsid w:val="006D45AD"/>
    <w:rsid w:val="006D46D3"/>
    <w:rsid w:val="006D4896"/>
    <w:rsid w:val="006D5C15"/>
    <w:rsid w:val="006D5CFD"/>
    <w:rsid w:val="006D5E2E"/>
    <w:rsid w:val="006D5F25"/>
    <w:rsid w:val="006D61D7"/>
    <w:rsid w:val="006D6347"/>
    <w:rsid w:val="006D63C5"/>
    <w:rsid w:val="006D652C"/>
    <w:rsid w:val="006D67AC"/>
    <w:rsid w:val="006D67C8"/>
    <w:rsid w:val="006D6C8E"/>
    <w:rsid w:val="006D709E"/>
    <w:rsid w:val="006D764E"/>
    <w:rsid w:val="006D7797"/>
    <w:rsid w:val="006E03BD"/>
    <w:rsid w:val="006E0685"/>
    <w:rsid w:val="006E0705"/>
    <w:rsid w:val="006E0769"/>
    <w:rsid w:val="006E079A"/>
    <w:rsid w:val="006E083A"/>
    <w:rsid w:val="006E0A65"/>
    <w:rsid w:val="006E12F9"/>
    <w:rsid w:val="006E211F"/>
    <w:rsid w:val="006E27EC"/>
    <w:rsid w:val="006E2B79"/>
    <w:rsid w:val="006E2DB1"/>
    <w:rsid w:val="006E305F"/>
    <w:rsid w:val="006E30C9"/>
    <w:rsid w:val="006E3500"/>
    <w:rsid w:val="006E39CB"/>
    <w:rsid w:val="006E3AF8"/>
    <w:rsid w:val="006E45EC"/>
    <w:rsid w:val="006E476A"/>
    <w:rsid w:val="006E4BB1"/>
    <w:rsid w:val="006E4E54"/>
    <w:rsid w:val="006E4F56"/>
    <w:rsid w:val="006E5149"/>
    <w:rsid w:val="006E5B47"/>
    <w:rsid w:val="006E6135"/>
    <w:rsid w:val="006E6CBE"/>
    <w:rsid w:val="006E6D2F"/>
    <w:rsid w:val="006E6DDE"/>
    <w:rsid w:val="006E71FC"/>
    <w:rsid w:val="006E7DA6"/>
    <w:rsid w:val="006E7F8E"/>
    <w:rsid w:val="006F0734"/>
    <w:rsid w:val="006F0838"/>
    <w:rsid w:val="006F08A1"/>
    <w:rsid w:val="006F0AAE"/>
    <w:rsid w:val="006F0C9D"/>
    <w:rsid w:val="006F0EBD"/>
    <w:rsid w:val="006F0F2A"/>
    <w:rsid w:val="006F1BF3"/>
    <w:rsid w:val="006F2528"/>
    <w:rsid w:val="006F285E"/>
    <w:rsid w:val="006F2B81"/>
    <w:rsid w:val="006F2CBE"/>
    <w:rsid w:val="006F2CF3"/>
    <w:rsid w:val="006F3041"/>
    <w:rsid w:val="006F3805"/>
    <w:rsid w:val="006F3CC8"/>
    <w:rsid w:val="006F3E2C"/>
    <w:rsid w:val="006F3F73"/>
    <w:rsid w:val="006F40BB"/>
    <w:rsid w:val="006F46C2"/>
    <w:rsid w:val="006F4771"/>
    <w:rsid w:val="006F4A4C"/>
    <w:rsid w:val="006F4BA5"/>
    <w:rsid w:val="006F526F"/>
    <w:rsid w:val="006F58DD"/>
    <w:rsid w:val="006F5C92"/>
    <w:rsid w:val="006F5D2D"/>
    <w:rsid w:val="006F5DDC"/>
    <w:rsid w:val="006F5F82"/>
    <w:rsid w:val="006F62A0"/>
    <w:rsid w:val="006F7159"/>
    <w:rsid w:val="006F721F"/>
    <w:rsid w:val="006F750D"/>
    <w:rsid w:val="007002D3"/>
    <w:rsid w:val="007006AD"/>
    <w:rsid w:val="00700D6A"/>
    <w:rsid w:val="00700DB9"/>
    <w:rsid w:val="00700FF2"/>
    <w:rsid w:val="007012B9"/>
    <w:rsid w:val="0070186A"/>
    <w:rsid w:val="00701DFF"/>
    <w:rsid w:val="0070262F"/>
    <w:rsid w:val="007026A8"/>
    <w:rsid w:val="0070280D"/>
    <w:rsid w:val="007029D4"/>
    <w:rsid w:val="00702C52"/>
    <w:rsid w:val="00704251"/>
    <w:rsid w:val="007047F4"/>
    <w:rsid w:val="00704984"/>
    <w:rsid w:val="00704A5C"/>
    <w:rsid w:val="00704C26"/>
    <w:rsid w:val="00704D52"/>
    <w:rsid w:val="00704F64"/>
    <w:rsid w:val="007051FF"/>
    <w:rsid w:val="0070548C"/>
    <w:rsid w:val="007058CA"/>
    <w:rsid w:val="00705E18"/>
    <w:rsid w:val="00705F16"/>
    <w:rsid w:val="00706302"/>
    <w:rsid w:val="007063DA"/>
    <w:rsid w:val="007068F4"/>
    <w:rsid w:val="00706D86"/>
    <w:rsid w:val="00706E95"/>
    <w:rsid w:val="00710372"/>
    <w:rsid w:val="0071043D"/>
    <w:rsid w:val="007105C4"/>
    <w:rsid w:val="0071073B"/>
    <w:rsid w:val="007107DF"/>
    <w:rsid w:val="00710A0B"/>
    <w:rsid w:val="00710BF3"/>
    <w:rsid w:val="00710D3B"/>
    <w:rsid w:val="007116A0"/>
    <w:rsid w:val="007116C3"/>
    <w:rsid w:val="00711B05"/>
    <w:rsid w:val="00711D10"/>
    <w:rsid w:val="00711D9A"/>
    <w:rsid w:val="00711DB7"/>
    <w:rsid w:val="00711E68"/>
    <w:rsid w:val="00712A98"/>
    <w:rsid w:val="00713020"/>
    <w:rsid w:val="00713050"/>
    <w:rsid w:val="00713073"/>
    <w:rsid w:val="007130D5"/>
    <w:rsid w:val="007134A8"/>
    <w:rsid w:val="007138AC"/>
    <w:rsid w:val="00713CD8"/>
    <w:rsid w:val="007148AA"/>
    <w:rsid w:val="00714988"/>
    <w:rsid w:val="00714EF1"/>
    <w:rsid w:val="007154E5"/>
    <w:rsid w:val="007156F5"/>
    <w:rsid w:val="00715E54"/>
    <w:rsid w:val="007161D7"/>
    <w:rsid w:val="00716459"/>
    <w:rsid w:val="00716538"/>
    <w:rsid w:val="0071667B"/>
    <w:rsid w:val="007166CC"/>
    <w:rsid w:val="00716A16"/>
    <w:rsid w:val="00716F62"/>
    <w:rsid w:val="00717CBA"/>
    <w:rsid w:val="00717D4A"/>
    <w:rsid w:val="00717EF5"/>
    <w:rsid w:val="00720754"/>
    <w:rsid w:val="00720F43"/>
    <w:rsid w:val="00721108"/>
    <w:rsid w:val="00721493"/>
    <w:rsid w:val="00721B7F"/>
    <w:rsid w:val="00721BFF"/>
    <w:rsid w:val="00721F5D"/>
    <w:rsid w:val="0072268A"/>
    <w:rsid w:val="00722D87"/>
    <w:rsid w:val="007230E4"/>
    <w:rsid w:val="0072368F"/>
    <w:rsid w:val="00723E01"/>
    <w:rsid w:val="00723E31"/>
    <w:rsid w:val="007241E7"/>
    <w:rsid w:val="0072422F"/>
    <w:rsid w:val="0072457D"/>
    <w:rsid w:val="007251DE"/>
    <w:rsid w:val="007251F3"/>
    <w:rsid w:val="00725479"/>
    <w:rsid w:val="007259F1"/>
    <w:rsid w:val="00725A3E"/>
    <w:rsid w:val="007272FB"/>
    <w:rsid w:val="00727ABD"/>
    <w:rsid w:val="00727B0A"/>
    <w:rsid w:val="00730054"/>
    <w:rsid w:val="007300AE"/>
    <w:rsid w:val="007300EE"/>
    <w:rsid w:val="00730C12"/>
    <w:rsid w:val="00730DA7"/>
    <w:rsid w:val="00730EE1"/>
    <w:rsid w:val="0073100B"/>
    <w:rsid w:val="00731337"/>
    <w:rsid w:val="007313CC"/>
    <w:rsid w:val="00731618"/>
    <w:rsid w:val="007317B7"/>
    <w:rsid w:val="00731A27"/>
    <w:rsid w:val="007320A2"/>
    <w:rsid w:val="007326CD"/>
    <w:rsid w:val="00732832"/>
    <w:rsid w:val="00732A8F"/>
    <w:rsid w:val="00732ACE"/>
    <w:rsid w:val="00732AFF"/>
    <w:rsid w:val="00734129"/>
    <w:rsid w:val="00734193"/>
    <w:rsid w:val="0073456B"/>
    <w:rsid w:val="007348C3"/>
    <w:rsid w:val="00734A16"/>
    <w:rsid w:val="00734DCD"/>
    <w:rsid w:val="00734E12"/>
    <w:rsid w:val="007351EE"/>
    <w:rsid w:val="00735ADC"/>
    <w:rsid w:val="00735EDF"/>
    <w:rsid w:val="00736369"/>
    <w:rsid w:val="007374B0"/>
    <w:rsid w:val="0073797D"/>
    <w:rsid w:val="00737A1E"/>
    <w:rsid w:val="00737D30"/>
    <w:rsid w:val="00737D57"/>
    <w:rsid w:val="00737E44"/>
    <w:rsid w:val="0074023B"/>
    <w:rsid w:val="0074083A"/>
    <w:rsid w:val="00740CF9"/>
    <w:rsid w:val="00740D2A"/>
    <w:rsid w:val="00740DCF"/>
    <w:rsid w:val="00740DF3"/>
    <w:rsid w:val="00741006"/>
    <w:rsid w:val="00741027"/>
    <w:rsid w:val="007411EC"/>
    <w:rsid w:val="007413BD"/>
    <w:rsid w:val="0074257A"/>
    <w:rsid w:val="00742F45"/>
    <w:rsid w:val="00742F55"/>
    <w:rsid w:val="00743141"/>
    <w:rsid w:val="0074321C"/>
    <w:rsid w:val="0074331C"/>
    <w:rsid w:val="00743855"/>
    <w:rsid w:val="00743E5C"/>
    <w:rsid w:val="00743F17"/>
    <w:rsid w:val="007441D6"/>
    <w:rsid w:val="00744249"/>
    <w:rsid w:val="0074540C"/>
    <w:rsid w:val="00745605"/>
    <w:rsid w:val="00745ACC"/>
    <w:rsid w:val="00746118"/>
    <w:rsid w:val="00746472"/>
    <w:rsid w:val="00746E7B"/>
    <w:rsid w:val="00747973"/>
    <w:rsid w:val="007500DA"/>
    <w:rsid w:val="007500F1"/>
    <w:rsid w:val="0075044D"/>
    <w:rsid w:val="00750471"/>
    <w:rsid w:val="007504F5"/>
    <w:rsid w:val="00750713"/>
    <w:rsid w:val="00750EA0"/>
    <w:rsid w:val="00750EE7"/>
    <w:rsid w:val="0075115B"/>
    <w:rsid w:val="0075135A"/>
    <w:rsid w:val="00751D05"/>
    <w:rsid w:val="00751FF6"/>
    <w:rsid w:val="00752C1D"/>
    <w:rsid w:val="00752D3A"/>
    <w:rsid w:val="0075331E"/>
    <w:rsid w:val="007539DF"/>
    <w:rsid w:val="00753B6E"/>
    <w:rsid w:val="00753D16"/>
    <w:rsid w:val="0075410E"/>
    <w:rsid w:val="00754430"/>
    <w:rsid w:val="0075478C"/>
    <w:rsid w:val="00754CED"/>
    <w:rsid w:val="00754DF2"/>
    <w:rsid w:val="00754E5C"/>
    <w:rsid w:val="00754E7A"/>
    <w:rsid w:val="007552F4"/>
    <w:rsid w:val="00755554"/>
    <w:rsid w:val="00755555"/>
    <w:rsid w:val="0075600F"/>
    <w:rsid w:val="00756623"/>
    <w:rsid w:val="00756BD7"/>
    <w:rsid w:val="00756C22"/>
    <w:rsid w:val="00756DBC"/>
    <w:rsid w:val="00756FD0"/>
    <w:rsid w:val="00757231"/>
    <w:rsid w:val="007573CD"/>
    <w:rsid w:val="007576C0"/>
    <w:rsid w:val="00757A41"/>
    <w:rsid w:val="00757BDE"/>
    <w:rsid w:val="00757DA0"/>
    <w:rsid w:val="007601EB"/>
    <w:rsid w:val="007601F4"/>
    <w:rsid w:val="007602F1"/>
    <w:rsid w:val="00760313"/>
    <w:rsid w:val="0076119D"/>
    <w:rsid w:val="0076143B"/>
    <w:rsid w:val="0076155B"/>
    <w:rsid w:val="00761656"/>
    <w:rsid w:val="007619C9"/>
    <w:rsid w:val="00762117"/>
    <w:rsid w:val="00762146"/>
    <w:rsid w:val="007622AC"/>
    <w:rsid w:val="0076249A"/>
    <w:rsid w:val="0076279D"/>
    <w:rsid w:val="00762C7C"/>
    <w:rsid w:val="00762D9E"/>
    <w:rsid w:val="007638CB"/>
    <w:rsid w:val="0076390A"/>
    <w:rsid w:val="007639A6"/>
    <w:rsid w:val="00763AFC"/>
    <w:rsid w:val="00763C90"/>
    <w:rsid w:val="00763E5C"/>
    <w:rsid w:val="00763E82"/>
    <w:rsid w:val="00763F0B"/>
    <w:rsid w:val="007640FF"/>
    <w:rsid w:val="00764A78"/>
    <w:rsid w:val="00764CEA"/>
    <w:rsid w:val="00764E95"/>
    <w:rsid w:val="00764F73"/>
    <w:rsid w:val="00765485"/>
    <w:rsid w:val="0076554C"/>
    <w:rsid w:val="00765A6A"/>
    <w:rsid w:val="007663F6"/>
    <w:rsid w:val="00766EFB"/>
    <w:rsid w:val="00767013"/>
    <w:rsid w:val="00767349"/>
    <w:rsid w:val="0076773F"/>
    <w:rsid w:val="007679C9"/>
    <w:rsid w:val="00767B4F"/>
    <w:rsid w:val="00767E4C"/>
    <w:rsid w:val="00767EFD"/>
    <w:rsid w:val="0077047A"/>
    <w:rsid w:val="007705AB"/>
    <w:rsid w:val="00770679"/>
    <w:rsid w:val="007706C5"/>
    <w:rsid w:val="007709BA"/>
    <w:rsid w:val="00770B4E"/>
    <w:rsid w:val="00770BE8"/>
    <w:rsid w:val="00770CDE"/>
    <w:rsid w:val="00771017"/>
    <w:rsid w:val="00771208"/>
    <w:rsid w:val="007716CC"/>
    <w:rsid w:val="00771CE0"/>
    <w:rsid w:val="00771EE7"/>
    <w:rsid w:val="00772085"/>
    <w:rsid w:val="00772257"/>
    <w:rsid w:val="007723BE"/>
    <w:rsid w:val="0077274E"/>
    <w:rsid w:val="00772850"/>
    <w:rsid w:val="0077295A"/>
    <w:rsid w:val="00772964"/>
    <w:rsid w:val="00772ED9"/>
    <w:rsid w:val="00773254"/>
    <w:rsid w:val="0077336C"/>
    <w:rsid w:val="00773DBA"/>
    <w:rsid w:val="00774186"/>
    <w:rsid w:val="0077445E"/>
    <w:rsid w:val="007747C9"/>
    <w:rsid w:val="007747E1"/>
    <w:rsid w:val="00774845"/>
    <w:rsid w:val="00774A3F"/>
    <w:rsid w:val="00774CB6"/>
    <w:rsid w:val="00774F9E"/>
    <w:rsid w:val="00774FE2"/>
    <w:rsid w:val="007752CD"/>
    <w:rsid w:val="00775689"/>
    <w:rsid w:val="007758DA"/>
    <w:rsid w:val="00776826"/>
    <w:rsid w:val="0077700A"/>
    <w:rsid w:val="00777089"/>
    <w:rsid w:val="007771DC"/>
    <w:rsid w:val="007775F9"/>
    <w:rsid w:val="007802F6"/>
    <w:rsid w:val="00780346"/>
    <w:rsid w:val="00780531"/>
    <w:rsid w:val="00780D31"/>
    <w:rsid w:val="00780DD4"/>
    <w:rsid w:val="007810B7"/>
    <w:rsid w:val="007818AF"/>
    <w:rsid w:val="00781A4B"/>
    <w:rsid w:val="00781BB6"/>
    <w:rsid w:val="00781C20"/>
    <w:rsid w:val="00782140"/>
    <w:rsid w:val="007823E1"/>
    <w:rsid w:val="00782425"/>
    <w:rsid w:val="007829C8"/>
    <w:rsid w:val="00782E1C"/>
    <w:rsid w:val="00782FFD"/>
    <w:rsid w:val="007833F8"/>
    <w:rsid w:val="0078366E"/>
    <w:rsid w:val="00783AF0"/>
    <w:rsid w:val="00783B07"/>
    <w:rsid w:val="00783E71"/>
    <w:rsid w:val="007840C6"/>
    <w:rsid w:val="00784495"/>
    <w:rsid w:val="00784925"/>
    <w:rsid w:val="00784A5C"/>
    <w:rsid w:val="00784FEA"/>
    <w:rsid w:val="00785D28"/>
    <w:rsid w:val="00786402"/>
    <w:rsid w:val="007868AD"/>
    <w:rsid w:val="00786AAF"/>
    <w:rsid w:val="00787196"/>
    <w:rsid w:val="0078742D"/>
    <w:rsid w:val="0078767F"/>
    <w:rsid w:val="00787941"/>
    <w:rsid w:val="0079049C"/>
    <w:rsid w:val="007906BF"/>
    <w:rsid w:val="007909D1"/>
    <w:rsid w:val="007912F7"/>
    <w:rsid w:val="00791720"/>
    <w:rsid w:val="00791A8F"/>
    <w:rsid w:val="00791C28"/>
    <w:rsid w:val="00791DD2"/>
    <w:rsid w:val="007922B6"/>
    <w:rsid w:val="007922EE"/>
    <w:rsid w:val="007925A3"/>
    <w:rsid w:val="0079273D"/>
    <w:rsid w:val="007927EA"/>
    <w:rsid w:val="007928AF"/>
    <w:rsid w:val="007929F2"/>
    <w:rsid w:val="00792DF0"/>
    <w:rsid w:val="00793523"/>
    <w:rsid w:val="00793E8A"/>
    <w:rsid w:val="00794055"/>
    <w:rsid w:val="00795047"/>
    <w:rsid w:val="007952EF"/>
    <w:rsid w:val="00795771"/>
    <w:rsid w:val="00796165"/>
    <w:rsid w:val="007961DC"/>
    <w:rsid w:val="00796374"/>
    <w:rsid w:val="00796B33"/>
    <w:rsid w:val="00796DF9"/>
    <w:rsid w:val="007973B7"/>
    <w:rsid w:val="007977D0"/>
    <w:rsid w:val="00797CE7"/>
    <w:rsid w:val="007A0004"/>
    <w:rsid w:val="007A030F"/>
    <w:rsid w:val="007A052C"/>
    <w:rsid w:val="007A093D"/>
    <w:rsid w:val="007A0D22"/>
    <w:rsid w:val="007A0DDB"/>
    <w:rsid w:val="007A1A9E"/>
    <w:rsid w:val="007A1C35"/>
    <w:rsid w:val="007A20A7"/>
    <w:rsid w:val="007A20F6"/>
    <w:rsid w:val="007A24A2"/>
    <w:rsid w:val="007A2CB4"/>
    <w:rsid w:val="007A2DAB"/>
    <w:rsid w:val="007A333A"/>
    <w:rsid w:val="007A33A3"/>
    <w:rsid w:val="007A365B"/>
    <w:rsid w:val="007A39F8"/>
    <w:rsid w:val="007A4089"/>
    <w:rsid w:val="007A416D"/>
    <w:rsid w:val="007A496A"/>
    <w:rsid w:val="007A4B55"/>
    <w:rsid w:val="007A507F"/>
    <w:rsid w:val="007A5582"/>
    <w:rsid w:val="007A5AFF"/>
    <w:rsid w:val="007A5F29"/>
    <w:rsid w:val="007A5FED"/>
    <w:rsid w:val="007A66DF"/>
    <w:rsid w:val="007A6A84"/>
    <w:rsid w:val="007A6DAB"/>
    <w:rsid w:val="007A7C81"/>
    <w:rsid w:val="007A7C90"/>
    <w:rsid w:val="007B011E"/>
    <w:rsid w:val="007B01E5"/>
    <w:rsid w:val="007B0610"/>
    <w:rsid w:val="007B0D95"/>
    <w:rsid w:val="007B0E01"/>
    <w:rsid w:val="007B1187"/>
    <w:rsid w:val="007B1339"/>
    <w:rsid w:val="007B193D"/>
    <w:rsid w:val="007B2A38"/>
    <w:rsid w:val="007B2A43"/>
    <w:rsid w:val="007B4438"/>
    <w:rsid w:val="007B4AD1"/>
    <w:rsid w:val="007B5129"/>
    <w:rsid w:val="007B5553"/>
    <w:rsid w:val="007B581C"/>
    <w:rsid w:val="007B5855"/>
    <w:rsid w:val="007B5C20"/>
    <w:rsid w:val="007B616E"/>
    <w:rsid w:val="007B688F"/>
    <w:rsid w:val="007B6F95"/>
    <w:rsid w:val="007B70FA"/>
    <w:rsid w:val="007B7551"/>
    <w:rsid w:val="007B7753"/>
    <w:rsid w:val="007C054D"/>
    <w:rsid w:val="007C0CB6"/>
    <w:rsid w:val="007C0DF4"/>
    <w:rsid w:val="007C0F95"/>
    <w:rsid w:val="007C1C77"/>
    <w:rsid w:val="007C2714"/>
    <w:rsid w:val="007C273B"/>
    <w:rsid w:val="007C292C"/>
    <w:rsid w:val="007C3376"/>
    <w:rsid w:val="007C34C5"/>
    <w:rsid w:val="007C35EF"/>
    <w:rsid w:val="007C364B"/>
    <w:rsid w:val="007C3AA1"/>
    <w:rsid w:val="007C41C4"/>
    <w:rsid w:val="007C41F0"/>
    <w:rsid w:val="007C45B9"/>
    <w:rsid w:val="007C4755"/>
    <w:rsid w:val="007C4888"/>
    <w:rsid w:val="007C4DDA"/>
    <w:rsid w:val="007C4E78"/>
    <w:rsid w:val="007C58EA"/>
    <w:rsid w:val="007C5B44"/>
    <w:rsid w:val="007C5DD5"/>
    <w:rsid w:val="007C6709"/>
    <w:rsid w:val="007C6C5D"/>
    <w:rsid w:val="007C6D7A"/>
    <w:rsid w:val="007C72B7"/>
    <w:rsid w:val="007C7BD8"/>
    <w:rsid w:val="007C7EEB"/>
    <w:rsid w:val="007D09FD"/>
    <w:rsid w:val="007D0D5C"/>
    <w:rsid w:val="007D0E8D"/>
    <w:rsid w:val="007D0F22"/>
    <w:rsid w:val="007D1200"/>
    <w:rsid w:val="007D183F"/>
    <w:rsid w:val="007D1986"/>
    <w:rsid w:val="007D2BA5"/>
    <w:rsid w:val="007D2BC3"/>
    <w:rsid w:val="007D2BEB"/>
    <w:rsid w:val="007D36ED"/>
    <w:rsid w:val="007D3957"/>
    <w:rsid w:val="007D3B5E"/>
    <w:rsid w:val="007D3DCE"/>
    <w:rsid w:val="007D477A"/>
    <w:rsid w:val="007D4D33"/>
    <w:rsid w:val="007D4E44"/>
    <w:rsid w:val="007D5433"/>
    <w:rsid w:val="007D579C"/>
    <w:rsid w:val="007D58D0"/>
    <w:rsid w:val="007D5A5C"/>
    <w:rsid w:val="007D5B64"/>
    <w:rsid w:val="007D5C7F"/>
    <w:rsid w:val="007D6254"/>
    <w:rsid w:val="007D6E42"/>
    <w:rsid w:val="007D72CD"/>
    <w:rsid w:val="007D734E"/>
    <w:rsid w:val="007D74FD"/>
    <w:rsid w:val="007D76C1"/>
    <w:rsid w:val="007D7A64"/>
    <w:rsid w:val="007E057E"/>
    <w:rsid w:val="007E0F1C"/>
    <w:rsid w:val="007E1607"/>
    <w:rsid w:val="007E19CE"/>
    <w:rsid w:val="007E1A57"/>
    <w:rsid w:val="007E2264"/>
    <w:rsid w:val="007E2499"/>
    <w:rsid w:val="007E2504"/>
    <w:rsid w:val="007E29D7"/>
    <w:rsid w:val="007E29F6"/>
    <w:rsid w:val="007E2DA3"/>
    <w:rsid w:val="007E2E62"/>
    <w:rsid w:val="007E2E84"/>
    <w:rsid w:val="007E38EE"/>
    <w:rsid w:val="007E3DB9"/>
    <w:rsid w:val="007E40E3"/>
    <w:rsid w:val="007E4AE8"/>
    <w:rsid w:val="007E4F71"/>
    <w:rsid w:val="007E515E"/>
    <w:rsid w:val="007E58D7"/>
    <w:rsid w:val="007E6364"/>
    <w:rsid w:val="007E63A7"/>
    <w:rsid w:val="007E66DD"/>
    <w:rsid w:val="007E6A11"/>
    <w:rsid w:val="007E6A79"/>
    <w:rsid w:val="007E6A95"/>
    <w:rsid w:val="007E6C19"/>
    <w:rsid w:val="007E6E9D"/>
    <w:rsid w:val="007E7151"/>
    <w:rsid w:val="007E783A"/>
    <w:rsid w:val="007F04D0"/>
    <w:rsid w:val="007F09BC"/>
    <w:rsid w:val="007F0B45"/>
    <w:rsid w:val="007F0D96"/>
    <w:rsid w:val="007F114A"/>
    <w:rsid w:val="007F12CC"/>
    <w:rsid w:val="007F19B8"/>
    <w:rsid w:val="007F1F5D"/>
    <w:rsid w:val="007F29FC"/>
    <w:rsid w:val="007F2AAB"/>
    <w:rsid w:val="007F2E8B"/>
    <w:rsid w:val="007F2F1D"/>
    <w:rsid w:val="007F325B"/>
    <w:rsid w:val="007F3382"/>
    <w:rsid w:val="007F38B0"/>
    <w:rsid w:val="007F3A61"/>
    <w:rsid w:val="007F3F5D"/>
    <w:rsid w:val="007F41E8"/>
    <w:rsid w:val="007F448B"/>
    <w:rsid w:val="007F4922"/>
    <w:rsid w:val="007F4B40"/>
    <w:rsid w:val="007F4E9B"/>
    <w:rsid w:val="007F5441"/>
    <w:rsid w:val="007F586D"/>
    <w:rsid w:val="007F5CC2"/>
    <w:rsid w:val="007F612F"/>
    <w:rsid w:val="007F68B7"/>
    <w:rsid w:val="007F6AA7"/>
    <w:rsid w:val="007F75A5"/>
    <w:rsid w:val="007F77C9"/>
    <w:rsid w:val="007F792C"/>
    <w:rsid w:val="007F7A52"/>
    <w:rsid w:val="007F7FC4"/>
    <w:rsid w:val="0080033B"/>
    <w:rsid w:val="0080058F"/>
    <w:rsid w:val="008007EB"/>
    <w:rsid w:val="00800D9D"/>
    <w:rsid w:val="00801024"/>
    <w:rsid w:val="00801070"/>
    <w:rsid w:val="008015A3"/>
    <w:rsid w:val="00801AF4"/>
    <w:rsid w:val="00801D7A"/>
    <w:rsid w:val="0080248E"/>
    <w:rsid w:val="00802673"/>
    <w:rsid w:val="008029D9"/>
    <w:rsid w:val="00802BB1"/>
    <w:rsid w:val="00802C6B"/>
    <w:rsid w:val="0080324C"/>
    <w:rsid w:val="00803BFA"/>
    <w:rsid w:val="00803E46"/>
    <w:rsid w:val="008040F8"/>
    <w:rsid w:val="00804390"/>
    <w:rsid w:val="00804533"/>
    <w:rsid w:val="008046A4"/>
    <w:rsid w:val="00804950"/>
    <w:rsid w:val="00804EEF"/>
    <w:rsid w:val="0080514A"/>
    <w:rsid w:val="0080541D"/>
    <w:rsid w:val="00805428"/>
    <w:rsid w:val="008056D2"/>
    <w:rsid w:val="00805B40"/>
    <w:rsid w:val="00805B8B"/>
    <w:rsid w:val="00805BD4"/>
    <w:rsid w:val="00805E8B"/>
    <w:rsid w:val="00805F06"/>
    <w:rsid w:val="00806036"/>
    <w:rsid w:val="00806056"/>
    <w:rsid w:val="008066AA"/>
    <w:rsid w:val="00806883"/>
    <w:rsid w:val="00806B45"/>
    <w:rsid w:val="00806C4A"/>
    <w:rsid w:val="00806EA8"/>
    <w:rsid w:val="0080701C"/>
    <w:rsid w:val="008071AB"/>
    <w:rsid w:val="0080756E"/>
    <w:rsid w:val="00807BCF"/>
    <w:rsid w:val="00807BE9"/>
    <w:rsid w:val="00807C06"/>
    <w:rsid w:val="00807FC2"/>
    <w:rsid w:val="008102AB"/>
    <w:rsid w:val="008105A3"/>
    <w:rsid w:val="00810A78"/>
    <w:rsid w:val="008110DF"/>
    <w:rsid w:val="008112B4"/>
    <w:rsid w:val="00811401"/>
    <w:rsid w:val="008114B0"/>
    <w:rsid w:val="0081156E"/>
    <w:rsid w:val="00811728"/>
    <w:rsid w:val="00811D1F"/>
    <w:rsid w:val="0081253E"/>
    <w:rsid w:val="00812830"/>
    <w:rsid w:val="00812A1E"/>
    <w:rsid w:val="00813140"/>
    <w:rsid w:val="008131A8"/>
    <w:rsid w:val="008133E9"/>
    <w:rsid w:val="0081379F"/>
    <w:rsid w:val="008139B0"/>
    <w:rsid w:val="00813C9A"/>
    <w:rsid w:val="0081449B"/>
    <w:rsid w:val="0081477D"/>
    <w:rsid w:val="008147D2"/>
    <w:rsid w:val="00814988"/>
    <w:rsid w:val="00814B9C"/>
    <w:rsid w:val="008151C5"/>
    <w:rsid w:val="00815385"/>
    <w:rsid w:val="00816080"/>
    <w:rsid w:val="00816821"/>
    <w:rsid w:val="00816A8D"/>
    <w:rsid w:val="00817550"/>
    <w:rsid w:val="00817A4E"/>
    <w:rsid w:val="00817AF6"/>
    <w:rsid w:val="00817D8D"/>
    <w:rsid w:val="00820249"/>
    <w:rsid w:val="00820388"/>
    <w:rsid w:val="00820415"/>
    <w:rsid w:val="008204CC"/>
    <w:rsid w:val="00820521"/>
    <w:rsid w:val="0082071E"/>
    <w:rsid w:val="00820A94"/>
    <w:rsid w:val="008211F8"/>
    <w:rsid w:val="00821532"/>
    <w:rsid w:val="00821597"/>
    <w:rsid w:val="008217BF"/>
    <w:rsid w:val="00821860"/>
    <w:rsid w:val="00821B89"/>
    <w:rsid w:val="00821F76"/>
    <w:rsid w:val="008220E5"/>
    <w:rsid w:val="00822266"/>
    <w:rsid w:val="0082272B"/>
    <w:rsid w:val="00822887"/>
    <w:rsid w:val="00822AE2"/>
    <w:rsid w:val="008234D2"/>
    <w:rsid w:val="00823D69"/>
    <w:rsid w:val="00823FD5"/>
    <w:rsid w:val="00824571"/>
    <w:rsid w:val="008247BF"/>
    <w:rsid w:val="00824A40"/>
    <w:rsid w:val="0082560E"/>
    <w:rsid w:val="00825751"/>
    <w:rsid w:val="008259C6"/>
    <w:rsid w:val="00825A64"/>
    <w:rsid w:val="00826D26"/>
    <w:rsid w:val="00826D35"/>
    <w:rsid w:val="00826EA8"/>
    <w:rsid w:val="0082702C"/>
    <w:rsid w:val="00827336"/>
    <w:rsid w:val="00827369"/>
    <w:rsid w:val="008274D9"/>
    <w:rsid w:val="00827711"/>
    <w:rsid w:val="0082790F"/>
    <w:rsid w:val="00827A78"/>
    <w:rsid w:val="00827D66"/>
    <w:rsid w:val="00830410"/>
    <w:rsid w:val="008311E4"/>
    <w:rsid w:val="00831289"/>
    <w:rsid w:val="00831C82"/>
    <w:rsid w:val="00831EE6"/>
    <w:rsid w:val="00832792"/>
    <w:rsid w:val="00832BB2"/>
    <w:rsid w:val="00833298"/>
    <w:rsid w:val="008335B7"/>
    <w:rsid w:val="008336C1"/>
    <w:rsid w:val="00833B6B"/>
    <w:rsid w:val="00833CAF"/>
    <w:rsid w:val="00833EB9"/>
    <w:rsid w:val="008345D2"/>
    <w:rsid w:val="00834709"/>
    <w:rsid w:val="00834FCA"/>
    <w:rsid w:val="008358BC"/>
    <w:rsid w:val="00836299"/>
    <w:rsid w:val="00836523"/>
    <w:rsid w:val="0083689C"/>
    <w:rsid w:val="00837155"/>
    <w:rsid w:val="008372AF"/>
    <w:rsid w:val="00837395"/>
    <w:rsid w:val="00837AA3"/>
    <w:rsid w:val="00840745"/>
    <w:rsid w:val="00840BA1"/>
    <w:rsid w:val="00840D44"/>
    <w:rsid w:val="00841021"/>
    <w:rsid w:val="008413EB"/>
    <w:rsid w:val="008415BB"/>
    <w:rsid w:val="0084177F"/>
    <w:rsid w:val="00841F2A"/>
    <w:rsid w:val="00841F49"/>
    <w:rsid w:val="00842760"/>
    <w:rsid w:val="00842D36"/>
    <w:rsid w:val="008438D9"/>
    <w:rsid w:val="00843B8B"/>
    <w:rsid w:val="00843DCB"/>
    <w:rsid w:val="008443AC"/>
    <w:rsid w:val="00844601"/>
    <w:rsid w:val="008446CF"/>
    <w:rsid w:val="008447E8"/>
    <w:rsid w:val="00844C62"/>
    <w:rsid w:val="00844E19"/>
    <w:rsid w:val="008453AA"/>
    <w:rsid w:val="00845405"/>
    <w:rsid w:val="00845500"/>
    <w:rsid w:val="00845509"/>
    <w:rsid w:val="00845736"/>
    <w:rsid w:val="00845A75"/>
    <w:rsid w:val="00845A92"/>
    <w:rsid w:val="00845B23"/>
    <w:rsid w:val="00845D56"/>
    <w:rsid w:val="00845D65"/>
    <w:rsid w:val="0084605C"/>
    <w:rsid w:val="00846134"/>
    <w:rsid w:val="00846241"/>
    <w:rsid w:val="008465B3"/>
    <w:rsid w:val="008465B5"/>
    <w:rsid w:val="00847186"/>
    <w:rsid w:val="00847276"/>
    <w:rsid w:val="0084759A"/>
    <w:rsid w:val="00847774"/>
    <w:rsid w:val="00847C96"/>
    <w:rsid w:val="00847EE4"/>
    <w:rsid w:val="00847F22"/>
    <w:rsid w:val="00850131"/>
    <w:rsid w:val="008502BB"/>
    <w:rsid w:val="008505B0"/>
    <w:rsid w:val="008505ED"/>
    <w:rsid w:val="008509D7"/>
    <w:rsid w:val="0085118F"/>
    <w:rsid w:val="0085122E"/>
    <w:rsid w:val="00851D5F"/>
    <w:rsid w:val="00851F39"/>
    <w:rsid w:val="00852000"/>
    <w:rsid w:val="008522D0"/>
    <w:rsid w:val="00852509"/>
    <w:rsid w:val="00853787"/>
    <w:rsid w:val="00853AC7"/>
    <w:rsid w:val="00853E08"/>
    <w:rsid w:val="008542AD"/>
    <w:rsid w:val="0085474C"/>
    <w:rsid w:val="00855B30"/>
    <w:rsid w:val="00856159"/>
    <w:rsid w:val="00856439"/>
    <w:rsid w:val="00856B36"/>
    <w:rsid w:val="00856D27"/>
    <w:rsid w:val="00856F21"/>
    <w:rsid w:val="0085743F"/>
    <w:rsid w:val="008574B0"/>
    <w:rsid w:val="0085785E"/>
    <w:rsid w:val="00857DA1"/>
    <w:rsid w:val="00857ED2"/>
    <w:rsid w:val="008601CF"/>
    <w:rsid w:val="00860246"/>
    <w:rsid w:val="00860613"/>
    <w:rsid w:val="00860AF4"/>
    <w:rsid w:val="00860DB9"/>
    <w:rsid w:val="00860E9F"/>
    <w:rsid w:val="00861DCA"/>
    <w:rsid w:val="00861E86"/>
    <w:rsid w:val="008623CF"/>
    <w:rsid w:val="00862B75"/>
    <w:rsid w:val="00863070"/>
    <w:rsid w:val="00863398"/>
    <w:rsid w:val="00863445"/>
    <w:rsid w:val="008638DD"/>
    <w:rsid w:val="00863E3A"/>
    <w:rsid w:val="00863E5C"/>
    <w:rsid w:val="00863F55"/>
    <w:rsid w:val="0086456A"/>
    <w:rsid w:val="0086483B"/>
    <w:rsid w:val="00864975"/>
    <w:rsid w:val="00864B32"/>
    <w:rsid w:val="008652CE"/>
    <w:rsid w:val="008657FC"/>
    <w:rsid w:val="008659CF"/>
    <w:rsid w:val="00866EFF"/>
    <w:rsid w:val="00867143"/>
    <w:rsid w:val="00867232"/>
    <w:rsid w:val="0086746C"/>
    <w:rsid w:val="0086764B"/>
    <w:rsid w:val="008700CC"/>
    <w:rsid w:val="008703F9"/>
    <w:rsid w:val="00870AE4"/>
    <w:rsid w:val="00871F8D"/>
    <w:rsid w:val="0087228F"/>
    <w:rsid w:val="00872459"/>
    <w:rsid w:val="008724CF"/>
    <w:rsid w:val="00872834"/>
    <w:rsid w:val="008728C4"/>
    <w:rsid w:val="00872BD7"/>
    <w:rsid w:val="00872F4F"/>
    <w:rsid w:val="00873DD9"/>
    <w:rsid w:val="0087457A"/>
    <w:rsid w:val="00874E2E"/>
    <w:rsid w:val="00875056"/>
    <w:rsid w:val="0087555B"/>
    <w:rsid w:val="00875560"/>
    <w:rsid w:val="00875745"/>
    <w:rsid w:val="00875AB9"/>
    <w:rsid w:val="00875E92"/>
    <w:rsid w:val="008763CC"/>
    <w:rsid w:val="0087644B"/>
    <w:rsid w:val="008766A1"/>
    <w:rsid w:val="00876E42"/>
    <w:rsid w:val="00876EB8"/>
    <w:rsid w:val="00877205"/>
    <w:rsid w:val="00877485"/>
    <w:rsid w:val="00877810"/>
    <w:rsid w:val="00877CD3"/>
    <w:rsid w:val="00880380"/>
    <w:rsid w:val="008809F3"/>
    <w:rsid w:val="00880EE2"/>
    <w:rsid w:val="008810A9"/>
    <w:rsid w:val="0088159A"/>
    <w:rsid w:val="008815B9"/>
    <w:rsid w:val="008818F1"/>
    <w:rsid w:val="00881A6F"/>
    <w:rsid w:val="00881B37"/>
    <w:rsid w:val="00882079"/>
    <w:rsid w:val="008824EC"/>
    <w:rsid w:val="0088262E"/>
    <w:rsid w:val="00883064"/>
    <w:rsid w:val="00883121"/>
    <w:rsid w:val="00883193"/>
    <w:rsid w:val="008831F7"/>
    <w:rsid w:val="00883875"/>
    <w:rsid w:val="00883A24"/>
    <w:rsid w:val="00883A37"/>
    <w:rsid w:val="00883A7C"/>
    <w:rsid w:val="00883AD2"/>
    <w:rsid w:val="00883FF9"/>
    <w:rsid w:val="008840A2"/>
    <w:rsid w:val="00884988"/>
    <w:rsid w:val="00884A12"/>
    <w:rsid w:val="008859AF"/>
    <w:rsid w:val="00885AD5"/>
    <w:rsid w:val="00887DE3"/>
    <w:rsid w:val="008906B2"/>
    <w:rsid w:val="00890791"/>
    <w:rsid w:val="008913CB"/>
    <w:rsid w:val="0089143B"/>
    <w:rsid w:val="00891D63"/>
    <w:rsid w:val="00891E3F"/>
    <w:rsid w:val="00891E4D"/>
    <w:rsid w:val="0089212A"/>
    <w:rsid w:val="00892668"/>
    <w:rsid w:val="00892A30"/>
    <w:rsid w:val="00892ACA"/>
    <w:rsid w:val="00892B24"/>
    <w:rsid w:val="00892F80"/>
    <w:rsid w:val="00892FFD"/>
    <w:rsid w:val="008937F1"/>
    <w:rsid w:val="00893A2D"/>
    <w:rsid w:val="0089433F"/>
    <w:rsid w:val="00894A79"/>
    <w:rsid w:val="00894AF0"/>
    <w:rsid w:val="00894BCA"/>
    <w:rsid w:val="0089516E"/>
    <w:rsid w:val="00895350"/>
    <w:rsid w:val="00895D1D"/>
    <w:rsid w:val="0089619E"/>
    <w:rsid w:val="00896313"/>
    <w:rsid w:val="00896393"/>
    <w:rsid w:val="008965B0"/>
    <w:rsid w:val="008967F9"/>
    <w:rsid w:val="0089692E"/>
    <w:rsid w:val="00896DFD"/>
    <w:rsid w:val="008971AB"/>
    <w:rsid w:val="00897812"/>
    <w:rsid w:val="008A01D2"/>
    <w:rsid w:val="008A03D7"/>
    <w:rsid w:val="008A0D0C"/>
    <w:rsid w:val="008A0D40"/>
    <w:rsid w:val="008A0DBB"/>
    <w:rsid w:val="008A153E"/>
    <w:rsid w:val="008A15BA"/>
    <w:rsid w:val="008A171E"/>
    <w:rsid w:val="008A1AF1"/>
    <w:rsid w:val="008A1B3E"/>
    <w:rsid w:val="008A1F75"/>
    <w:rsid w:val="008A2093"/>
    <w:rsid w:val="008A24C7"/>
    <w:rsid w:val="008A288E"/>
    <w:rsid w:val="008A296C"/>
    <w:rsid w:val="008A2A92"/>
    <w:rsid w:val="008A3066"/>
    <w:rsid w:val="008A3221"/>
    <w:rsid w:val="008A3B11"/>
    <w:rsid w:val="008A3C36"/>
    <w:rsid w:val="008A3C9A"/>
    <w:rsid w:val="008A3CCA"/>
    <w:rsid w:val="008A3E16"/>
    <w:rsid w:val="008A3E84"/>
    <w:rsid w:val="008A410C"/>
    <w:rsid w:val="008A4666"/>
    <w:rsid w:val="008A4B16"/>
    <w:rsid w:val="008A4D1C"/>
    <w:rsid w:val="008A511D"/>
    <w:rsid w:val="008A55B8"/>
    <w:rsid w:val="008A5C48"/>
    <w:rsid w:val="008A608C"/>
    <w:rsid w:val="008A670D"/>
    <w:rsid w:val="008A6CA2"/>
    <w:rsid w:val="008A790E"/>
    <w:rsid w:val="008B0286"/>
    <w:rsid w:val="008B02AE"/>
    <w:rsid w:val="008B0AC3"/>
    <w:rsid w:val="008B0D8A"/>
    <w:rsid w:val="008B106A"/>
    <w:rsid w:val="008B1296"/>
    <w:rsid w:val="008B1527"/>
    <w:rsid w:val="008B17A5"/>
    <w:rsid w:val="008B1D1E"/>
    <w:rsid w:val="008B1F15"/>
    <w:rsid w:val="008B2275"/>
    <w:rsid w:val="008B2278"/>
    <w:rsid w:val="008B24F2"/>
    <w:rsid w:val="008B29C6"/>
    <w:rsid w:val="008B2FDE"/>
    <w:rsid w:val="008B36AC"/>
    <w:rsid w:val="008B3ECF"/>
    <w:rsid w:val="008B3FA1"/>
    <w:rsid w:val="008B4192"/>
    <w:rsid w:val="008B4BCF"/>
    <w:rsid w:val="008B4D9A"/>
    <w:rsid w:val="008B5359"/>
    <w:rsid w:val="008B555E"/>
    <w:rsid w:val="008B5FD1"/>
    <w:rsid w:val="008B6575"/>
    <w:rsid w:val="008B671F"/>
    <w:rsid w:val="008B67AE"/>
    <w:rsid w:val="008B6926"/>
    <w:rsid w:val="008B6CF2"/>
    <w:rsid w:val="008B71D3"/>
    <w:rsid w:val="008B71E2"/>
    <w:rsid w:val="008B7F1A"/>
    <w:rsid w:val="008C0036"/>
    <w:rsid w:val="008C0396"/>
    <w:rsid w:val="008C0594"/>
    <w:rsid w:val="008C0BBF"/>
    <w:rsid w:val="008C0E58"/>
    <w:rsid w:val="008C1724"/>
    <w:rsid w:val="008C18CE"/>
    <w:rsid w:val="008C1A5A"/>
    <w:rsid w:val="008C1BDF"/>
    <w:rsid w:val="008C21C8"/>
    <w:rsid w:val="008C237C"/>
    <w:rsid w:val="008C2696"/>
    <w:rsid w:val="008C2F80"/>
    <w:rsid w:val="008C3898"/>
    <w:rsid w:val="008C3C30"/>
    <w:rsid w:val="008C3D4D"/>
    <w:rsid w:val="008C490A"/>
    <w:rsid w:val="008C4967"/>
    <w:rsid w:val="008C4A77"/>
    <w:rsid w:val="008C4D6D"/>
    <w:rsid w:val="008C4DD3"/>
    <w:rsid w:val="008C4FFD"/>
    <w:rsid w:val="008C545A"/>
    <w:rsid w:val="008C59C3"/>
    <w:rsid w:val="008C5DA1"/>
    <w:rsid w:val="008C62C9"/>
    <w:rsid w:val="008C643E"/>
    <w:rsid w:val="008C65E9"/>
    <w:rsid w:val="008C6624"/>
    <w:rsid w:val="008C6C85"/>
    <w:rsid w:val="008C71D7"/>
    <w:rsid w:val="008C75A9"/>
    <w:rsid w:val="008C75B3"/>
    <w:rsid w:val="008C7C7F"/>
    <w:rsid w:val="008C7CE3"/>
    <w:rsid w:val="008D0CE5"/>
    <w:rsid w:val="008D1053"/>
    <w:rsid w:val="008D1346"/>
    <w:rsid w:val="008D27C3"/>
    <w:rsid w:val="008D35C5"/>
    <w:rsid w:val="008D3B99"/>
    <w:rsid w:val="008D3EA3"/>
    <w:rsid w:val="008D420D"/>
    <w:rsid w:val="008D489C"/>
    <w:rsid w:val="008D4AA0"/>
    <w:rsid w:val="008D50FE"/>
    <w:rsid w:val="008D5180"/>
    <w:rsid w:val="008D5293"/>
    <w:rsid w:val="008D54EC"/>
    <w:rsid w:val="008D5FBC"/>
    <w:rsid w:val="008D60F1"/>
    <w:rsid w:val="008D60FA"/>
    <w:rsid w:val="008D615F"/>
    <w:rsid w:val="008D6326"/>
    <w:rsid w:val="008D669F"/>
    <w:rsid w:val="008D72C4"/>
    <w:rsid w:val="008D769D"/>
    <w:rsid w:val="008D7838"/>
    <w:rsid w:val="008D7FEB"/>
    <w:rsid w:val="008E01EB"/>
    <w:rsid w:val="008E034D"/>
    <w:rsid w:val="008E0886"/>
    <w:rsid w:val="008E0ACC"/>
    <w:rsid w:val="008E0B32"/>
    <w:rsid w:val="008E185F"/>
    <w:rsid w:val="008E2353"/>
    <w:rsid w:val="008E2FBE"/>
    <w:rsid w:val="008E2FD9"/>
    <w:rsid w:val="008E3624"/>
    <w:rsid w:val="008E38A9"/>
    <w:rsid w:val="008E3978"/>
    <w:rsid w:val="008E3C62"/>
    <w:rsid w:val="008E42CD"/>
    <w:rsid w:val="008E4410"/>
    <w:rsid w:val="008E44D7"/>
    <w:rsid w:val="008E58A4"/>
    <w:rsid w:val="008E5B75"/>
    <w:rsid w:val="008E5B80"/>
    <w:rsid w:val="008E6832"/>
    <w:rsid w:val="008E6839"/>
    <w:rsid w:val="008E6848"/>
    <w:rsid w:val="008E6A90"/>
    <w:rsid w:val="008E6CE5"/>
    <w:rsid w:val="008E6DA9"/>
    <w:rsid w:val="008E7558"/>
    <w:rsid w:val="008E75C8"/>
    <w:rsid w:val="008E7D20"/>
    <w:rsid w:val="008F001E"/>
    <w:rsid w:val="008F0194"/>
    <w:rsid w:val="008F02BA"/>
    <w:rsid w:val="008F0532"/>
    <w:rsid w:val="008F0BAF"/>
    <w:rsid w:val="008F1029"/>
    <w:rsid w:val="008F137B"/>
    <w:rsid w:val="008F14F2"/>
    <w:rsid w:val="008F1617"/>
    <w:rsid w:val="008F16A0"/>
    <w:rsid w:val="008F1753"/>
    <w:rsid w:val="008F17EA"/>
    <w:rsid w:val="008F1BCB"/>
    <w:rsid w:val="008F1CBB"/>
    <w:rsid w:val="008F1DD3"/>
    <w:rsid w:val="008F1F0D"/>
    <w:rsid w:val="008F20D9"/>
    <w:rsid w:val="008F226F"/>
    <w:rsid w:val="008F2437"/>
    <w:rsid w:val="008F2636"/>
    <w:rsid w:val="008F2D91"/>
    <w:rsid w:val="008F38D6"/>
    <w:rsid w:val="008F39B1"/>
    <w:rsid w:val="008F3B30"/>
    <w:rsid w:val="008F416E"/>
    <w:rsid w:val="008F43D7"/>
    <w:rsid w:val="008F4458"/>
    <w:rsid w:val="008F468B"/>
    <w:rsid w:val="008F4770"/>
    <w:rsid w:val="008F4925"/>
    <w:rsid w:val="008F4D76"/>
    <w:rsid w:val="008F4D9F"/>
    <w:rsid w:val="008F5057"/>
    <w:rsid w:val="008F550D"/>
    <w:rsid w:val="008F5978"/>
    <w:rsid w:val="008F5A48"/>
    <w:rsid w:val="008F5C23"/>
    <w:rsid w:val="008F60E3"/>
    <w:rsid w:val="008F6771"/>
    <w:rsid w:val="00900290"/>
    <w:rsid w:val="009005FA"/>
    <w:rsid w:val="00900630"/>
    <w:rsid w:val="00900AD1"/>
    <w:rsid w:val="00900B78"/>
    <w:rsid w:val="00900CF0"/>
    <w:rsid w:val="0090113F"/>
    <w:rsid w:val="009012D1"/>
    <w:rsid w:val="009015A1"/>
    <w:rsid w:val="00901A09"/>
    <w:rsid w:val="00901A84"/>
    <w:rsid w:val="00901AD5"/>
    <w:rsid w:val="00901CA2"/>
    <w:rsid w:val="00901CE0"/>
    <w:rsid w:val="00901E3D"/>
    <w:rsid w:val="00902879"/>
    <w:rsid w:val="00902A27"/>
    <w:rsid w:val="00902AEE"/>
    <w:rsid w:val="00902B8F"/>
    <w:rsid w:val="009036D1"/>
    <w:rsid w:val="00903C66"/>
    <w:rsid w:val="0090463E"/>
    <w:rsid w:val="00904CC1"/>
    <w:rsid w:val="009051C7"/>
    <w:rsid w:val="009056B8"/>
    <w:rsid w:val="00905EAA"/>
    <w:rsid w:val="00906C5F"/>
    <w:rsid w:val="00906E14"/>
    <w:rsid w:val="009072E9"/>
    <w:rsid w:val="00907463"/>
    <w:rsid w:val="0090778C"/>
    <w:rsid w:val="00907866"/>
    <w:rsid w:val="00907EE2"/>
    <w:rsid w:val="00907F31"/>
    <w:rsid w:val="00907F79"/>
    <w:rsid w:val="009104B8"/>
    <w:rsid w:val="00910A53"/>
    <w:rsid w:val="00910BCF"/>
    <w:rsid w:val="009114F6"/>
    <w:rsid w:val="00911726"/>
    <w:rsid w:val="00911865"/>
    <w:rsid w:val="00911E12"/>
    <w:rsid w:val="00911EC4"/>
    <w:rsid w:val="0091234B"/>
    <w:rsid w:val="0091274D"/>
    <w:rsid w:val="00912982"/>
    <w:rsid w:val="009129A4"/>
    <w:rsid w:val="00912D02"/>
    <w:rsid w:val="0091305D"/>
    <w:rsid w:val="0091347F"/>
    <w:rsid w:val="009135AF"/>
    <w:rsid w:val="00913A71"/>
    <w:rsid w:val="009140F0"/>
    <w:rsid w:val="00914195"/>
    <w:rsid w:val="009145EA"/>
    <w:rsid w:val="00914763"/>
    <w:rsid w:val="00914C42"/>
    <w:rsid w:val="00914F89"/>
    <w:rsid w:val="00915064"/>
    <w:rsid w:val="009155F9"/>
    <w:rsid w:val="00915AC8"/>
    <w:rsid w:val="00915ACA"/>
    <w:rsid w:val="00915B8E"/>
    <w:rsid w:val="00915B98"/>
    <w:rsid w:val="00915DA4"/>
    <w:rsid w:val="00915EDC"/>
    <w:rsid w:val="00916994"/>
    <w:rsid w:val="00916ABB"/>
    <w:rsid w:val="00916C57"/>
    <w:rsid w:val="00916DD7"/>
    <w:rsid w:val="00916F5A"/>
    <w:rsid w:val="009201B6"/>
    <w:rsid w:val="00920487"/>
    <w:rsid w:val="0092081A"/>
    <w:rsid w:val="00920D65"/>
    <w:rsid w:val="00920F25"/>
    <w:rsid w:val="0092113B"/>
    <w:rsid w:val="009214FF"/>
    <w:rsid w:val="00921CC5"/>
    <w:rsid w:val="00922102"/>
    <w:rsid w:val="0092226C"/>
    <w:rsid w:val="00922604"/>
    <w:rsid w:val="00922D21"/>
    <w:rsid w:val="00922FC6"/>
    <w:rsid w:val="0092325E"/>
    <w:rsid w:val="00923295"/>
    <w:rsid w:val="00923393"/>
    <w:rsid w:val="00923468"/>
    <w:rsid w:val="009237EA"/>
    <w:rsid w:val="00923ED3"/>
    <w:rsid w:val="0092448E"/>
    <w:rsid w:val="009249C1"/>
    <w:rsid w:val="0092504D"/>
    <w:rsid w:val="00925223"/>
    <w:rsid w:val="009252F5"/>
    <w:rsid w:val="009255F9"/>
    <w:rsid w:val="0092592E"/>
    <w:rsid w:val="00926411"/>
    <w:rsid w:val="00926858"/>
    <w:rsid w:val="00926AC4"/>
    <w:rsid w:val="00926B5C"/>
    <w:rsid w:val="00926EBF"/>
    <w:rsid w:val="009272BF"/>
    <w:rsid w:val="009277D6"/>
    <w:rsid w:val="00927BAD"/>
    <w:rsid w:val="00930118"/>
    <w:rsid w:val="009302F7"/>
    <w:rsid w:val="0093042D"/>
    <w:rsid w:val="009306C4"/>
    <w:rsid w:val="0093101F"/>
    <w:rsid w:val="00931593"/>
    <w:rsid w:val="00931B7A"/>
    <w:rsid w:val="00931BA7"/>
    <w:rsid w:val="00931DFD"/>
    <w:rsid w:val="00932044"/>
    <w:rsid w:val="009320DE"/>
    <w:rsid w:val="0093214D"/>
    <w:rsid w:val="009324AF"/>
    <w:rsid w:val="00932C0D"/>
    <w:rsid w:val="00933202"/>
    <w:rsid w:val="009333BA"/>
    <w:rsid w:val="009333D5"/>
    <w:rsid w:val="0093364F"/>
    <w:rsid w:val="009346E7"/>
    <w:rsid w:val="00934954"/>
    <w:rsid w:val="00934CC0"/>
    <w:rsid w:val="00934F81"/>
    <w:rsid w:val="009350F9"/>
    <w:rsid w:val="00935250"/>
    <w:rsid w:val="0093529F"/>
    <w:rsid w:val="009354A5"/>
    <w:rsid w:val="00935943"/>
    <w:rsid w:val="00936444"/>
    <w:rsid w:val="00936E38"/>
    <w:rsid w:val="00937250"/>
    <w:rsid w:val="00940D60"/>
    <w:rsid w:val="0094111F"/>
    <w:rsid w:val="0094127A"/>
    <w:rsid w:val="009413B5"/>
    <w:rsid w:val="009413E2"/>
    <w:rsid w:val="00941552"/>
    <w:rsid w:val="00941617"/>
    <w:rsid w:val="0094198A"/>
    <w:rsid w:val="00941A4D"/>
    <w:rsid w:val="00941EE8"/>
    <w:rsid w:val="00942409"/>
    <w:rsid w:val="009426D3"/>
    <w:rsid w:val="00942731"/>
    <w:rsid w:val="00942AC0"/>
    <w:rsid w:val="0094364A"/>
    <w:rsid w:val="009437E6"/>
    <w:rsid w:val="00943AD5"/>
    <w:rsid w:val="00943CAA"/>
    <w:rsid w:val="0094403A"/>
    <w:rsid w:val="0094411C"/>
    <w:rsid w:val="00944439"/>
    <w:rsid w:val="009445FF"/>
    <w:rsid w:val="00944602"/>
    <w:rsid w:val="009446F7"/>
    <w:rsid w:val="009448B7"/>
    <w:rsid w:val="00944B50"/>
    <w:rsid w:val="00945320"/>
    <w:rsid w:val="009454E9"/>
    <w:rsid w:val="00945941"/>
    <w:rsid w:val="00945C89"/>
    <w:rsid w:val="00945EB3"/>
    <w:rsid w:val="00946477"/>
    <w:rsid w:val="00946D7F"/>
    <w:rsid w:val="00946D98"/>
    <w:rsid w:val="00947051"/>
    <w:rsid w:val="00947168"/>
    <w:rsid w:val="00947367"/>
    <w:rsid w:val="009476F5"/>
    <w:rsid w:val="00947A07"/>
    <w:rsid w:val="00947EBC"/>
    <w:rsid w:val="00950119"/>
    <w:rsid w:val="00950287"/>
    <w:rsid w:val="00950B3C"/>
    <w:rsid w:val="00950D54"/>
    <w:rsid w:val="00951046"/>
    <w:rsid w:val="009513B7"/>
    <w:rsid w:val="009514D4"/>
    <w:rsid w:val="009516EE"/>
    <w:rsid w:val="00951AB6"/>
    <w:rsid w:val="00951EFB"/>
    <w:rsid w:val="00951F3E"/>
    <w:rsid w:val="009521C4"/>
    <w:rsid w:val="00952759"/>
    <w:rsid w:val="00952BDC"/>
    <w:rsid w:val="00952E9A"/>
    <w:rsid w:val="009530E2"/>
    <w:rsid w:val="00953415"/>
    <w:rsid w:val="009535A0"/>
    <w:rsid w:val="009537CB"/>
    <w:rsid w:val="00953CA5"/>
    <w:rsid w:val="00954292"/>
    <w:rsid w:val="00954C13"/>
    <w:rsid w:val="00954F05"/>
    <w:rsid w:val="0095505D"/>
    <w:rsid w:val="00955078"/>
    <w:rsid w:val="009550CB"/>
    <w:rsid w:val="00955452"/>
    <w:rsid w:val="00955737"/>
    <w:rsid w:val="00955C14"/>
    <w:rsid w:val="00955D2C"/>
    <w:rsid w:val="00956EB1"/>
    <w:rsid w:val="00957336"/>
    <w:rsid w:val="009577EB"/>
    <w:rsid w:val="00957800"/>
    <w:rsid w:val="00957A16"/>
    <w:rsid w:val="00957C07"/>
    <w:rsid w:val="00957DF7"/>
    <w:rsid w:val="0096095B"/>
    <w:rsid w:val="00960A77"/>
    <w:rsid w:val="00961350"/>
    <w:rsid w:val="0096180C"/>
    <w:rsid w:val="009618DB"/>
    <w:rsid w:val="00961A92"/>
    <w:rsid w:val="00961ADA"/>
    <w:rsid w:val="00961BFC"/>
    <w:rsid w:val="00961CCF"/>
    <w:rsid w:val="00961F9D"/>
    <w:rsid w:val="00962017"/>
    <w:rsid w:val="00962057"/>
    <w:rsid w:val="009621E0"/>
    <w:rsid w:val="0096220D"/>
    <w:rsid w:val="009625CE"/>
    <w:rsid w:val="00962675"/>
    <w:rsid w:val="00962ADF"/>
    <w:rsid w:val="00962B0F"/>
    <w:rsid w:val="00962F07"/>
    <w:rsid w:val="00962FD4"/>
    <w:rsid w:val="00963038"/>
    <w:rsid w:val="00963058"/>
    <w:rsid w:val="009633F2"/>
    <w:rsid w:val="0096348B"/>
    <w:rsid w:val="009636BE"/>
    <w:rsid w:val="009639D9"/>
    <w:rsid w:val="009642A4"/>
    <w:rsid w:val="00964387"/>
    <w:rsid w:val="00964484"/>
    <w:rsid w:val="00964749"/>
    <w:rsid w:val="00965118"/>
    <w:rsid w:val="009654CB"/>
    <w:rsid w:val="00965828"/>
    <w:rsid w:val="00965E4E"/>
    <w:rsid w:val="00965F97"/>
    <w:rsid w:val="00966186"/>
    <w:rsid w:val="009664D7"/>
    <w:rsid w:val="00966D1D"/>
    <w:rsid w:val="00966DE2"/>
    <w:rsid w:val="00967A2B"/>
    <w:rsid w:val="00967E92"/>
    <w:rsid w:val="00970206"/>
    <w:rsid w:val="00970CD5"/>
    <w:rsid w:val="009712D5"/>
    <w:rsid w:val="00971BA1"/>
    <w:rsid w:val="00971BB5"/>
    <w:rsid w:val="00971DA0"/>
    <w:rsid w:val="0097211E"/>
    <w:rsid w:val="00972893"/>
    <w:rsid w:val="00972A39"/>
    <w:rsid w:val="00972DE9"/>
    <w:rsid w:val="00973580"/>
    <w:rsid w:val="009739F3"/>
    <w:rsid w:val="00973AAD"/>
    <w:rsid w:val="00973EFA"/>
    <w:rsid w:val="0097405B"/>
    <w:rsid w:val="00974307"/>
    <w:rsid w:val="009743A0"/>
    <w:rsid w:val="00974612"/>
    <w:rsid w:val="00974A00"/>
    <w:rsid w:val="00975022"/>
    <w:rsid w:val="009752E5"/>
    <w:rsid w:val="009753FF"/>
    <w:rsid w:val="009757B2"/>
    <w:rsid w:val="00975951"/>
    <w:rsid w:val="0097597F"/>
    <w:rsid w:val="00975C84"/>
    <w:rsid w:val="00975CCE"/>
    <w:rsid w:val="0097645E"/>
    <w:rsid w:val="009764A1"/>
    <w:rsid w:val="009770EF"/>
    <w:rsid w:val="00980024"/>
    <w:rsid w:val="009804A1"/>
    <w:rsid w:val="00980617"/>
    <w:rsid w:val="009807F9"/>
    <w:rsid w:val="00980855"/>
    <w:rsid w:val="009808D3"/>
    <w:rsid w:val="009808DA"/>
    <w:rsid w:val="00980A0F"/>
    <w:rsid w:val="00980AF1"/>
    <w:rsid w:val="00980D6E"/>
    <w:rsid w:val="00980EDE"/>
    <w:rsid w:val="00980FD6"/>
    <w:rsid w:val="009810B9"/>
    <w:rsid w:val="00981745"/>
    <w:rsid w:val="00981A7A"/>
    <w:rsid w:val="00981BF2"/>
    <w:rsid w:val="00981E50"/>
    <w:rsid w:val="00982197"/>
    <w:rsid w:val="00982237"/>
    <w:rsid w:val="00982368"/>
    <w:rsid w:val="009825A7"/>
    <w:rsid w:val="00982D37"/>
    <w:rsid w:val="009833E3"/>
    <w:rsid w:val="00983623"/>
    <w:rsid w:val="0098374B"/>
    <w:rsid w:val="00983A84"/>
    <w:rsid w:val="00983B15"/>
    <w:rsid w:val="00984EAA"/>
    <w:rsid w:val="00984FF1"/>
    <w:rsid w:val="00985141"/>
    <w:rsid w:val="00985325"/>
    <w:rsid w:val="00985C82"/>
    <w:rsid w:val="00985D6F"/>
    <w:rsid w:val="00985E09"/>
    <w:rsid w:val="00985E3B"/>
    <w:rsid w:val="0098617E"/>
    <w:rsid w:val="0098664B"/>
    <w:rsid w:val="00986C31"/>
    <w:rsid w:val="00986E19"/>
    <w:rsid w:val="009870B8"/>
    <w:rsid w:val="009874A9"/>
    <w:rsid w:val="009874FD"/>
    <w:rsid w:val="00987764"/>
    <w:rsid w:val="00987885"/>
    <w:rsid w:val="0099001C"/>
    <w:rsid w:val="00990042"/>
    <w:rsid w:val="00990234"/>
    <w:rsid w:val="0099055A"/>
    <w:rsid w:val="00990DE4"/>
    <w:rsid w:val="00990F8B"/>
    <w:rsid w:val="00990FEF"/>
    <w:rsid w:val="0099100E"/>
    <w:rsid w:val="0099120D"/>
    <w:rsid w:val="0099132D"/>
    <w:rsid w:val="00991851"/>
    <w:rsid w:val="0099196E"/>
    <w:rsid w:val="00991ACF"/>
    <w:rsid w:val="00991B98"/>
    <w:rsid w:val="009924DA"/>
    <w:rsid w:val="009925A8"/>
    <w:rsid w:val="00992AED"/>
    <w:rsid w:val="00992D49"/>
    <w:rsid w:val="00992EC4"/>
    <w:rsid w:val="0099360D"/>
    <w:rsid w:val="009938E9"/>
    <w:rsid w:val="00993A0E"/>
    <w:rsid w:val="00993A1E"/>
    <w:rsid w:val="0099567A"/>
    <w:rsid w:val="009956B8"/>
    <w:rsid w:val="00995AC1"/>
    <w:rsid w:val="00995C30"/>
    <w:rsid w:val="00996321"/>
    <w:rsid w:val="00996B2C"/>
    <w:rsid w:val="00996F97"/>
    <w:rsid w:val="00996FA8"/>
    <w:rsid w:val="009971F2"/>
    <w:rsid w:val="0099739B"/>
    <w:rsid w:val="00997657"/>
    <w:rsid w:val="00997F2F"/>
    <w:rsid w:val="009A02EF"/>
    <w:rsid w:val="009A02FD"/>
    <w:rsid w:val="009A0AF6"/>
    <w:rsid w:val="009A0B35"/>
    <w:rsid w:val="009A0C66"/>
    <w:rsid w:val="009A0DC5"/>
    <w:rsid w:val="009A10DD"/>
    <w:rsid w:val="009A1330"/>
    <w:rsid w:val="009A149D"/>
    <w:rsid w:val="009A164A"/>
    <w:rsid w:val="009A19B4"/>
    <w:rsid w:val="009A20AA"/>
    <w:rsid w:val="009A224E"/>
    <w:rsid w:val="009A24E5"/>
    <w:rsid w:val="009A2BCA"/>
    <w:rsid w:val="009A2BF7"/>
    <w:rsid w:val="009A2FC2"/>
    <w:rsid w:val="009A31AC"/>
    <w:rsid w:val="009A31C0"/>
    <w:rsid w:val="009A3A30"/>
    <w:rsid w:val="009A3BD1"/>
    <w:rsid w:val="009A3DCF"/>
    <w:rsid w:val="009A4FD8"/>
    <w:rsid w:val="009A5D6A"/>
    <w:rsid w:val="009A633C"/>
    <w:rsid w:val="009A65D5"/>
    <w:rsid w:val="009A6947"/>
    <w:rsid w:val="009A6ACD"/>
    <w:rsid w:val="009A73EA"/>
    <w:rsid w:val="009A749D"/>
    <w:rsid w:val="009A74CC"/>
    <w:rsid w:val="009A77E2"/>
    <w:rsid w:val="009A7C3A"/>
    <w:rsid w:val="009B0211"/>
    <w:rsid w:val="009B04D7"/>
    <w:rsid w:val="009B0E55"/>
    <w:rsid w:val="009B1119"/>
    <w:rsid w:val="009B11A7"/>
    <w:rsid w:val="009B15F5"/>
    <w:rsid w:val="009B1BCD"/>
    <w:rsid w:val="009B1E21"/>
    <w:rsid w:val="009B230F"/>
    <w:rsid w:val="009B2903"/>
    <w:rsid w:val="009B2BC6"/>
    <w:rsid w:val="009B2C8A"/>
    <w:rsid w:val="009B2CC2"/>
    <w:rsid w:val="009B2E98"/>
    <w:rsid w:val="009B3118"/>
    <w:rsid w:val="009B3221"/>
    <w:rsid w:val="009B3474"/>
    <w:rsid w:val="009B3842"/>
    <w:rsid w:val="009B3C17"/>
    <w:rsid w:val="009B4437"/>
    <w:rsid w:val="009B4BB7"/>
    <w:rsid w:val="009B4BD7"/>
    <w:rsid w:val="009B4D9D"/>
    <w:rsid w:val="009B4F5F"/>
    <w:rsid w:val="009B5044"/>
    <w:rsid w:val="009B5055"/>
    <w:rsid w:val="009B5C89"/>
    <w:rsid w:val="009B678B"/>
    <w:rsid w:val="009B6878"/>
    <w:rsid w:val="009B69C8"/>
    <w:rsid w:val="009B6F7F"/>
    <w:rsid w:val="009B70AF"/>
    <w:rsid w:val="009B719C"/>
    <w:rsid w:val="009B72B2"/>
    <w:rsid w:val="009B77E7"/>
    <w:rsid w:val="009B79EF"/>
    <w:rsid w:val="009B7A1B"/>
    <w:rsid w:val="009B7BF5"/>
    <w:rsid w:val="009B7C20"/>
    <w:rsid w:val="009B7DA2"/>
    <w:rsid w:val="009C03E8"/>
    <w:rsid w:val="009C0637"/>
    <w:rsid w:val="009C0FD1"/>
    <w:rsid w:val="009C124D"/>
    <w:rsid w:val="009C131A"/>
    <w:rsid w:val="009C1512"/>
    <w:rsid w:val="009C1C19"/>
    <w:rsid w:val="009C2573"/>
    <w:rsid w:val="009C295F"/>
    <w:rsid w:val="009C2C97"/>
    <w:rsid w:val="009C30DF"/>
    <w:rsid w:val="009C3694"/>
    <w:rsid w:val="009C3789"/>
    <w:rsid w:val="009C3BB3"/>
    <w:rsid w:val="009C3C01"/>
    <w:rsid w:val="009C3E9E"/>
    <w:rsid w:val="009C3FFA"/>
    <w:rsid w:val="009C4444"/>
    <w:rsid w:val="009C458D"/>
    <w:rsid w:val="009C467A"/>
    <w:rsid w:val="009C48D4"/>
    <w:rsid w:val="009C5232"/>
    <w:rsid w:val="009C533D"/>
    <w:rsid w:val="009C5871"/>
    <w:rsid w:val="009C5FC8"/>
    <w:rsid w:val="009C653D"/>
    <w:rsid w:val="009C686C"/>
    <w:rsid w:val="009C6902"/>
    <w:rsid w:val="009C6B57"/>
    <w:rsid w:val="009C7076"/>
    <w:rsid w:val="009C7745"/>
    <w:rsid w:val="009C77E9"/>
    <w:rsid w:val="009C7C0F"/>
    <w:rsid w:val="009D0702"/>
    <w:rsid w:val="009D0BDD"/>
    <w:rsid w:val="009D0F25"/>
    <w:rsid w:val="009D1177"/>
    <w:rsid w:val="009D11CE"/>
    <w:rsid w:val="009D2044"/>
    <w:rsid w:val="009D219C"/>
    <w:rsid w:val="009D246D"/>
    <w:rsid w:val="009D2BE6"/>
    <w:rsid w:val="009D32A4"/>
    <w:rsid w:val="009D3AB6"/>
    <w:rsid w:val="009D50E9"/>
    <w:rsid w:val="009D56EB"/>
    <w:rsid w:val="009D5909"/>
    <w:rsid w:val="009D5A8D"/>
    <w:rsid w:val="009D5E95"/>
    <w:rsid w:val="009D630F"/>
    <w:rsid w:val="009D68E8"/>
    <w:rsid w:val="009D70B3"/>
    <w:rsid w:val="009D722F"/>
    <w:rsid w:val="009D723E"/>
    <w:rsid w:val="009D7EE0"/>
    <w:rsid w:val="009E04AF"/>
    <w:rsid w:val="009E0A65"/>
    <w:rsid w:val="009E0D93"/>
    <w:rsid w:val="009E19B9"/>
    <w:rsid w:val="009E244C"/>
    <w:rsid w:val="009E2476"/>
    <w:rsid w:val="009E2530"/>
    <w:rsid w:val="009E2C9B"/>
    <w:rsid w:val="009E3037"/>
    <w:rsid w:val="009E313B"/>
    <w:rsid w:val="009E3C4B"/>
    <w:rsid w:val="009E3CBE"/>
    <w:rsid w:val="009E44E8"/>
    <w:rsid w:val="009E4B19"/>
    <w:rsid w:val="009E4D02"/>
    <w:rsid w:val="009E500E"/>
    <w:rsid w:val="009E571B"/>
    <w:rsid w:val="009E63C2"/>
    <w:rsid w:val="009E673C"/>
    <w:rsid w:val="009E6894"/>
    <w:rsid w:val="009E697A"/>
    <w:rsid w:val="009E6AF0"/>
    <w:rsid w:val="009E6B3B"/>
    <w:rsid w:val="009E7180"/>
    <w:rsid w:val="009E7372"/>
    <w:rsid w:val="009E749D"/>
    <w:rsid w:val="009E750C"/>
    <w:rsid w:val="009E754E"/>
    <w:rsid w:val="009E774F"/>
    <w:rsid w:val="009E7CF1"/>
    <w:rsid w:val="009F1224"/>
    <w:rsid w:val="009F197C"/>
    <w:rsid w:val="009F1A92"/>
    <w:rsid w:val="009F306B"/>
    <w:rsid w:val="009F3417"/>
    <w:rsid w:val="009F37E7"/>
    <w:rsid w:val="009F38CB"/>
    <w:rsid w:val="009F4151"/>
    <w:rsid w:val="009F55EB"/>
    <w:rsid w:val="009F5B7C"/>
    <w:rsid w:val="009F6C50"/>
    <w:rsid w:val="009F7017"/>
    <w:rsid w:val="009F71FB"/>
    <w:rsid w:val="009F73DE"/>
    <w:rsid w:val="009F7503"/>
    <w:rsid w:val="009F75CB"/>
    <w:rsid w:val="009F7BC5"/>
    <w:rsid w:val="009F7C89"/>
    <w:rsid w:val="009F7E6C"/>
    <w:rsid w:val="00A0004D"/>
    <w:rsid w:val="00A00075"/>
    <w:rsid w:val="00A0007F"/>
    <w:rsid w:val="00A00098"/>
    <w:rsid w:val="00A00161"/>
    <w:rsid w:val="00A00417"/>
    <w:rsid w:val="00A0049B"/>
    <w:rsid w:val="00A0081A"/>
    <w:rsid w:val="00A00896"/>
    <w:rsid w:val="00A009EB"/>
    <w:rsid w:val="00A00E9F"/>
    <w:rsid w:val="00A011F8"/>
    <w:rsid w:val="00A015B2"/>
    <w:rsid w:val="00A01AC8"/>
    <w:rsid w:val="00A02004"/>
    <w:rsid w:val="00A023E5"/>
    <w:rsid w:val="00A02964"/>
    <w:rsid w:val="00A02A96"/>
    <w:rsid w:val="00A030A9"/>
    <w:rsid w:val="00A0536E"/>
    <w:rsid w:val="00A053F0"/>
    <w:rsid w:val="00A05745"/>
    <w:rsid w:val="00A05A7C"/>
    <w:rsid w:val="00A060C6"/>
    <w:rsid w:val="00A06C8F"/>
    <w:rsid w:val="00A06F66"/>
    <w:rsid w:val="00A07615"/>
    <w:rsid w:val="00A07657"/>
    <w:rsid w:val="00A07851"/>
    <w:rsid w:val="00A079E4"/>
    <w:rsid w:val="00A07B14"/>
    <w:rsid w:val="00A07DBB"/>
    <w:rsid w:val="00A07F9C"/>
    <w:rsid w:val="00A100A5"/>
    <w:rsid w:val="00A101FF"/>
    <w:rsid w:val="00A10B72"/>
    <w:rsid w:val="00A112A7"/>
    <w:rsid w:val="00A115EA"/>
    <w:rsid w:val="00A11765"/>
    <w:rsid w:val="00A11D27"/>
    <w:rsid w:val="00A127B2"/>
    <w:rsid w:val="00A12A93"/>
    <w:rsid w:val="00A12E15"/>
    <w:rsid w:val="00A12F81"/>
    <w:rsid w:val="00A1326E"/>
    <w:rsid w:val="00A13DF0"/>
    <w:rsid w:val="00A13F68"/>
    <w:rsid w:val="00A14138"/>
    <w:rsid w:val="00A14AD3"/>
    <w:rsid w:val="00A1514F"/>
    <w:rsid w:val="00A152B8"/>
    <w:rsid w:val="00A15845"/>
    <w:rsid w:val="00A1618C"/>
    <w:rsid w:val="00A16463"/>
    <w:rsid w:val="00A166AB"/>
    <w:rsid w:val="00A16FC9"/>
    <w:rsid w:val="00A17024"/>
    <w:rsid w:val="00A1710A"/>
    <w:rsid w:val="00A1722C"/>
    <w:rsid w:val="00A17593"/>
    <w:rsid w:val="00A1785B"/>
    <w:rsid w:val="00A17969"/>
    <w:rsid w:val="00A17C45"/>
    <w:rsid w:val="00A2034D"/>
    <w:rsid w:val="00A20AEB"/>
    <w:rsid w:val="00A20B3E"/>
    <w:rsid w:val="00A2104D"/>
    <w:rsid w:val="00A2126D"/>
    <w:rsid w:val="00A21573"/>
    <w:rsid w:val="00A225CD"/>
    <w:rsid w:val="00A22D6D"/>
    <w:rsid w:val="00A2318A"/>
    <w:rsid w:val="00A232C7"/>
    <w:rsid w:val="00A23470"/>
    <w:rsid w:val="00A23743"/>
    <w:rsid w:val="00A2399E"/>
    <w:rsid w:val="00A23D40"/>
    <w:rsid w:val="00A23E80"/>
    <w:rsid w:val="00A23EF7"/>
    <w:rsid w:val="00A24DF5"/>
    <w:rsid w:val="00A25165"/>
    <w:rsid w:val="00A25719"/>
    <w:rsid w:val="00A257B4"/>
    <w:rsid w:val="00A25849"/>
    <w:rsid w:val="00A25ECC"/>
    <w:rsid w:val="00A26341"/>
    <w:rsid w:val="00A26808"/>
    <w:rsid w:val="00A2680B"/>
    <w:rsid w:val="00A26A5F"/>
    <w:rsid w:val="00A26BA5"/>
    <w:rsid w:val="00A27726"/>
    <w:rsid w:val="00A2798A"/>
    <w:rsid w:val="00A27C3E"/>
    <w:rsid w:val="00A27CE6"/>
    <w:rsid w:val="00A27CE9"/>
    <w:rsid w:val="00A27D70"/>
    <w:rsid w:val="00A27E1B"/>
    <w:rsid w:val="00A27F18"/>
    <w:rsid w:val="00A30123"/>
    <w:rsid w:val="00A301BF"/>
    <w:rsid w:val="00A30467"/>
    <w:rsid w:val="00A30830"/>
    <w:rsid w:val="00A30EDC"/>
    <w:rsid w:val="00A31E2C"/>
    <w:rsid w:val="00A32114"/>
    <w:rsid w:val="00A32243"/>
    <w:rsid w:val="00A32D72"/>
    <w:rsid w:val="00A33095"/>
    <w:rsid w:val="00A33548"/>
    <w:rsid w:val="00A33652"/>
    <w:rsid w:val="00A3397C"/>
    <w:rsid w:val="00A33B65"/>
    <w:rsid w:val="00A33C98"/>
    <w:rsid w:val="00A33DBF"/>
    <w:rsid w:val="00A34074"/>
    <w:rsid w:val="00A342E5"/>
    <w:rsid w:val="00A34381"/>
    <w:rsid w:val="00A348CF"/>
    <w:rsid w:val="00A349A2"/>
    <w:rsid w:val="00A349A4"/>
    <w:rsid w:val="00A352B6"/>
    <w:rsid w:val="00A3534C"/>
    <w:rsid w:val="00A353EE"/>
    <w:rsid w:val="00A35AA8"/>
    <w:rsid w:val="00A35C7D"/>
    <w:rsid w:val="00A35EBE"/>
    <w:rsid w:val="00A35FF7"/>
    <w:rsid w:val="00A3612E"/>
    <w:rsid w:val="00A3665B"/>
    <w:rsid w:val="00A36782"/>
    <w:rsid w:val="00A36991"/>
    <w:rsid w:val="00A36AFC"/>
    <w:rsid w:val="00A36F5E"/>
    <w:rsid w:val="00A36F89"/>
    <w:rsid w:val="00A374F7"/>
    <w:rsid w:val="00A37523"/>
    <w:rsid w:val="00A377AE"/>
    <w:rsid w:val="00A37C26"/>
    <w:rsid w:val="00A40227"/>
    <w:rsid w:val="00A4035D"/>
    <w:rsid w:val="00A405CE"/>
    <w:rsid w:val="00A405E8"/>
    <w:rsid w:val="00A40C47"/>
    <w:rsid w:val="00A40E4E"/>
    <w:rsid w:val="00A41040"/>
    <w:rsid w:val="00A41143"/>
    <w:rsid w:val="00A415C8"/>
    <w:rsid w:val="00A4192B"/>
    <w:rsid w:val="00A41A9C"/>
    <w:rsid w:val="00A41AF3"/>
    <w:rsid w:val="00A41C0A"/>
    <w:rsid w:val="00A41DE1"/>
    <w:rsid w:val="00A421AB"/>
    <w:rsid w:val="00A42205"/>
    <w:rsid w:val="00A42324"/>
    <w:rsid w:val="00A424BE"/>
    <w:rsid w:val="00A4268E"/>
    <w:rsid w:val="00A43114"/>
    <w:rsid w:val="00A443BF"/>
    <w:rsid w:val="00A44C31"/>
    <w:rsid w:val="00A44CFD"/>
    <w:rsid w:val="00A45001"/>
    <w:rsid w:val="00A4606A"/>
    <w:rsid w:val="00A4607D"/>
    <w:rsid w:val="00A46F64"/>
    <w:rsid w:val="00A47223"/>
    <w:rsid w:val="00A4723C"/>
    <w:rsid w:val="00A47A26"/>
    <w:rsid w:val="00A47BFF"/>
    <w:rsid w:val="00A47D16"/>
    <w:rsid w:val="00A47E64"/>
    <w:rsid w:val="00A47F4C"/>
    <w:rsid w:val="00A47F5D"/>
    <w:rsid w:val="00A50123"/>
    <w:rsid w:val="00A501E9"/>
    <w:rsid w:val="00A50514"/>
    <w:rsid w:val="00A50D87"/>
    <w:rsid w:val="00A50E99"/>
    <w:rsid w:val="00A50F84"/>
    <w:rsid w:val="00A51224"/>
    <w:rsid w:val="00A51543"/>
    <w:rsid w:val="00A516AD"/>
    <w:rsid w:val="00A51BE3"/>
    <w:rsid w:val="00A522CA"/>
    <w:rsid w:val="00A526DE"/>
    <w:rsid w:val="00A529FB"/>
    <w:rsid w:val="00A52C4A"/>
    <w:rsid w:val="00A53322"/>
    <w:rsid w:val="00A536AE"/>
    <w:rsid w:val="00A536C6"/>
    <w:rsid w:val="00A53BB2"/>
    <w:rsid w:val="00A54217"/>
    <w:rsid w:val="00A5421E"/>
    <w:rsid w:val="00A54525"/>
    <w:rsid w:val="00A5480D"/>
    <w:rsid w:val="00A54AD1"/>
    <w:rsid w:val="00A54F5F"/>
    <w:rsid w:val="00A54F83"/>
    <w:rsid w:val="00A552CA"/>
    <w:rsid w:val="00A556ED"/>
    <w:rsid w:val="00A557C1"/>
    <w:rsid w:val="00A567A5"/>
    <w:rsid w:val="00A56DDE"/>
    <w:rsid w:val="00A5749B"/>
    <w:rsid w:val="00A5793A"/>
    <w:rsid w:val="00A57B56"/>
    <w:rsid w:val="00A57CD2"/>
    <w:rsid w:val="00A57CDE"/>
    <w:rsid w:val="00A57DF2"/>
    <w:rsid w:val="00A60138"/>
    <w:rsid w:val="00A602FA"/>
    <w:rsid w:val="00A605C2"/>
    <w:rsid w:val="00A60CE5"/>
    <w:rsid w:val="00A60EC7"/>
    <w:rsid w:val="00A614A5"/>
    <w:rsid w:val="00A61A01"/>
    <w:rsid w:val="00A61B6F"/>
    <w:rsid w:val="00A61C64"/>
    <w:rsid w:val="00A61C7C"/>
    <w:rsid w:val="00A61C9C"/>
    <w:rsid w:val="00A61DAA"/>
    <w:rsid w:val="00A62468"/>
    <w:rsid w:val="00A637EC"/>
    <w:rsid w:val="00A64328"/>
    <w:rsid w:val="00A646D5"/>
    <w:rsid w:val="00A64E28"/>
    <w:rsid w:val="00A65681"/>
    <w:rsid w:val="00A65D76"/>
    <w:rsid w:val="00A66694"/>
    <w:rsid w:val="00A66D02"/>
    <w:rsid w:val="00A67608"/>
    <w:rsid w:val="00A678D6"/>
    <w:rsid w:val="00A67C68"/>
    <w:rsid w:val="00A67E81"/>
    <w:rsid w:val="00A67F93"/>
    <w:rsid w:val="00A70240"/>
    <w:rsid w:val="00A702B7"/>
    <w:rsid w:val="00A70427"/>
    <w:rsid w:val="00A70A33"/>
    <w:rsid w:val="00A70E75"/>
    <w:rsid w:val="00A7124D"/>
    <w:rsid w:val="00A7172A"/>
    <w:rsid w:val="00A71FCA"/>
    <w:rsid w:val="00A72495"/>
    <w:rsid w:val="00A727B8"/>
    <w:rsid w:val="00A72FB9"/>
    <w:rsid w:val="00A730EF"/>
    <w:rsid w:val="00A7397C"/>
    <w:rsid w:val="00A73E74"/>
    <w:rsid w:val="00A74124"/>
    <w:rsid w:val="00A74D9A"/>
    <w:rsid w:val="00A74E28"/>
    <w:rsid w:val="00A750A2"/>
    <w:rsid w:val="00A7522E"/>
    <w:rsid w:val="00A7526C"/>
    <w:rsid w:val="00A7537E"/>
    <w:rsid w:val="00A75385"/>
    <w:rsid w:val="00A7541D"/>
    <w:rsid w:val="00A7550B"/>
    <w:rsid w:val="00A758D8"/>
    <w:rsid w:val="00A75F0C"/>
    <w:rsid w:val="00A76634"/>
    <w:rsid w:val="00A768DA"/>
    <w:rsid w:val="00A76B05"/>
    <w:rsid w:val="00A76B5C"/>
    <w:rsid w:val="00A76DB0"/>
    <w:rsid w:val="00A770C9"/>
    <w:rsid w:val="00A778AD"/>
    <w:rsid w:val="00A77CD5"/>
    <w:rsid w:val="00A77F3B"/>
    <w:rsid w:val="00A80BA1"/>
    <w:rsid w:val="00A810D1"/>
    <w:rsid w:val="00A8158C"/>
    <w:rsid w:val="00A81703"/>
    <w:rsid w:val="00A8208C"/>
    <w:rsid w:val="00A821CA"/>
    <w:rsid w:val="00A823A4"/>
    <w:rsid w:val="00A82679"/>
    <w:rsid w:val="00A82A91"/>
    <w:rsid w:val="00A82BC0"/>
    <w:rsid w:val="00A82C9D"/>
    <w:rsid w:val="00A835C0"/>
    <w:rsid w:val="00A836B1"/>
    <w:rsid w:val="00A83845"/>
    <w:rsid w:val="00A83943"/>
    <w:rsid w:val="00A84091"/>
    <w:rsid w:val="00A84161"/>
    <w:rsid w:val="00A841F9"/>
    <w:rsid w:val="00A8469D"/>
    <w:rsid w:val="00A8483E"/>
    <w:rsid w:val="00A8503D"/>
    <w:rsid w:val="00A85307"/>
    <w:rsid w:val="00A85433"/>
    <w:rsid w:val="00A8563A"/>
    <w:rsid w:val="00A85D31"/>
    <w:rsid w:val="00A860BB"/>
    <w:rsid w:val="00A86815"/>
    <w:rsid w:val="00A86C62"/>
    <w:rsid w:val="00A87381"/>
    <w:rsid w:val="00A875E6"/>
    <w:rsid w:val="00A878B0"/>
    <w:rsid w:val="00A87A9D"/>
    <w:rsid w:val="00A90066"/>
    <w:rsid w:val="00A91112"/>
    <w:rsid w:val="00A9129D"/>
    <w:rsid w:val="00A912C5"/>
    <w:rsid w:val="00A914E4"/>
    <w:rsid w:val="00A91A90"/>
    <w:rsid w:val="00A91DEF"/>
    <w:rsid w:val="00A920DF"/>
    <w:rsid w:val="00A92829"/>
    <w:rsid w:val="00A92B62"/>
    <w:rsid w:val="00A92D01"/>
    <w:rsid w:val="00A935F5"/>
    <w:rsid w:val="00A9383D"/>
    <w:rsid w:val="00A9403D"/>
    <w:rsid w:val="00A94526"/>
    <w:rsid w:val="00A946C8"/>
    <w:rsid w:val="00A948C0"/>
    <w:rsid w:val="00A94CCA"/>
    <w:rsid w:val="00A94FD2"/>
    <w:rsid w:val="00A9588E"/>
    <w:rsid w:val="00A95E2A"/>
    <w:rsid w:val="00A96010"/>
    <w:rsid w:val="00A964A2"/>
    <w:rsid w:val="00A96B5B"/>
    <w:rsid w:val="00A96D13"/>
    <w:rsid w:val="00A96FD0"/>
    <w:rsid w:val="00A972D7"/>
    <w:rsid w:val="00A972E7"/>
    <w:rsid w:val="00A974F5"/>
    <w:rsid w:val="00A97890"/>
    <w:rsid w:val="00A97CC3"/>
    <w:rsid w:val="00A97F2B"/>
    <w:rsid w:val="00AA000D"/>
    <w:rsid w:val="00AA01A1"/>
    <w:rsid w:val="00AA01D9"/>
    <w:rsid w:val="00AA0B5C"/>
    <w:rsid w:val="00AA1F49"/>
    <w:rsid w:val="00AA24CC"/>
    <w:rsid w:val="00AA24F8"/>
    <w:rsid w:val="00AA2570"/>
    <w:rsid w:val="00AA2CEE"/>
    <w:rsid w:val="00AA3AC5"/>
    <w:rsid w:val="00AA3BDE"/>
    <w:rsid w:val="00AA4683"/>
    <w:rsid w:val="00AA47D7"/>
    <w:rsid w:val="00AA49D1"/>
    <w:rsid w:val="00AA4E58"/>
    <w:rsid w:val="00AA4EC7"/>
    <w:rsid w:val="00AA5DEF"/>
    <w:rsid w:val="00AA6152"/>
    <w:rsid w:val="00AA63A4"/>
    <w:rsid w:val="00AA6418"/>
    <w:rsid w:val="00AA6AE8"/>
    <w:rsid w:val="00AA6C91"/>
    <w:rsid w:val="00AA74FD"/>
    <w:rsid w:val="00AA76DE"/>
    <w:rsid w:val="00AA77CB"/>
    <w:rsid w:val="00AA7900"/>
    <w:rsid w:val="00AA7AC6"/>
    <w:rsid w:val="00AA7F75"/>
    <w:rsid w:val="00AB03C0"/>
    <w:rsid w:val="00AB0408"/>
    <w:rsid w:val="00AB0655"/>
    <w:rsid w:val="00AB0AF2"/>
    <w:rsid w:val="00AB0E13"/>
    <w:rsid w:val="00AB0E77"/>
    <w:rsid w:val="00AB0F3A"/>
    <w:rsid w:val="00AB1513"/>
    <w:rsid w:val="00AB265E"/>
    <w:rsid w:val="00AB317C"/>
    <w:rsid w:val="00AB318E"/>
    <w:rsid w:val="00AB38C4"/>
    <w:rsid w:val="00AB3BB3"/>
    <w:rsid w:val="00AB4A48"/>
    <w:rsid w:val="00AB4CAD"/>
    <w:rsid w:val="00AB4CDB"/>
    <w:rsid w:val="00AB4FE0"/>
    <w:rsid w:val="00AB5AE5"/>
    <w:rsid w:val="00AB5B2A"/>
    <w:rsid w:val="00AB6389"/>
    <w:rsid w:val="00AB7225"/>
    <w:rsid w:val="00AB7635"/>
    <w:rsid w:val="00AB7880"/>
    <w:rsid w:val="00AB7DE5"/>
    <w:rsid w:val="00AC01FF"/>
    <w:rsid w:val="00AC030B"/>
    <w:rsid w:val="00AC03E8"/>
    <w:rsid w:val="00AC04EE"/>
    <w:rsid w:val="00AC07F0"/>
    <w:rsid w:val="00AC0BF6"/>
    <w:rsid w:val="00AC0CE0"/>
    <w:rsid w:val="00AC0F06"/>
    <w:rsid w:val="00AC13DA"/>
    <w:rsid w:val="00AC1862"/>
    <w:rsid w:val="00AC1CFC"/>
    <w:rsid w:val="00AC2104"/>
    <w:rsid w:val="00AC21B6"/>
    <w:rsid w:val="00AC22EF"/>
    <w:rsid w:val="00AC2428"/>
    <w:rsid w:val="00AC28C5"/>
    <w:rsid w:val="00AC2E74"/>
    <w:rsid w:val="00AC3601"/>
    <w:rsid w:val="00AC3686"/>
    <w:rsid w:val="00AC383D"/>
    <w:rsid w:val="00AC3FF9"/>
    <w:rsid w:val="00AC4298"/>
    <w:rsid w:val="00AC487F"/>
    <w:rsid w:val="00AC4900"/>
    <w:rsid w:val="00AC4A31"/>
    <w:rsid w:val="00AC4E30"/>
    <w:rsid w:val="00AC506D"/>
    <w:rsid w:val="00AC54FF"/>
    <w:rsid w:val="00AC6212"/>
    <w:rsid w:val="00AC65EF"/>
    <w:rsid w:val="00AC695E"/>
    <w:rsid w:val="00AC69B8"/>
    <w:rsid w:val="00AC718A"/>
    <w:rsid w:val="00AC741D"/>
    <w:rsid w:val="00AC7C41"/>
    <w:rsid w:val="00AD004B"/>
    <w:rsid w:val="00AD0265"/>
    <w:rsid w:val="00AD093F"/>
    <w:rsid w:val="00AD0A11"/>
    <w:rsid w:val="00AD163E"/>
    <w:rsid w:val="00AD1F3F"/>
    <w:rsid w:val="00AD2938"/>
    <w:rsid w:val="00AD2AB9"/>
    <w:rsid w:val="00AD332E"/>
    <w:rsid w:val="00AD35C2"/>
    <w:rsid w:val="00AD3995"/>
    <w:rsid w:val="00AD3AF2"/>
    <w:rsid w:val="00AD3C0B"/>
    <w:rsid w:val="00AD44E7"/>
    <w:rsid w:val="00AD480B"/>
    <w:rsid w:val="00AD5179"/>
    <w:rsid w:val="00AD5348"/>
    <w:rsid w:val="00AD55FF"/>
    <w:rsid w:val="00AD5F22"/>
    <w:rsid w:val="00AD5F7E"/>
    <w:rsid w:val="00AD6608"/>
    <w:rsid w:val="00AD66A4"/>
    <w:rsid w:val="00AD6A70"/>
    <w:rsid w:val="00AD702B"/>
    <w:rsid w:val="00AD7F21"/>
    <w:rsid w:val="00AE03E0"/>
    <w:rsid w:val="00AE06B6"/>
    <w:rsid w:val="00AE0C18"/>
    <w:rsid w:val="00AE1459"/>
    <w:rsid w:val="00AE2237"/>
    <w:rsid w:val="00AE2538"/>
    <w:rsid w:val="00AE2F83"/>
    <w:rsid w:val="00AE334C"/>
    <w:rsid w:val="00AE3AA2"/>
    <w:rsid w:val="00AE3B1D"/>
    <w:rsid w:val="00AE3C97"/>
    <w:rsid w:val="00AE3EC1"/>
    <w:rsid w:val="00AE44C3"/>
    <w:rsid w:val="00AE4E08"/>
    <w:rsid w:val="00AE4F7E"/>
    <w:rsid w:val="00AE51DF"/>
    <w:rsid w:val="00AE5235"/>
    <w:rsid w:val="00AE5543"/>
    <w:rsid w:val="00AE587E"/>
    <w:rsid w:val="00AE5D9E"/>
    <w:rsid w:val="00AE5F34"/>
    <w:rsid w:val="00AE6017"/>
    <w:rsid w:val="00AE6164"/>
    <w:rsid w:val="00AE6295"/>
    <w:rsid w:val="00AE631F"/>
    <w:rsid w:val="00AE6C52"/>
    <w:rsid w:val="00AE726B"/>
    <w:rsid w:val="00AE735A"/>
    <w:rsid w:val="00AE7C01"/>
    <w:rsid w:val="00AF062A"/>
    <w:rsid w:val="00AF062C"/>
    <w:rsid w:val="00AF0D3D"/>
    <w:rsid w:val="00AF12CF"/>
    <w:rsid w:val="00AF1510"/>
    <w:rsid w:val="00AF16BC"/>
    <w:rsid w:val="00AF17A1"/>
    <w:rsid w:val="00AF186D"/>
    <w:rsid w:val="00AF1924"/>
    <w:rsid w:val="00AF1ECE"/>
    <w:rsid w:val="00AF2561"/>
    <w:rsid w:val="00AF2A19"/>
    <w:rsid w:val="00AF2E39"/>
    <w:rsid w:val="00AF2ED9"/>
    <w:rsid w:val="00AF3022"/>
    <w:rsid w:val="00AF3270"/>
    <w:rsid w:val="00AF352C"/>
    <w:rsid w:val="00AF465D"/>
    <w:rsid w:val="00AF4787"/>
    <w:rsid w:val="00AF4874"/>
    <w:rsid w:val="00AF49C7"/>
    <w:rsid w:val="00AF4A82"/>
    <w:rsid w:val="00AF4E2A"/>
    <w:rsid w:val="00AF50AC"/>
    <w:rsid w:val="00AF510A"/>
    <w:rsid w:val="00AF53B9"/>
    <w:rsid w:val="00AF564C"/>
    <w:rsid w:val="00AF5CA4"/>
    <w:rsid w:val="00AF5F77"/>
    <w:rsid w:val="00AF636B"/>
    <w:rsid w:val="00AF6505"/>
    <w:rsid w:val="00AF65A7"/>
    <w:rsid w:val="00AF65D0"/>
    <w:rsid w:val="00AF6A95"/>
    <w:rsid w:val="00AF6E4A"/>
    <w:rsid w:val="00AF7304"/>
    <w:rsid w:val="00AF745E"/>
    <w:rsid w:val="00AF75C6"/>
    <w:rsid w:val="00AF77C7"/>
    <w:rsid w:val="00AF7B07"/>
    <w:rsid w:val="00AF7B90"/>
    <w:rsid w:val="00AF7D04"/>
    <w:rsid w:val="00AF7E57"/>
    <w:rsid w:val="00B00761"/>
    <w:rsid w:val="00B00A40"/>
    <w:rsid w:val="00B01021"/>
    <w:rsid w:val="00B0149C"/>
    <w:rsid w:val="00B01B6B"/>
    <w:rsid w:val="00B01F55"/>
    <w:rsid w:val="00B021D5"/>
    <w:rsid w:val="00B0231E"/>
    <w:rsid w:val="00B02550"/>
    <w:rsid w:val="00B026C3"/>
    <w:rsid w:val="00B026E5"/>
    <w:rsid w:val="00B02A92"/>
    <w:rsid w:val="00B02CB1"/>
    <w:rsid w:val="00B02F36"/>
    <w:rsid w:val="00B03585"/>
    <w:rsid w:val="00B035C3"/>
    <w:rsid w:val="00B03C2C"/>
    <w:rsid w:val="00B04327"/>
    <w:rsid w:val="00B0447D"/>
    <w:rsid w:val="00B0463C"/>
    <w:rsid w:val="00B04AE2"/>
    <w:rsid w:val="00B04B60"/>
    <w:rsid w:val="00B04BFF"/>
    <w:rsid w:val="00B04D69"/>
    <w:rsid w:val="00B04F0F"/>
    <w:rsid w:val="00B05A73"/>
    <w:rsid w:val="00B05AFB"/>
    <w:rsid w:val="00B0615E"/>
    <w:rsid w:val="00B061AC"/>
    <w:rsid w:val="00B06339"/>
    <w:rsid w:val="00B06735"/>
    <w:rsid w:val="00B06764"/>
    <w:rsid w:val="00B06A8B"/>
    <w:rsid w:val="00B07A0A"/>
    <w:rsid w:val="00B07B5B"/>
    <w:rsid w:val="00B10202"/>
    <w:rsid w:val="00B10931"/>
    <w:rsid w:val="00B10CD7"/>
    <w:rsid w:val="00B10CEB"/>
    <w:rsid w:val="00B110D3"/>
    <w:rsid w:val="00B1137E"/>
    <w:rsid w:val="00B11844"/>
    <w:rsid w:val="00B11E5A"/>
    <w:rsid w:val="00B1216D"/>
    <w:rsid w:val="00B128FD"/>
    <w:rsid w:val="00B135ED"/>
    <w:rsid w:val="00B13787"/>
    <w:rsid w:val="00B13913"/>
    <w:rsid w:val="00B13949"/>
    <w:rsid w:val="00B13A50"/>
    <w:rsid w:val="00B13E93"/>
    <w:rsid w:val="00B13F05"/>
    <w:rsid w:val="00B13F3B"/>
    <w:rsid w:val="00B1403F"/>
    <w:rsid w:val="00B1460E"/>
    <w:rsid w:val="00B1489E"/>
    <w:rsid w:val="00B14DE0"/>
    <w:rsid w:val="00B14FC7"/>
    <w:rsid w:val="00B15364"/>
    <w:rsid w:val="00B153FD"/>
    <w:rsid w:val="00B157E5"/>
    <w:rsid w:val="00B15871"/>
    <w:rsid w:val="00B15A54"/>
    <w:rsid w:val="00B15E53"/>
    <w:rsid w:val="00B15F4F"/>
    <w:rsid w:val="00B165A0"/>
    <w:rsid w:val="00B165BC"/>
    <w:rsid w:val="00B16642"/>
    <w:rsid w:val="00B16856"/>
    <w:rsid w:val="00B16941"/>
    <w:rsid w:val="00B16BB8"/>
    <w:rsid w:val="00B16D2E"/>
    <w:rsid w:val="00B16E89"/>
    <w:rsid w:val="00B1776A"/>
    <w:rsid w:val="00B1788B"/>
    <w:rsid w:val="00B178FB"/>
    <w:rsid w:val="00B17B48"/>
    <w:rsid w:val="00B17BDF"/>
    <w:rsid w:val="00B17DBE"/>
    <w:rsid w:val="00B20522"/>
    <w:rsid w:val="00B20623"/>
    <w:rsid w:val="00B20B69"/>
    <w:rsid w:val="00B21FA6"/>
    <w:rsid w:val="00B22849"/>
    <w:rsid w:val="00B235A9"/>
    <w:rsid w:val="00B24589"/>
    <w:rsid w:val="00B249B6"/>
    <w:rsid w:val="00B24A02"/>
    <w:rsid w:val="00B2552D"/>
    <w:rsid w:val="00B25897"/>
    <w:rsid w:val="00B265C4"/>
    <w:rsid w:val="00B2697A"/>
    <w:rsid w:val="00B26C65"/>
    <w:rsid w:val="00B26D0A"/>
    <w:rsid w:val="00B277B0"/>
    <w:rsid w:val="00B277CE"/>
    <w:rsid w:val="00B27914"/>
    <w:rsid w:val="00B3001A"/>
    <w:rsid w:val="00B308E9"/>
    <w:rsid w:val="00B30BB7"/>
    <w:rsid w:val="00B30DC3"/>
    <w:rsid w:val="00B31077"/>
    <w:rsid w:val="00B313FD"/>
    <w:rsid w:val="00B319F1"/>
    <w:rsid w:val="00B31BDA"/>
    <w:rsid w:val="00B31E4F"/>
    <w:rsid w:val="00B32439"/>
    <w:rsid w:val="00B3259A"/>
    <w:rsid w:val="00B325C0"/>
    <w:rsid w:val="00B326BC"/>
    <w:rsid w:val="00B3292E"/>
    <w:rsid w:val="00B32AC7"/>
    <w:rsid w:val="00B331CE"/>
    <w:rsid w:val="00B332BE"/>
    <w:rsid w:val="00B334FA"/>
    <w:rsid w:val="00B338A3"/>
    <w:rsid w:val="00B33B20"/>
    <w:rsid w:val="00B341DC"/>
    <w:rsid w:val="00B34914"/>
    <w:rsid w:val="00B34B3B"/>
    <w:rsid w:val="00B3519A"/>
    <w:rsid w:val="00B35304"/>
    <w:rsid w:val="00B3537E"/>
    <w:rsid w:val="00B35544"/>
    <w:rsid w:val="00B35DF2"/>
    <w:rsid w:val="00B35EC1"/>
    <w:rsid w:val="00B3638B"/>
    <w:rsid w:val="00B36438"/>
    <w:rsid w:val="00B368B3"/>
    <w:rsid w:val="00B369F3"/>
    <w:rsid w:val="00B36AAE"/>
    <w:rsid w:val="00B36E69"/>
    <w:rsid w:val="00B3723A"/>
    <w:rsid w:val="00B373C6"/>
    <w:rsid w:val="00B37495"/>
    <w:rsid w:val="00B3782F"/>
    <w:rsid w:val="00B3791C"/>
    <w:rsid w:val="00B400BE"/>
    <w:rsid w:val="00B403BA"/>
    <w:rsid w:val="00B40422"/>
    <w:rsid w:val="00B41071"/>
    <w:rsid w:val="00B414F7"/>
    <w:rsid w:val="00B41F05"/>
    <w:rsid w:val="00B42B4B"/>
    <w:rsid w:val="00B4352F"/>
    <w:rsid w:val="00B43566"/>
    <w:rsid w:val="00B436CD"/>
    <w:rsid w:val="00B4370F"/>
    <w:rsid w:val="00B439EE"/>
    <w:rsid w:val="00B43C8D"/>
    <w:rsid w:val="00B4406E"/>
    <w:rsid w:val="00B443A2"/>
    <w:rsid w:val="00B44815"/>
    <w:rsid w:val="00B44B75"/>
    <w:rsid w:val="00B45348"/>
    <w:rsid w:val="00B455AD"/>
    <w:rsid w:val="00B459F0"/>
    <w:rsid w:val="00B45CD9"/>
    <w:rsid w:val="00B45FE0"/>
    <w:rsid w:val="00B4622E"/>
    <w:rsid w:val="00B46267"/>
    <w:rsid w:val="00B4673C"/>
    <w:rsid w:val="00B46803"/>
    <w:rsid w:val="00B46B69"/>
    <w:rsid w:val="00B46C55"/>
    <w:rsid w:val="00B46F37"/>
    <w:rsid w:val="00B47105"/>
    <w:rsid w:val="00B47698"/>
    <w:rsid w:val="00B4795A"/>
    <w:rsid w:val="00B47EF7"/>
    <w:rsid w:val="00B50FA9"/>
    <w:rsid w:val="00B5117C"/>
    <w:rsid w:val="00B51212"/>
    <w:rsid w:val="00B51483"/>
    <w:rsid w:val="00B515C7"/>
    <w:rsid w:val="00B51CBC"/>
    <w:rsid w:val="00B52265"/>
    <w:rsid w:val="00B52457"/>
    <w:rsid w:val="00B5252D"/>
    <w:rsid w:val="00B529DE"/>
    <w:rsid w:val="00B52E00"/>
    <w:rsid w:val="00B52E5B"/>
    <w:rsid w:val="00B52F8B"/>
    <w:rsid w:val="00B53008"/>
    <w:rsid w:val="00B5321F"/>
    <w:rsid w:val="00B540EC"/>
    <w:rsid w:val="00B541F9"/>
    <w:rsid w:val="00B556D2"/>
    <w:rsid w:val="00B55FB4"/>
    <w:rsid w:val="00B56C30"/>
    <w:rsid w:val="00B57B88"/>
    <w:rsid w:val="00B57BA4"/>
    <w:rsid w:val="00B57EE4"/>
    <w:rsid w:val="00B57FB0"/>
    <w:rsid w:val="00B60059"/>
    <w:rsid w:val="00B600D7"/>
    <w:rsid w:val="00B60190"/>
    <w:rsid w:val="00B6063D"/>
    <w:rsid w:val="00B609E6"/>
    <w:rsid w:val="00B60A53"/>
    <w:rsid w:val="00B61A7C"/>
    <w:rsid w:val="00B61BE5"/>
    <w:rsid w:val="00B621AA"/>
    <w:rsid w:val="00B62207"/>
    <w:rsid w:val="00B622F5"/>
    <w:rsid w:val="00B62457"/>
    <w:rsid w:val="00B624E4"/>
    <w:rsid w:val="00B62719"/>
    <w:rsid w:val="00B63280"/>
    <w:rsid w:val="00B63342"/>
    <w:rsid w:val="00B635D5"/>
    <w:rsid w:val="00B639F0"/>
    <w:rsid w:val="00B63B65"/>
    <w:rsid w:val="00B63BC1"/>
    <w:rsid w:val="00B63F36"/>
    <w:rsid w:val="00B64412"/>
    <w:rsid w:val="00B645A1"/>
    <w:rsid w:val="00B64D49"/>
    <w:rsid w:val="00B64D8E"/>
    <w:rsid w:val="00B651E0"/>
    <w:rsid w:val="00B65B5C"/>
    <w:rsid w:val="00B67554"/>
    <w:rsid w:val="00B67673"/>
    <w:rsid w:val="00B676A9"/>
    <w:rsid w:val="00B676B5"/>
    <w:rsid w:val="00B67854"/>
    <w:rsid w:val="00B67B70"/>
    <w:rsid w:val="00B67CA4"/>
    <w:rsid w:val="00B67F85"/>
    <w:rsid w:val="00B701A0"/>
    <w:rsid w:val="00B70B5C"/>
    <w:rsid w:val="00B70F0A"/>
    <w:rsid w:val="00B70FCF"/>
    <w:rsid w:val="00B70FEC"/>
    <w:rsid w:val="00B70FFC"/>
    <w:rsid w:val="00B710F0"/>
    <w:rsid w:val="00B7125D"/>
    <w:rsid w:val="00B71401"/>
    <w:rsid w:val="00B71573"/>
    <w:rsid w:val="00B71BB8"/>
    <w:rsid w:val="00B72031"/>
    <w:rsid w:val="00B7210A"/>
    <w:rsid w:val="00B722A3"/>
    <w:rsid w:val="00B72A2F"/>
    <w:rsid w:val="00B72F2A"/>
    <w:rsid w:val="00B72F96"/>
    <w:rsid w:val="00B73045"/>
    <w:rsid w:val="00B73057"/>
    <w:rsid w:val="00B73E10"/>
    <w:rsid w:val="00B742EE"/>
    <w:rsid w:val="00B74666"/>
    <w:rsid w:val="00B74749"/>
    <w:rsid w:val="00B74D2B"/>
    <w:rsid w:val="00B750D5"/>
    <w:rsid w:val="00B751F8"/>
    <w:rsid w:val="00B7551A"/>
    <w:rsid w:val="00B755B8"/>
    <w:rsid w:val="00B75A1A"/>
    <w:rsid w:val="00B75A63"/>
    <w:rsid w:val="00B7636C"/>
    <w:rsid w:val="00B76A98"/>
    <w:rsid w:val="00B7703C"/>
    <w:rsid w:val="00B7730E"/>
    <w:rsid w:val="00B7731D"/>
    <w:rsid w:val="00B77ABE"/>
    <w:rsid w:val="00B77C27"/>
    <w:rsid w:val="00B803D2"/>
    <w:rsid w:val="00B8096C"/>
    <w:rsid w:val="00B80B27"/>
    <w:rsid w:val="00B80E80"/>
    <w:rsid w:val="00B80F92"/>
    <w:rsid w:val="00B81681"/>
    <w:rsid w:val="00B818A0"/>
    <w:rsid w:val="00B819A5"/>
    <w:rsid w:val="00B81C8E"/>
    <w:rsid w:val="00B81D6E"/>
    <w:rsid w:val="00B8204C"/>
    <w:rsid w:val="00B8257D"/>
    <w:rsid w:val="00B827F3"/>
    <w:rsid w:val="00B8281A"/>
    <w:rsid w:val="00B82A7F"/>
    <w:rsid w:val="00B83105"/>
    <w:rsid w:val="00B8383E"/>
    <w:rsid w:val="00B8445A"/>
    <w:rsid w:val="00B84CA6"/>
    <w:rsid w:val="00B85D21"/>
    <w:rsid w:val="00B86127"/>
    <w:rsid w:val="00B86519"/>
    <w:rsid w:val="00B86739"/>
    <w:rsid w:val="00B86D7D"/>
    <w:rsid w:val="00B86DA3"/>
    <w:rsid w:val="00B9096E"/>
    <w:rsid w:val="00B909F4"/>
    <w:rsid w:val="00B90BBB"/>
    <w:rsid w:val="00B90C14"/>
    <w:rsid w:val="00B91103"/>
    <w:rsid w:val="00B91776"/>
    <w:rsid w:val="00B918F6"/>
    <w:rsid w:val="00B920AB"/>
    <w:rsid w:val="00B92126"/>
    <w:rsid w:val="00B922F9"/>
    <w:rsid w:val="00B926EE"/>
    <w:rsid w:val="00B9294A"/>
    <w:rsid w:val="00B9345B"/>
    <w:rsid w:val="00B93B75"/>
    <w:rsid w:val="00B93C0D"/>
    <w:rsid w:val="00B93D7E"/>
    <w:rsid w:val="00B9429E"/>
    <w:rsid w:val="00B9440B"/>
    <w:rsid w:val="00B954A7"/>
    <w:rsid w:val="00B9589F"/>
    <w:rsid w:val="00B95D6C"/>
    <w:rsid w:val="00B95F66"/>
    <w:rsid w:val="00B962AF"/>
    <w:rsid w:val="00B9638E"/>
    <w:rsid w:val="00B9652A"/>
    <w:rsid w:val="00B966DB"/>
    <w:rsid w:val="00B96FA8"/>
    <w:rsid w:val="00B9708E"/>
    <w:rsid w:val="00B977FB"/>
    <w:rsid w:val="00B97988"/>
    <w:rsid w:val="00B97A10"/>
    <w:rsid w:val="00B97B08"/>
    <w:rsid w:val="00B97B1E"/>
    <w:rsid w:val="00B97F6D"/>
    <w:rsid w:val="00BA03BA"/>
    <w:rsid w:val="00BA0D87"/>
    <w:rsid w:val="00BA17C4"/>
    <w:rsid w:val="00BA19F6"/>
    <w:rsid w:val="00BA1FD2"/>
    <w:rsid w:val="00BA2B7F"/>
    <w:rsid w:val="00BA3167"/>
    <w:rsid w:val="00BA3195"/>
    <w:rsid w:val="00BA3240"/>
    <w:rsid w:val="00BA33E3"/>
    <w:rsid w:val="00BA37C1"/>
    <w:rsid w:val="00BA3D99"/>
    <w:rsid w:val="00BA4C27"/>
    <w:rsid w:val="00BA4D89"/>
    <w:rsid w:val="00BA50CF"/>
    <w:rsid w:val="00BA51A7"/>
    <w:rsid w:val="00BA5243"/>
    <w:rsid w:val="00BA5B52"/>
    <w:rsid w:val="00BA5E51"/>
    <w:rsid w:val="00BA61AB"/>
    <w:rsid w:val="00BA6B46"/>
    <w:rsid w:val="00BA700C"/>
    <w:rsid w:val="00BA7056"/>
    <w:rsid w:val="00BA7EE1"/>
    <w:rsid w:val="00BB0017"/>
    <w:rsid w:val="00BB02D8"/>
    <w:rsid w:val="00BB0614"/>
    <w:rsid w:val="00BB0670"/>
    <w:rsid w:val="00BB1202"/>
    <w:rsid w:val="00BB19D9"/>
    <w:rsid w:val="00BB1A76"/>
    <w:rsid w:val="00BB28E2"/>
    <w:rsid w:val="00BB2995"/>
    <w:rsid w:val="00BB29A7"/>
    <w:rsid w:val="00BB335C"/>
    <w:rsid w:val="00BB33F3"/>
    <w:rsid w:val="00BB346F"/>
    <w:rsid w:val="00BB3562"/>
    <w:rsid w:val="00BB5415"/>
    <w:rsid w:val="00BB58C9"/>
    <w:rsid w:val="00BB5D66"/>
    <w:rsid w:val="00BB5F69"/>
    <w:rsid w:val="00BB5F72"/>
    <w:rsid w:val="00BB611A"/>
    <w:rsid w:val="00BB67AD"/>
    <w:rsid w:val="00BB6980"/>
    <w:rsid w:val="00BB6A6C"/>
    <w:rsid w:val="00BB6BED"/>
    <w:rsid w:val="00BB6E60"/>
    <w:rsid w:val="00BB73BC"/>
    <w:rsid w:val="00BB755E"/>
    <w:rsid w:val="00BB7D82"/>
    <w:rsid w:val="00BC0277"/>
    <w:rsid w:val="00BC0502"/>
    <w:rsid w:val="00BC142B"/>
    <w:rsid w:val="00BC17D8"/>
    <w:rsid w:val="00BC1AF2"/>
    <w:rsid w:val="00BC1FD9"/>
    <w:rsid w:val="00BC2760"/>
    <w:rsid w:val="00BC3462"/>
    <w:rsid w:val="00BC3C4E"/>
    <w:rsid w:val="00BC43E1"/>
    <w:rsid w:val="00BC44B5"/>
    <w:rsid w:val="00BC457E"/>
    <w:rsid w:val="00BC46A3"/>
    <w:rsid w:val="00BC4B1A"/>
    <w:rsid w:val="00BC5691"/>
    <w:rsid w:val="00BC5B5B"/>
    <w:rsid w:val="00BC5D4E"/>
    <w:rsid w:val="00BC63D4"/>
    <w:rsid w:val="00BC6581"/>
    <w:rsid w:val="00BC6865"/>
    <w:rsid w:val="00BC6971"/>
    <w:rsid w:val="00BC69D4"/>
    <w:rsid w:val="00BC6EB5"/>
    <w:rsid w:val="00BC783A"/>
    <w:rsid w:val="00BC7EBE"/>
    <w:rsid w:val="00BD0179"/>
    <w:rsid w:val="00BD050A"/>
    <w:rsid w:val="00BD0537"/>
    <w:rsid w:val="00BD0C3E"/>
    <w:rsid w:val="00BD121F"/>
    <w:rsid w:val="00BD1899"/>
    <w:rsid w:val="00BD195C"/>
    <w:rsid w:val="00BD1AD2"/>
    <w:rsid w:val="00BD2A93"/>
    <w:rsid w:val="00BD2B75"/>
    <w:rsid w:val="00BD2B76"/>
    <w:rsid w:val="00BD2C57"/>
    <w:rsid w:val="00BD2E66"/>
    <w:rsid w:val="00BD3347"/>
    <w:rsid w:val="00BD351A"/>
    <w:rsid w:val="00BD374B"/>
    <w:rsid w:val="00BD3926"/>
    <w:rsid w:val="00BD3A30"/>
    <w:rsid w:val="00BD3B27"/>
    <w:rsid w:val="00BD4597"/>
    <w:rsid w:val="00BD47E9"/>
    <w:rsid w:val="00BD4C7D"/>
    <w:rsid w:val="00BD4EC4"/>
    <w:rsid w:val="00BD4F6D"/>
    <w:rsid w:val="00BD509B"/>
    <w:rsid w:val="00BD574B"/>
    <w:rsid w:val="00BD5C07"/>
    <w:rsid w:val="00BD6602"/>
    <w:rsid w:val="00BD660A"/>
    <w:rsid w:val="00BD669B"/>
    <w:rsid w:val="00BD6745"/>
    <w:rsid w:val="00BD6C21"/>
    <w:rsid w:val="00BD6D1A"/>
    <w:rsid w:val="00BD71EA"/>
    <w:rsid w:val="00BD754B"/>
    <w:rsid w:val="00BD7A7F"/>
    <w:rsid w:val="00BD7C14"/>
    <w:rsid w:val="00BD7F13"/>
    <w:rsid w:val="00BE0078"/>
    <w:rsid w:val="00BE0142"/>
    <w:rsid w:val="00BE0E00"/>
    <w:rsid w:val="00BE16B8"/>
    <w:rsid w:val="00BE1771"/>
    <w:rsid w:val="00BE2184"/>
    <w:rsid w:val="00BE2357"/>
    <w:rsid w:val="00BE2477"/>
    <w:rsid w:val="00BE261D"/>
    <w:rsid w:val="00BE2A2D"/>
    <w:rsid w:val="00BE2BB7"/>
    <w:rsid w:val="00BE2D58"/>
    <w:rsid w:val="00BE3369"/>
    <w:rsid w:val="00BE3939"/>
    <w:rsid w:val="00BE39F1"/>
    <w:rsid w:val="00BE3CFC"/>
    <w:rsid w:val="00BE3E91"/>
    <w:rsid w:val="00BE4068"/>
    <w:rsid w:val="00BE42F4"/>
    <w:rsid w:val="00BE4554"/>
    <w:rsid w:val="00BE4830"/>
    <w:rsid w:val="00BE5858"/>
    <w:rsid w:val="00BE5A1F"/>
    <w:rsid w:val="00BE5C2C"/>
    <w:rsid w:val="00BE5E69"/>
    <w:rsid w:val="00BE656F"/>
    <w:rsid w:val="00BE6AA1"/>
    <w:rsid w:val="00BE6CA5"/>
    <w:rsid w:val="00BE6D86"/>
    <w:rsid w:val="00BE76A7"/>
    <w:rsid w:val="00BE7F21"/>
    <w:rsid w:val="00BF0178"/>
    <w:rsid w:val="00BF0574"/>
    <w:rsid w:val="00BF07A0"/>
    <w:rsid w:val="00BF0DDE"/>
    <w:rsid w:val="00BF1360"/>
    <w:rsid w:val="00BF13E5"/>
    <w:rsid w:val="00BF163A"/>
    <w:rsid w:val="00BF18C8"/>
    <w:rsid w:val="00BF2859"/>
    <w:rsid w:val="00BF289F"/>
    <w:rsid w:val="00BF44CB"/>
    <w:rsid w:val="00BF4D2D"/>
    <w:rsid w:val="00BF4EDC"/>
    <w:rsid w:val="00BF5164"/>
    <w:rsid w:val="00BF58BF"/>
    <w:rsid w:val="00BF5A57"/>
    <w:rsid w:val="00BF5A6A"/>
    <w:rsid w:val="00BF604D"/>
    <w:rsid w:val="00BF660F"/>
    <w:rsid w:val="00BF7216"/>
    <w:rsid w:val="00BF77E9"/>
    <w:rsid w:val="00C007B8"/>
    <w:rsid w:val="00C00AA2"/>
    <w:rsid w:val="00C01147"/>
    <w:rsid w:val="00C0127F"/>
    <w:rsid w:val="00C02562"/>
    <w:rsid w:val="00C02574"/>
    <w:rsid w:val="00C025E9"/>
    <w:rsid w:val="00C02BEF"/>
    <w:rsid w:val="00C02F5D"/>
    <w:rsid w:val="00C02FE6"/>
    <w:rsid w:val="00C03402"/>
    <w:rsid w:val="00C03BCB"/>
    <w:rsid w:val="00C03F24"/>
    <w:rsid w:val="00C04CED"/>
    <w:rsid w:val="00C04E28"/>
    <w:rsid w:val="00C04EB2"/>
    <w:rsid w:val="00C05523"/>
    <w:rsid w:val="00C0571B"/>
    <w:rsid w:val="00C058F6"/>
    <w:rsid w:val="00C059D4"/>
    <w:rsid w:val="00C05A36"/>
    <w:rsid w:val="00C05A63"/>
    <w:rsid w:val="00C06934"/>
    <w:rsid w:val="00C070F1"/>
    <w:rsid w:val="00C071CA"/>
    <w:rsid w:val="00C078F5"/>
    <w:rsid w:val="00C07965"/>
    <w:rsid w:val="00C07D28"/>
    <w:rsid w:val="00C103F3"/>
    <w:rsid w:val="00C10548"/>
    <w:rsid w:val="00C108C1"/>
    <w:rsid w:val="00C10C8D"/>
    <w:rsid w:val="00C10E4C"/>
    <w:rsid w:val="00C11634"/>
    <w:rsid w:val="00C11A9E"/>
    <w:rsid w:val="00C11F5C"/>
    <w:rsid w:val="00C12583"/>
    <w:rsid w:val="00C12659"/>
    <w:rsid w:val="00C12CF0"/>
    <w:rsid w:val="00C12D84"/>
    <w:rsid w:val="00C13E07"/>
    <w:rsid w:val="00C14122"/>
    <w:rsid w:val="00C142F9"/>
    <w:rsid w:val="00C14419"/>
    <w:rsid w:val="00C147F1"/>
    <w:rsid w:val="00C14CBB"/>
    <w:rsid w:val="00C14DBB"/>
    <w:rsid w:val="00C15279"/>
    <w:rsid w:val="00C15C18"/>
    <w:rsid w:val="00C15CA1"/>
    <w:rsid w:val="00C15D84"/>
    <w:rsid w:val="00C15FF8"/>
    <w:rsid w:val="00C161E6"/>
    <w:rsid w:val="00C16678"/>
    <w:rsid w:val="00C16B9C"/>
    <w:rsid w:val="00C16BD5"/>
    <w:rsid w:val="00C16F21"/>
    <w:rsid w:val="00C17301"/>
    <w:rsid w:val="00C17379"/>
    <w:rsid w:val="00C173AA"/>
    <w:rsid w:val="00C175DE"/>
    <w:rsid w:val="00C17995"/>
    <w:rsid w:val="00C203C6"/>
    <w:rsid w:val="00C2083F"/>
    <w:rsid w:val="00C213DE"/>
    <w:rsid w:val="00C21553"/>
    <w:rsid w:val="00C21C88"/>
    <w:rsid w:val="00C21F6A"/>
    <w:rsid w:val="00C2206B"/>
    <w:rsid w:val="00C221A5"/>
    <w:rsid w:val="00C225DC"/>
    <w:rsid w:val="00C225F9"/>
    <w:rsid w:val="00C22834"/>
    <w:rsid w:val="00C22B0D"/>
    <w:rsid w:val="00C22D4A"/>
    <w:rsid w:val="00C22E56"/>
    <w:rsid w:val="00C237E6"/>
    <w:rsid w:val="00C239DE"/>
    <w:rsid w:val="00C2410D"/>
    <w:rsid w:val="00C24782"/>
    <w:rsid w:val="00C24A72"/>
    <w:rsid w:val="00C2526F"/>
    <w:rsid w:val="00C25A18"/>
    <w:rsid w:val="00C25D20"/>
    <w:rsid w:val="00C26580"/>
    <w:rsid w:val="00C265C0"/>
    <w:rsid w:val="00C266E2"/>
    <w:rsid w:val="00C26A43"/>
    <w:rsid w:val="00C26AAD"/>
    <w:rsid w:val="00C26E16"/>
    <w:rsid w:val="00C27C7B"/>
    <w:rsid w:val="00C27FFD"/>
    <w:rsid w:val="00C305AA"/>
    <w:rsid w:val="00C30725"/>
    <w:rsid w:val="00C312B6"/>
    <w:rsid w:val="00C31D30"/>
    <w:rsid w:val="00C31E38"/>
    <w:rsid w:val="00C31E89"/>
    <w:rsid w:val="00C321E0"/>
    <w:rsid w:val="00C323CA"/>
    <w:rsid w:val="00C323F7"/>
    <w:rsid w:val="00C32DD4"/>
    <w:rsid w:val="00C33493"/>
    <w:rsid w:val="00C339E5"/>
    <w:rsid w:val="00C34108"/>
    <w:rsid w:val="00C342AE"/>
    <w:rsid w:val="00C3433B"/>
    <w:rsid w:val="00C3457E"/>
    <w:rsid w:val="00C34A0E"/>
    <w:rsid w:val="00C35084"/>
    <w:rsid w:val="00C353EE"/>
    <w:rsid w:val="00C35428"/>
    <w:rsid w:val="00C35529"/>
    <w:rsid w:val="00C356B9"/>
    <w:rsid w:val="00C358AA"/>
    <w:rsid w:val="00C35B82"/>
    <w:rsid w:val="00C36080"/>
    <w:rsid w:val="00C36910"/>
    <w:rsid w:val="00C36AF1"/>
    <w:rsid w:val="00C36AFF"/>
    <w:rsid w:val="00C36B31"/>
    <w:rsid w:val="00C36D4B"/>
    <w:rsid w:val="00C36E05"/>
    <w:rsid w:val="00C36E57"/>
    <w:rsid w:val="00C36E70"/>
    <w:rsid w:val="00C3745B"/>
    <w:rsid w:val="00C3763F"/>
    <w:rsid w:val="00C3773B"/>
    <w:rsid w:val="00C377E4"/>
    <w:rsid w:val="00C37ACD"/>
    <w:rsid w:val="00C37D12"/>
    <w:rsid w:val="00C4048D"/>
    <w:rsid w:val="00C4091A"/>
    <w:rsid w:val="00C40AC5"/>
    <w:rsid w:val="00C41240"/>
    <w:rsid w:val="00C4180F"/>
    <w:rsid w:val="00C41961"/>
    <w:rsid w:val="00C41C3B"/>
    <w:rsid w:val="00C41F9B"/>
    <w:rsid w:val="00C4207D"/>
    <w:rsid w:val="00C42141"/>
    <w:rsid w:val="00C42CD0"/>
    <w:rsid w:val="00C43578"/>
    <w:rsid w:val="00C435F0"/>
    <w:rsid w:val="00C43CA4"/>
    <w:rsid w:val="00C43EE6"/>
    <w:rsid w:val="00C441E4"/>
    <w:rsid w:val="00C4433F"/>
    <w:rsid w:val="00C44712"/>
    <w:rsid w:val="00C4475C"/>
    <w:rsid w:val="00C44970"/>
    <w:rsid w:val="00C44BDB"/>
    <w:rsid w:val="00C44E7C"/>
    <w:rsid w:val="00C45483"/>
    <w:rsid w:val="00C45ED3"/>
    <w:rsid w:val="00C4601A"/>
    <w:rsid w:val="00C46321"/>
    <w:rsid w:val="00C46558"/>
    <w:rsid w:val="00C469B8"/>
    <w:rsid w:val="00C46E71"/>
    <w:rsid w:val="00C46FD7"/>
    <w:rsid w:val="00C47260"/>
    <w:rsid w:val="00C47EBC"/>
    <w:rsid w:val="00C50314"/>
    <w:rsid w:val="00C504A7"/>
    <w:rsid w:val="00C50929"/>
    <w:rsid w:val="00C50B7F"/>
    <w:rsid w:val="00C50EFC"/>
    <w:rsid w:val="00C511DC"/>
    <w:rsid w:val="00C5162E"/>
    <w:rsid w:val="00C51EFB"/>
    <w:rsid w:val="00C51F4F"/>
    <w:rsid w:val="00C522C9"/>
    <w:rsid w:val="00C54270"/>
    <w:rsid w:val="00C543F1"/>
    <w:rsid w:val="00C54A1B"/>
    <w:rsid w:val="00C54F9C"/>
    <w:rsid w:val="00C5510C"/>
    <w:rsid w:val="00C551FC"/>
    <w:rsid w:val="00C5559B"/>
    <w:rsid w:val="00C555DC"/>
    <w:rsid w:val="00C5567D"/>
    <w:rsid w:val="00C558F5"/>
    <w:rsid w:val="00C55979"/>
    <w:rsid w:val="00C55D33"/>
    <w:rsid w:val="00C55D92"/>
    <w:rsid w:val="00C55FE2"/>
    <w:rsid w:val="00C561E7"/>
    <w:rsid w:val="00C56371"/>
    <w:rsid w:val="00C563D3"/>
    <w:rsid w:val="00C56D3D"/>
    <w:rsid w:val="00C56E99"/>
    <w:rsid w:val="00C56ECE"/>
    <w:rsid w:val="00C570D5"/>
    <w:rsid w:val="00C57281"/>
    <w:rsid w:val="00C573D7"/>
    <w:rsid w:val="00C57A6E"/>
    <w:rsid w:val="00C57BD9"/>
    <w:rsid w:val="00C57C6F"/>
    <w:rsid w:val="00C57D8B"/>
    <w:rsid w:val="00C57EAC"/>
    <w:rsid w:val="00C57EBE"/>
    <w:rsid w:val="00C601AD"/>
    <w:rsid w:val="00C6063D"/>
    <w:rsid w:val="00C60969"/>
    <w:rsid w:val="00C60F3D"/>
    <w:rsid w:val="00C61430"/>
    <w:rsid w:val="00C61D14"/>
    <w:rsid w:val="00C61E7C"/>
    <w:rsid w:val="00C62285"/>
    <w:rsid w:val="00C62F9F"/>
    <w:rsid w:val="00C632E2"/>
    <w:rsid w:val="00C6367F"/>
    <w:rsid w:val="00C638F2"/>
    <w:rsid w:val="00C63998"/>
    <w:rsid w:val="00C643E6"/>
    <w:rsid w:val="00C64973"/>
    <w:rsid w:val="00C64A8B"/>
    <w:rsid w:val="00C64B29"/>
    <w:rsid w:val="00C651F2"/>
    <w:rsid w:val="00C65220"/>
    <w:rsid w:val="00C652F0"/>
    <w:rsid w:val="00C65BDB"/>
    <w:rsid w:val="00C66263"/>
    <w:rsid w:val="00C662CC"/>
    <w:rsid w:val="00C663A4"/>
    <w:rsid w:val="00C66439"/>
    <w:rsid w:val="00C66566"/>
    <w:rsid w:val="00C66842"/>
    <w:rsid w:val="00C6693E"/>
    <w:rsid w:val="00C66A74"/>
    <w:rsid w:val="00C66EF3"/>
    <w:rsid w:val="00C6772F"/>
    <w:rsid w:val="00C67920"/>
    <w:rsid w:val="00C67969"/>
    <w:rsid w:val="00C67D4E"/>
    <w:rsid w:val="00C705BD"/>
    <w:rsid w:val="00C7062E"/>
    <w:rsid w:val="00C708E2"/>
    <w:rsid w:val="00C71242"/>
    <w:rsid w:val="00C7179D"/>
    <w:rsid w:val="00C71A6A"/>
    <w:rsid w:val="00C72400"/>
    <w:rsid w:val="00C72ABC"/>
    <w:rsid w:val="00C73136"/>
    <w:rsid w:val="00C73D27"/>
    <w:rsid w:val="00C73E67"/>
    <w:rsid w:val="00C73F1A"/>
    <w:rsid w:val="00C73FAE"/>
    <w:rsid w:val="00C74149"/>
    <w:rsid w:val="00C74173"/>
    <w:rsid w:val="00C7464B"/>
    <w:rsid w:val="00C74C0A"/>
    <w:rsid w:val="00C74E32"/>
    <w:rsid w:val="00C751AB"/>
    <w:rsid w:val="00C75CD8"/>
    <w:rsid w:val="00C75D3F"/>
    <w:rsid w:val="00C75E1E"/>
    <w:rsid w:val="00C765D7"/>
    <w:rsid w:val="00C76954"/>
    <w:rsid w:val="00C770B0"/>
    <w:rsid w:val="00C7711E"/>
    <w:rsid w:val="00C7785A"/>
    <w:rsid w:val="00C8080F"/>
    <w:rsid w:val="00C8090C"/>
    <w:rsid w:val="00C81145"/>
    <w:rsid w:val="00C8120D"/>
    <w:rsid w:val="00C8121E"/>
    <w:rsid w:val="00C82205"/>
    <w:rsid w:val="00C82256"/>
    <w:rsid w:val="00C823DA"/>
    <w:rsid w:val="00C828A2"/>
    <w:rsid w:val="00C83095"/>
    <w:rsid w:val="00C8329C"/>
    <w:rsid w:val="00C83503"/>
    <w:rsid w:val="00C83FB5"/>
    <w:rsid w:val="00C83FF5"/>
    <w:rsid w:val="00C8415B"/>
    <w:rsid w:val="00C8431E"/>
    <w:rsid w:val="00C84E94"/>
    <w:rsid w:val="00C854F8"/>
    <w:rsid w:val="00C85B37"/>
    <w:rsid w:val="00C85C21"/>
    <w:rsid w:val="00C85F80"/>
    <w:rsid w:val="00C86230"/>
    <w:rsid w:val="00C8672C"/>
    <w:rsid w:val="00C86831"/>
    <w:rsid w:val="00C86A73"/>
    <w:rsid w:val="00C86AB9"/>
    <w:rsid w:val="00C873DB"/>
    <w:rsid w:val="00C87579"/>
    <w:rsid w:val="00C877F2"/>
    <w:rsid w:val="00C878CE"/>
    <w:rsid w:val="00C87A9F"/>
    <w:rsid w:val="00C87B00"/>
    <w:rsid w:val="00C90239"/>
    <w:rsid w:val="00C9037A"/>
    <w:rsid w:val="00C903B2"/>
    <w:rsid w:val="00C9059D"/>
    <w:rsid w:val="00C905FC"/>
    <w:rsid w:val="00C907F5"/>
    <w:rsid w:val="00C908EE"/>
    <w:rsid w:val="00C90D04"/>
    <w:rsid w:val="00C911AA"/>
    <w:rsid w:val="00C911B5"/>
    <w:rsid w:val="00C9135D"/>
    <w:rsid w:val="00C91B77"/>
    <w:rsid w:val="00C92297"/>
    <w:rsid w:val="00C922F0"/>
    <w:rsid w:val="00C9239C"/>
    <w:rsid w:val="00C92832"/>
    <w:rsid w:val="00C93145"/>
    <w:rsid w:val="00C935DC"/>
    <w:rsid w:val="00C935FD"/>
    <w:rsid w:val="00C93614"/>
    <w:rsid w:val="00C93639"/>
    <w:rsid w:val="00C93DBD"/>
    <w:rsid w:val="00C9413E"/>
    <w:rsid w:val="00C9450F"/>
    <w:rsid w:val="00C9472E"/>
    <w:rsid w:val="00C94765"/>
    <w:rsid w:val="00C94E71"/>
    <w:rsid w:val="00C957DC"/>
    <w:rsid w:val="00C95A19"/>
    <w:rsid w:val="00C95E80"/>
    <w:rsid w:val="00C962B0"/>
    <w:rsid w:val="00C967FB"/>
    <w:rsid w:val="00C96AED"/>
    <w:rsid w:val="00C97217"/>
    <w:rsid w:val="00C97A5F"/>
    <w:rsid w:val="00C97F65"/>
    <w:rsid w:val="00CA04A9"/>
    <w:rsid w:val="00CA04AB"/>
    <w:rsid w:val="00CA05DD"/>
    <w:rsid w:val="00CA0720"/>
    <w:rsid w:val="00CA0A2D"/>
    <w:rsid w:val="00CA0C8D"/>
    <w:rsid w:val="00CA108E"/>
    <w:rsid w:val="00CA10CE"/>
    <w:rsid w:val="00CA10EB"/>
    <w:rsid w:val="00CA11FE"/>
    <w:rsid w:val="00CA1261"/>
    <w:rsid w:val="00CA13E5"/>
    <w:rsid w:val="00CA1845"/>
    <w:rsid w:val="00CA21D1"/>
    <w:rsid w:val="00CA22C8"/>
    <w:rsid w:val="00CA2433"/>
    <w:rsid w:val="00CA3734"/>
    <w:rsid w:val="00CA391C"/>
    <w:rsid w:val="00CA39F5"/>
    <w:rsid w:val="00CA3CA7"/>
    <w:rsid w:val="00CA3D4E"/>
    <w:rsid w:val="00CA3EA2"/>
    <w:rsid w:val="00CA40AF"/>
    <w:rsid w:val="00CA434A"/>
    <w:rsid w:val="00CA43BB"/>
    <w:rsid w:val="00CA4A08"/>
    <w:rsid w:val="00CA4ACA"/>
    <w:rsid w:val="00CA4D13"/>
    <w:rsid w:val="00CA4EAE"/>
    <w:rsid w:val="00CA51B0"/>
    <w:rsid w:val="00CA5467"/>
    <w:rsid w:val="00CA5B19"/>
    <w:rsid w:val="00CA6118"/>
    <w:rsid w:val="00CA6259"/>
    <w:rsid w:val="00CA6445"/>
    <w:rsid w:val="00CA66FB"/>
    <w:rsid w:val="00CA6AB1"/>
    <w:rsid w:val="00CA6D21"/>
    <w:rsid w:val="00CA7052"/>
    <w:rsid w:val="00CA73F1"/>
    <w:rsid w:val="00CA74CF"/>
    <w:rsid w:val="00CA756B"/>
    <w:rsid w:val="00CA7C15"/>
    <w:rsid w:val="00CB01B8"/>
    <w:rsid w:val="00CB0BF1"/>
    <w:rsid w:val="00CB0C3C"/>
    <w:rsid w:val="00CB10CF"/>
    <w:rsid w:val="00CB12FD"/>
    <w:rsid w:val="00CB1308"/>
    <w:rsid w:val="00CB1630"/>
    <w:rsid w:val="00CB17CB"/>
    <w:rsid w:val="00CB22C5"/>
    <w:rsid w:val="00CB2513"/>
    <w:rsid w:val="00CB2D04"/>
    <w:rsid w:val="00CB2D50"/>
    <w:rsid w:val="00CB305B"/>
    <w:rsid w:val="00CB369D"/>
    <w:rsid w:val="00CB38AC"/>
    <w:rsid w:val="00CB3C85"/>
    <w:rsid w:val="00CB3D5F"/>
    <w:rsid w:val="00CB3FA2"/>
    <w:rsid w:val="00CB48B1"/>
    <w:rsid w:val="00CB4B3C"/>
    <w:rsid w:val="00CB4C57"/>
    <w:rsid w:val="00CB4E78"/>
    <w:rsid w:val="00CB546F"/>
    <w:rsid w:val="00CB5830"/>
    <w:rsid w:val="00CB584D"/>
    <w:rsid w:val="00CB5B3F"/>
    <w:rsid w:val="00CB5D1F"/>
    <w:rsid w:val="00CB61F4"/>
    <w:rsid w:val="00CB63F8"/>
    <w:rsid w:val="00CB6AE4"/>
    <w:rsid w:val="00CB6FA7"/>
    <w:rsid w:val="00CB71AA"/>
    <w:rsid w:val="00CB7203"/>
    <w:rsid w:val="00CB76C4"/>
    <w:rsid w:val="00CB77AB"/>
    <w:rsid w:val="00CB7868"/>
    <w:rsid w:val="00CB7A77"/>
    <w:rsid w:val="00CB7DF5"/>
    <w:rsid w:val="00CC00E9"/>
    <w:rsid w:val="00CC04C5"/>
    <w:rsid w:val="00CC07C4"/>
    <w:rsid w:val="00CC0988"/>
    <w:rsid w:val="00CC1040"/>
    <w:rsid w:val="00CC155C"/>
    <w:rsid w:val="00CC16AB"/>
    <w:rsid w:val="00CC1A07"/>
    <w:rsid w:val="00CC1C3A"/>
    <w:rsid w:val="00CC1D2A"/>
    <w:rsid w:val="00CC1D9A"/>
    <w:rsid w:val="00CC1FB0"/>
    <w:rsid w:val="00CC2639"/>
    <w:rsid w:val="00CC2966"/>
    <w:rsid w:val="00CC2B1C"/>
    <w:rsid w:val="00CC2CDC"/>
    <w:rsid w:val="00CC3BE9"/>
    <w:rsid w:val="00CC3DC8"/>
    <w:rsid w:val="00CC3ED3"/>
    <w:rsid w:val="00CC401F"/>
    <w:rsid w:val="00CC45FE"/>
    <w:rsid w:val="00CC4667"/>
    <w:rsid w:val="00CC4975"/>
    <w:rsid w:val="00CC4A32"/>
    <w:rsid w:val="00CC4B50"/>
    <w:rsid w:val="00CC4C45"/>
    <w:rsid w:val="00CC4D54"/>
    <w:rsid w:val="00CC4F2E"/>
    <w:rsid w:val="00CC5768"/>
    <w:rsid w:val="00CC594F"/>
    <w:rsid w:val="00CC5AAB"/>
    <w:rsid w:val="00CC5CCD"/>
    <w:rsid w:val="00CC6607"/>
    <w:rsid w:val="00CC676F"/>
    <w:rsid w:val="00CC67C5"/>
    <w:rsid w:val="00CC792A"/>
    <w:rsid w:val="00CC7AB3"/>
    <w:rsid w:val="00CC7FC7"/>
    <w:rsid w:val="00CD01D2"/>
    <w:rsid w:val="00CD02A1"/>
    <w:rsid w:val="00CD034A"/>
    <w:rsid w:val="00CD07A3"/>
    <w:rsid w:val="00CD0D01"/>
    <w:rsid w:val="00CD1434"/>
    <w:rsid w:val="00CD1611"/>
    <w:rsid w:val="00CD165A"/>
    <w:rsid w:val="00CD1665"/>
    <w:rsid w:val="00CD177C"/>
    <w:rsid w:val="00CD1D0E"/>
    <w:rsid w:val="00CD1F13"/>
    <w:rsid w:val="00CD255B"/>
    <w:rsid w:val="00CD26C6"/>
    <w:rsid w:val="00CD2C21"/>
    <w:rsid w:val="00CD2EA7"/>
    <w:rsid w:val="00CD4234"/>
    <w:rsid w:val="00CD4384"/>
    <w:rsid w:val="00CD482B"/>
    <w:rsid w:val="00CD4AD1"/>
    <w:rsid w:val="00CD4C0D"/>
    <w:rsid w:val="00CD4DFF"/>
    <w:rsid w:val="00CD50C2"/>
    <w:rsid w:val="00CD56B8"/>
    <w:rsid w:val="00CD5C05"/>
    <w:rsid w:val="00CD5C5B"/>
    <w:rsid w:val="00CD5DCF"/>
    <w:rsid w:val="00CD6038"/>
    <w:rsid w:val="00CD61A0"/>
    <w:rsid w:val="00CD64D2"/>
    <w:rsid w:val="00CD6B47"/>
    <w:rsid w:val="00CD6C00"/>
    <w:rsid w:val="00CD6CF2"/>
    <w:rsid w:val="00CD7307"/>
    <w:rsid w:val="00CD778A"/>
    <w:rsid w:val="00CD7AA9"/>
    <w:rsid w:val="00CD7B27"/>
    <w:rsid w:val="00CE079D"/>
    <w:rsid w:val="00CE0C04"/>
    <w:rsid w:val="00CE0CAB"/>
    <w:rsid w:val="00CE0CEE"/>
    <w:rsid w:val="00CE0E27"/>
    <w:rsid w:val="00CE1052"/>
    <w:rsid w:val="00CE10C6"/>
    <w:rsid w:val="00CE11D4"/>
    <w:rsid w:val="00CE33BC"/>
    <w:rsid w:val="00CE391B"/>
    <w:rsid w:val="00CE4599"/>
    <w:rsid w:val="00CE4B06"/>
    <w:rsid w:val="00CE4CA9"/>
    <w:rsid w:val="00CE5443"/>
    <w:rsid w:val="00CE564C"/>
    <w:rsid w:val="00CE5964"/>
    <w:rsid w:val="00CE59EA"/>
    <w:rsid w:val="00CE5B36"/>
    <w:rsid w:val="00CE5B87"/>
    <w:rsid w:val="00CE61E8"/>
    <w:rsid w:val="00CE62D8"/>
    <w:rsid w:val="00CE6411"/>
    <w:rsid w:val="00CE64BB"/>
    <w:rsid w:val="00CE69DF"/>
    <w:rsid w:val="00CE6B27"/>
    <w:rsid w:val="00CE74D5"/>
    <w:rsid w:val="00CE755B"/>
    <w:rsid w:val="00CE7E47"/>
    <w:rsid w:val="00CF075D"/>
    <w:rsid w:val="00CF0796"/>
    <w:rsid w:val="00CF0C5E"/>
    <w:rsid w:val="00CF0C9F"/>
    <w:rsid w:val="00CF0DB7"/>
    <w:rsid w:val="00CF1774"/>
    <w:rsid w:val="00CF17D2"/>
    <w:rsid w:val="00CF1FA5"/>
    <w:rsid w:val="00CF251A"/>
    <w:rsid w:val="00CF2863"/>
    <w:rsid w:val="00CF2C25"/>
    <w:rsid w:val="00CF2FB1"/>
    <w:rsid w:val="00CF2FBD"/>
    <w:rsid w:val="00CF3435"/>
    <w:rsid w:val="00CF35AA"/>
    <w:rsid w:val="00CF3C72"/>
    <w:rsid w:val="00CF48AF"/>
    <w:rsid w:val="00CF4B97"/>
    <w:rsid w:val="00CF4C17"/>
    <w:rsid w:val="00CF4CF2"/>
    <w:rsid w:val="00CF51E4"/>
    <w:rsid w:val="00CF51E7"/>
    <w:rsid w:val="00CF53F5"/>
    <w:rsid w:val="00CF633B"/>
    <w:rsid w:val="00CF63AE"/>
    <w:rsid w:val="00CF6625"/>
    <w:rsid w:val="00CF666E"/>
    <w:rsid w:val="00CF6B36"/>
    <w:rsid w:val="00CF6BB3"/>
    <w:rsid w:val="00CF6D77"/>
    <w:rsid w:val="00CF7482"/>
    <w:rsid w:val="00CF77A0"/>
    <w:rsid w:val="00CF784C"/>
    <w:rsid w:val="00CF795F"/>
    <w:rsid w:val="00CF7D50"/>
    <w:rsid w:val="00CF7ED0"/>
    <w:rsid w:val="00D001F1"/>
    <w:rsid w:val="00D00446"/>
    <w:rsid w:val="00D00513"/>
    <w:rsid w:val="00D005EB"/>
    <w:rsid w:val="00D0063B"/>
    <w:rsid w:val="00D00F3A"/>
    <w:rsid w:val="00D01049"/>
    <w:rsid w:val="00D01969"/>
    <w:rsid w:val="00D01BA0"/>
    <w:rsid w:val="00D01E31"/>
    <w:rsid w:val="00D02FCE"/>
    <w:rsid w:val="00D03B85"/>
    <w:rsid w:val="00D0411F"/>
    <w:rsid w:val="00D04E00"/>
    <w:rsid w:val="00D052CF"/>
    <w:rsid w:val="00D057E8"/>
    <w:rsid w:val="00D05AEE"/>
    <w:rsid w:val="00D05B2C"/>
    <w:rsid w:val="00D05E36"/>
    <w:rsid w:val="00D0643D"/>
    <w:rsid w:val="00D066A6"/>
    <w:rsid w:val="00D0697F"/>
    <w:rsid w:val="00D06BA1"/>
    <w:rsid w:val="00D070AC"/>
    <w:rsid w:val="00D0717E"/>
    <w:rsid w:val="00D078BC"/>
    <w:rsid w:val="00D07A4C"/>
    <w:rsid w:val="00D07B1B"/>
    <w:rsid w:val="00D07B61"/>
    <w:rsid w:val="00D07EDE"/>
    <w:rsid w:val="00D10007"/>
    <w:rsid w:val="00D10502"/>
    <w:rsid w:val="00D10518"/>
    <w:rsid w:val="00D105CE"/>
    <w:rsid w:val="00D10A35"/>
    <w:rsid w:val="00D10B80"/>
    <w:rsid w:val="00D114E4"/>
    <w:rsid w:val="00D116D0"/>
    <w:rsid w:val="00D117B8"/>
    <w:rsid w:val="00D11AA9"/>
    <w:rsid w:val="00D11EA2"/>
    <w:rsid w:val="00D12150"/>
    <w:rsid w:val="00D122BF"/>
    <w:rsid w:val="00D1249E"/>
    <w:rsid w:val="00D12B91"/>
    <w:rsid w:val="00D12F09"/>
    <w:rsid w:val="00D131CF"/>
    <w:rsid w:val="00D1331D"/>
    <w:rsid w:val="00D13346"/>
    <w:rsid w:val="00D134D1"/>
    <w:rsid w:val="00D13A65"/>
    <w:rsid w:val="00D13D68"/>
    <w:rsid w:val="00D13ED7"/>
    <w:rsid w:val="00D141ED"/>
    <w:rsid w:val="00D15227"/>
    <w:rsid w:val="00D15538"/>
    <w:rsid w:val="00D15B7F"/>
    <w:rsid w:val="00D164B3"/>
    <w:rsid w:val="00D1657E"/>
    <w:rsid w:val="00D16631"/>
    <w:rsid w:val="00D1664D"/>
    <w:rsid w:val="00D1719E"/>
    <w:rsid w:val="00D1742F"/>
    <w:rsid w:val="00D175C8"/>
    <w:rsid w:val="00D17E03"/>
    <w:rsid w:val="00D2009D"/>
    <w:rsid w:val="00D20849"/>
    <w:rsid w:val="00D20970"/>
    <w:rsid w:val="00D20981"/>
    <w:rsid w:val="00D20BF6"/>
    <w:rsid w:val="00D21140"/>
    <w:rsid w:val="00D212F6"/>
    <w:rsid w:val="00D2178F"/>
    <w:rsid w:val="00D21876"/>
    <w:rsid w:val="00D218BC"/>
    <w:rsid w:val="00D219F5"/>
    <w:rsid w:val="00D21F99"/>
    <w:rsid w:val="00D22094"/>
    <w:rsid w:val="00D220CE"/>
    <w:rsid w:val="00D22432"/>
    <w:rsid w:val="00D22941"/>
    <w:rsid w:val="00D22DFE"/>
    <w:rsid w:val="00D22F60"/>
    <w:rsid w:val="00D23414"/>
    <w:rsid w:val="00D2361D"/>
    <w:rsid w:val="00D23B22"/>
    <w:rsid w:val="00D2407E"/>
    <w:rsid w:val="00D246CC"/>
    <w:rsid w:val="00D24861"/>
    <w:rsid w:val="00D24BA9"/>
    <w:rsid w:val="00D2508F"/>
    <w:rsid w:val="00D2525E"/>
    <w:rsid w:val="00D255A5"/>
    <w:rsid w:val="00D25671"/>
    <w:rsid w:val="00D25812"/>
    <w:rsid w:val="00D25A18"/>
    <w:rsid w:val="00D25E45"/>
    <w:rsid w:val="00D2637B"/>
    <w:rsid w:val="00D26B78"/>
    <w:rsid w:val="00D26CFA"/>
    <w:rsid w:val="00D26DB0"/>
    <w:rsid w:val="00D27774"/>
    <w:rsid w:val="00D302DF"/>
    <w:rsid w:val="00D3063B"/>
    <w:rsid w:val="00D3079B"/>
    <w:rsid w:val="00D30D25"/>
    <w:rsid w:val="00D31008"/>
    <w:rsid w:val="00D31175"/>
    <w:rsid w:val="00D31AC4"/>
    <w:rsid w:val="00D31AF4"/>
    <w:rsid w:val="00D31DC1"/>
    <w:rsid w:val="00D31FE4"/>
    <w:rsid w:val="00D32451"/>
    <w:rsid w:val="00D3269B"/>
    <w:rsid w:val="00D326C3"/>
    <w:rsid w:val="00D32AD0"/>
    <w:rsid w:val="00D33966"/>
    <w:rsid w:val="00D33A98"/>
    <w:rsid w:val="00D33BD8"/>
    <w:rsid w:val="00D33E96"/>
    <w:rsid w:val="00D34403"/>
    <w:rsid w:val="00D34B14"/>
    <w:rsid w:val="00D3513A"/>
    <w:rsid w:val="00D35234"/>
    <w:rsid w:val="00D3534A"/>
    <w:rsid w:val="00D359B6"/>
    <w:rsid w:val="00D36231"/>
    <w:rsid w:val="00D362D8"/>
    <w:rsid w:val="00D366AF"/>
    <w:rsid w:val="00D36774"/>
    <w:rsid w:val="00D37911"/>
    <w:rsid w:val="00D3794C"/>
    <w:rsid w:val="00D4008C"/>
    <w:rsid w:val="00D40364"/>
    <w:rsid w:val="00D4080D"/>
    <w:rsid w:val="00D40838"/>
    <w:rsid w:val="00D4094B"/>
    <w:rsid w:val="00D40E7E"/>
    <w:rsid w:val="00D41374"/>
    <w:rsid w:val="00D41754"/>
    <w:rsid w:val="00D41ACE"/>
    <w:rsid w:val="00D41C9A"/>
    <w:rsid w:val="00D422E8"/>
    <w:rsid w:val="00D42BDF"/>
    <w:rsid w:val="00D42BEA"/>
    <w:rsid w:val="00D42E0B"/>
    <w:rsid w:val="00D42E91"/>
    <w:rsid w:val="00D43357"/>
    <w:rsid w:val="00D435D8"/>
    <w:rsid w:val="00D43630"/>
    <w:rsid w:val="00D43695"/>
    <w:rsid w:val="00D43747"/>
    <w:rsid w:val="00D43BF6"/>
    <w:rsid w:val="00D43DB9"/>
    <w:rsid w:val="00D4408F"/>
    <w:rsid w:val="00D441C3"/>
    <w:rsid w:val="00D441E1"/>
    <w:rsid w:val="00D447A0"/>
    <w:rsid w:val="00D44A83"/>
    <w:rsid w:val="00D44E53"/>
    <w:rsid w:val="00D453DA"/>
    <w:rsid w:val="00D4575C"/>
    <w:rsid w:val="00D45C46"/>
    <w:rsid w:val="00D4632E"/>
    <w:rsid w:val="00D464A9"/>
    <w:rsid w:val="00D468D7"/>
    <w:rsid w:val="00D468DC"/>
    <w:rsid w:val="00D46BB5"/>
    <w:rsid w:val="00D46C1E"/>
    <w:rsid w:val="00D46DD2"/>
    <w:rsid w:val="00D500D5"/>
    <w:rsid w:val="00D501F6"/>
    <w:rsid w:val="00D514DD"/>
    <w:rsid w:val="00D51AC4"/>
    <w:rsid w:val="00D51F6E"/>
    <w:rsid w:val="00D525FA"/>
    <w:rsid w:val="00D52733"/>
    <w:rsid w:val="00D5276D"/>
    <w:rsid w:val="00D527F5"/>
    <w:rsid w:val="00D533A7"/>
    <w:rsid w:val="00D53458"/>
    <w:rsid w:val="00D53879"/>
    <w:rsid w:val="00D53C40"/>
    <w:rsid w:val="00D53DFC"/>
    <w:rsid w:val="00D542EB"/>
    <w:rsid w:val="00D54CA8"/>
    <w:rsid w:val="00D55ACD"/>
    <w:rsid w:val="00D55E72"/>
    <w:rsid w:val="00D56BA6"/>
    <w:rsid w:val="00D56F0C"/>
    <w:rsid w:val="00D5718B"/>
    <w:rsid w:val="00D571D0"/>
    <w:rsid w:val="00D57808"/>
    <w:rsid w:val="00D601FF"/>
    <w:rsid w:val="00D604BD"/>
    <w:rsid w:val="00D604C7"/>
    <w:rsid w:val="00D60805"/>
    <w:rsid w:val="00D60C9A"/>
    <w:rsid w:val="00D60E14"/>
    <w:rsid w:val="00D6103A"/>
    <w:rsid w:val="00D61292"/>
    <w:rsid w:val="00D614BA"/>
    <w:rsid w:val="00D615F7"/>
    <w:rsid w:val="00D6167C"/>
    <w:rsid w:val="00D6232B"/>
    <w:rsid w:val="00D62438"/>
    <w:rsid w:val="00D62812"/>
    <w:rsid w:val="00D62A76"/>
    <w:rsid w:val="00D62E9F"/>
    <w:rsid w:val="00D63202"/>
    <w:rsid w:val="00D6396A"/>
    <w:rsid w:val="00D63C2F"/>
    <w:rsid w:val="00D644DA"/>
    <w:rsid w:val="00D64A99"/>
    <w:rsid w:val="00D65224"/>
    <w:rsid w:val="00D65372"/>
    <w:rsid w:val="00D65454"/>
    <w:rsid w:val="00D65795"/>
    <w:rsid w:val="00D65970"/>
    <w:rsid w:val="00D66125"/>
    <w:rsid w:val="00D6654A"/>
    <w:rsid w:val="00D66B43"/>
    <w:rsid w:val="00D66BAD"/>
    <w:rsid w:val="00D66E14"/>
    <w:rsid w:val="00D6753E"/>
    <w:rsid w:val="00D67949"/>
    <w:rsid w:val="00D67A86"/>
    <w:rsid w:val="00D67D87"/>
    <w:rsid w:val="00D7007F"/>
    <w:rsid w:val="00D70082"/>
    <w:rsid w:val="00D7008C"/>
    <w:rsid w:val="00D70158"/>
    <w:rsid w:val="00D7087B"/>
    <w:rsid w:val="00D7092E"/>
    <w:rsid w:val="00D70993"/>
    <w:rsid w:val="00D70CB1"/>
    <w:rsid w:val="00D70EBA"/>
    <w:rsid w:val="00D713B9"/>
    <w:rsid w:val="00D714C9"/>
    <w:rsid w:val="00D71BD4"/>
    <w:rsid w:val="00D72035"/>
    <w:rsid w:val="00D723A4"/>
    <w:rsid w:val="00D72824"/>
    <w:rsid w:val="00D729A8"/>
    <w:rsid w:val="00D72B94"/>
    <w:rsid w:val="00D733E0"/>
    <w:rsid w:val="00D735F6"/>
    <w:rsid w:val="00D73795"/>
    <w:rsid w:val="00D73912"/>
    <w:rsid w:val="00D747DB"/>
    <w:rsid w:val="00D75046"/>
    <w:rsid w:val="00D753CC"/>
    <w:rsid w:val="00D753D5"/>
    <w:rsid w:val="00D75826"/>
    <w:rsid w:val="00D75ADC"/>
    <w:rsid w:val="00D75F9D"/>
    <w:rsid w:val="00D76246"/>
    <w:rsid w:val="00D76D78"/>
    <w:rsid w:val="00D76E7A"/>
    <w:rsid w:val="00D76F7A"/>
    <w:rsid w:val="00D76FFC"/>
    <w:rsid w:val="00D774F5"/>
    <w:rsid w:val="00D7763C"/>
    <w:rsid w:val="00D7769C"/>
    <w:rsid w:val="00D776AD"/>
    <w:rsid w:val="00D776D2"/>
    <w:rsid w:val="00D77938"/>
    <w:rsid w:val="00D77C0E"/>
    <w:rsid w:val="00D77F4C"/>
    <w:rsid w:val="00D80228"/>
    <w:rsid w:val="00D803B1"/>
    <w:rsid w:val="00D80413"/>
    <w:rsid w:val="00D8041A"/>
    <w:rsid w:val="00D80642"/>
    <w:rsid w:val="00D80749"/>
    <w:rsid w:val="00D807C5"/>
    <w:rsid w:val="00D80870"/>
    <w:rsid w:val="00D80B2C"/>
    <w:rsid w:val="00D81028"/>
    <w:rsid w:val="00D81284"/>
    <w:rsid w:val="00D812FA"/>
    <w:rsid w:val="00D81A4E"/>
    <w:rsid w:val="00D82D9A"/>
    <w:rsid w:val="00D8367B"/>
    <w:rsid w:val="00D83B19"/>
    <w:rsid w:val="00D8424A"/>
    <w:rsid w:val="00D84289"/>
    <w:rsid w:val="00D8446F"/>
    <w:rsid w:val="00D84BB6"/>
    <w:rsid w:val="00D84C45"/>
    <w:rsid w:val="00D853B2"/>
    <w:rsid w:val="00D85482"/>
    <w:rsid w:val="00D85540"/>
    <w:rsid w:val="00D8587A"/>
    <w:rsid w:val="00D8590C"/>
    <w:rsid w:val="00D85A8F"/>
    <w:rsid w:val="00D85EE6"/>
    <w:rsid w:val="00D85F11"/>
    <w:rsid w:val="00D864F3"/>
    <w:rsid w:val="00D8696D"/>
    <w:rsid w:val="00D86A2C"/>
    <w:rsid w:val="00D86B35"/>
    <w:rsid w:val="00D86BBF"/>
    <w:rsid w:val="00D86CC3"/>
    <w:rsid w:val="00D8722F"/>
    <w:rsid w:val="00D872C7"/>
    <w:rsid w:val="00D87DB0"/>
    <w:rsid w:val="00D90C52"/>
    <w:rsid w:val="00D90E3E"/>
    <w:rsid w:val="00D91140"/>
    <w:rsid w:val="00D91837"/>
    <w:rsid w:val="00D91EE7"/>
    <w:rsid w:val="00D92DB1"/>
    <w:rsid w:val="00D932FE"/>
    <w:rsid w:val="00D936B0"/>
    <w:rsid w:val="00D937C5"/>
    <w:rsid w:val="00D93901"/>
    <w:rsid w:val="00D93D45"/>
    <w:rsid w:val="00D941F1"/>
    <w:rsid w:val="00D94477"/>
    <w:rsid w:val="00D945EF"/>
    <w:rsid w:val="00D94780"/>
    <w:rsid w:val="00D94C0E"/>
    <w:rsid w:val="00D94D5E"/>
    <w:rsid w:val="00D95120"/>
    <w:rsid w:val="00D95121"/>
    <w:rsid w:val="00D95252"/>
    <w:rsid w:val="00D9544D"/>
    <w:rsid w:val="00D96454"/>
    <w:rsid w:val="00D973D7"/>
    <w:rsid w:val="00D975C7"/>
    <w:rsid w:val="00DA02C7"/>
    <w:rsid w:val="00DA02E4"/>
    <w:rsid w:val="00DA046C"/>
    <w:rsid w:val="00DA0689"/>
    <w:rsid w:val="00DA08D0"/>
    <w:rsid w:val="00DA1078"/>
    <w:rsid w:val="00DA11FD"/>
    <w:rsid w:val="00DA1741"/>
    <w:rsid w:val="00DA1915"/>
    <w:rsid w:val="00DA1949"/>
    <w:rsid w:val="00DA1E09"/>
    <w:rsid w:val="00DA232B"/>
    <w:rsid w:val="00DA27AA"/>
    <w:rsid w:val="00DA3123"/>
    <w:rsid w:val="00DA3277"/>
    <w:rsid w:val="00DA419C"/>
    <w:rsid w:val="00DA41B9"/>
    <w:rsid w:val="00DA46B6"/>
    <w:rsid w:val="00DA4A33"/>
    <w:rsid w:val="00DA4D6E"/>
    <w:rsid w:val="00DA5075"/>
    <w:rsid w:val="00DA5104"/>
    <w:rsid w:val="00DA55DB"/>
    <w:rsid w:val="00DA5AEB"/>
    <w:rsid w:val="00DA5E28"/>
    <w:rsid w:val="00DA6201"/>
    <w:rsid w:val="00DA65F0"/>
    <w:rsid w:val="00DA6609"/>
    <w:rsid w:val="00DA69FE"/>
    <w:rsid w:val="00DA6F6B"/>
    <w:rsid w:val="00DA6F74"/>
    <w:rsid w:val="00DA7644"/>
    <w:rsid w:val="00DA7BC3"/>
    <w:rsid w:val="00DB01F9"/>
    <w:rsid w:val="00DB0488"/>
    <w:rsid w:val="00DB07AE"/>
    <w:rsid w:val="00DB088F"/>
    <w:rsid w:val="00DB0D93"/>
    <w:rsid w:val="00DB10A7"/>
    <w:rsid w:val="00DB18FE"/>
    <w:rsid w:val="00DB1B26"/>
    <w:rsid w:val="00DB1CF2"/>
    <w:rsid w:val="00DB26E2"/>
    <w:rsid w:val="00DB2E94"/>
    <w:rsid w:val="00DB324D"/>
    <w:rsid w:val="00DB3370"/>
    <w:rsid w:val="00DB34C6"/>
    <w:rsid w:val="00DB378F"/>
    <w:rsid w:val="00DB4497"/>
    <w:rsid w:val="00DB4809"/>
    <w:rsid w:val="00DB4CB9"/>
    <w:rsid w:val="00DB4CC2"/>
    <w:rsid w:val="00DB56B6"/>
    <w:rsid w:val="00DB5E02"/>
    <w:rsid w:val="00DB612A"/>
    <w:rsid w:val="00DB6684"/>
    <w:rsid w:val="00DB6783"/>
    <w:rsid w:val="00DB6989"/>
    <w:rsid w:val="00DB6C98"/>
    <w:rsid w:val="00DB6DE8"/>
    <w:rsid w:val="00DB6F15"/>
    <w:rsid w:val="00DB6F18"/>
    <w:rsid w:val="00DB706B"/>
    <w:rsid w:val="00DB7937"/>
    <w:rsid w:val="00DB7CE8"/>
    <w:rsid w:val="00DB7EE7"/>
    <w:rsid w:val="00DC033A"/>
    <w:rsid w:val="00DC08C7"/>
    <w:rsid w:val="00DC095B"/>
    <w:rsid w:val="00DC0ABE"/>
    <w:rsid w:val="00DC0B01"/>
    <w:rsid w:val="00DC1487"/>
    <w:rsid w:val="00DC2244"/>
    <w:rsid w:val="00DC257E"/>
    <w:rsid w:val="00DC30C5"/>
    <w:rsid w:val="00DC3327"/>
    <w:rsid w:val="00DC35A6"/>
    <w:rsid w:val="00DC3FF1"/>
    <w:rsid w:val="00DC4015"/>
    <w:rsid w:val="00DC4D8B"/>
    <w:rsid w:val="00DC50AF"/>
    <w:rsid w:val="00DC52B2"/>
    <w:rsid w:val="00DC572E"/>
    <w:rsid w:val="00DC5C8C"/>
    <w:rsid w:val="00DC6146"/>
    <w:rsid w:val="00DC62B0"/>
    <w:rsid w:val="00DC6735"/>
    <w:rsid w:val="00DC67F5"/>
    <w:rsid w:val="00DC6A51"/>
    <w:rsid w:val="00DC6DD1"/>
    <w:rsid w:val="00DC72DE"/>
    <w:rsid w:val="00DC7417"/>
    <w:rsid w:val="00DC742B"/>
    <w:rsid w:val="00DC7494"/>
    <w:rsid w:val="00DC755E"/>
    <w:rsid w:val="00DC78D6"/>
    <w:rsid w:val="00DC7D2F"/>
    <w:rsid w:val="00DD0053"/>
    <w:rsid w:val="00DD05AB"/>
    <w:rsid w:val="00DD0B15"/>
    <w:rsid w:val="00DD1196"/>
    <w:rsid w:val="00DD1E94"/>
    <w:rsid w:val="00DD29F7"/>
    <w:rsid w:val="00DD32A7"/>
    <w:rsid w:val="00DD350D"/>
    <w:rsid w:val="00DD396F"/>
    <w:rsid w:val="00DD39DB"/>
    <w:rsid w:val="00DD42FA"/>
    <w:rsid w:val="00DD43ED"/>
    <w:rsid w:val="00DD4953"/>
    <w:rsid w:val="00DD4B58"/>
    <w:rsid w:val="00DD4FB4"/>
    <w:rsid w:val="00DD5369"/>
    <w:rsid w:val="00DD58E5"/>
    <w:rsid w:val="00DD5C14"/>
    <w:rsid w:val="00DD5C21"/>
    <w:rsid w:val="00DD5D1E"/>
    <w:rsid w:val="00DD5E6B"/>
    <w:rsid w:val="00DD6419"/>
    <w:rsid w:val="00DD6A79"/>
    <w:rsid w:val="00DD6EA3"/>
    <w:rsid w:val="00DD7479"/>
    <w:rsid w:val="00DD78D1"/>
    <w:rsid w:val="00DD7B1D"/>
    <w:rsid w:val="00DD7E80"/>
    <w:rsid w:val="00DE008A"/>
    <w:rsid w:val="00DE00AA"/>
    <w:rsid w:val="00DE029D"/>
    <w:rsid w:val="00DE1247"/>
    <w:rsid w:val="00DE1A39"/>
    <w:rsid w:val="00DE1B10"/>
    <w:rsid w:val="00DE1B55"/>
    <w:rsid w:val="00DE1CC8"/>
    <w:rsid w:val="00DE286A"/>
    <w:rsid w:val="00DE3674"/>
    <w:rsid w:val="00DE368A"/>
    <w:rsid w:val="00DE37D0"/>
    <w:rsid w:val="00DE3AE5"/>
    <w:rsid w:val="00DE3B48"/>
    <w:rsid w:val="00DE40E5"/>
    <w:rsid w:val="00DE4462"/>
    <w:rsid w:val="00DE5310"/>
    <w:rsid w:val="00DE5FFC"/>
    <w:rsid w:val="00DE61B3"/>
    <w:rsid w:val="00DE63A6"/>
    <w:rsid w:val="00DE640C"/>
    <w:rsid w:val="00DE69BA"/>
    <w:rsid w:val="00DE6B15"/>
    <w:rsid w:val="00DE6DCB"/>
    <w:rsid w:val="00DE71B9"/>
    <w:rsid w:val="00DE7369"/>
    <w:rsid w:val="00DE7574"/>
    <w:rsid w:val="00DE7578"/>
    <w:rsid w:val="00DE79B4"/>
    <w:rsid w:val="00DE7BD6"/>
    <w:rsid w:val="00DF03C1"/>
    <w:rsid w:val="00DF06D5"/>
    <w:rsid w:val="00DF0966"/>
    <w:rsid w:val="00DF0A3A"/>
    <w:rsid w:val="00DF0CCA"/>
    <w:rsid w:val="00DF0EE9"/>
    <w:rsid w:val="00DF115D"/>
    <w:rsid w:val="00DF11BD"/>
    <w:rsid w:val="00DF14B0"/>
    <w:rsid w:val="00DF14F5"/>
    <w:rsid w:val="00DF1CE9"/>
    <w:rsid w:val="00DF21C4"/>
    <w:rsid w:val="00DF28A4"/>
    <w:rsid w:val="00DF2B47"/>
    <w:rsid w:val="00DF3318"/>
    <w:rsid w:val="00DF33DE"/>
    <w:rsid w:val="00DF38EC"/>
    <w:rsid w:val="00DF3C71"/>
    <w:rsid w:val="00DF40DE"/>
    <w:rsid w:val="00DF4644"/>
    <w:rsid w:val="00DF4926"/>
    <w:rsid w:val="00DF4B7E"/>
    <w:rsid w:val="00DF4DA6"/>
    <w:rsid w:val="00DF4F3A"/>
    <w:rsid w:val="00DF52F5"/>
    <w:rsid w:val="00DF5725"/>
    <w:rsid w:val="00DF5B45"/>
    <w:rsid w:val="00DF6293"/>
    <w:rsid w:val="00DF6387"/>
    <w:rsid w:val="00DF6559"/>
    <w:rsid w:val="00DF68A2"/>
    <w:rsid w:val="00DF6C66"/>
    <w:rsid w:val="00DF706B"/>
    <w:rsid w:val="00DF7143"/>
    <w:rsid w:val="00DF71F4"/>
    <w:rsid w:val="00DF77C2"/>
    <w:rsid w:val="00DF7AD5"/>
    <w:rsid w:val="00DF7EA9"/>
    <w:rsid w:val="00E00060"/>
    <w:rsid w:val="00E000EF"/>
    <w:rsid w:val="00E0024F"/>
    <w:rsid w:val="00E00498"/>
    <w:rsid w:val="00E018DE"/>
    <w:rsid w:val="00E01A53"/>
    <w:rsid w:val="00E01BA7"/>
    <w:rsid w:val="00E01D68"/>
    <w:rsid w:val="00E01D6E"/>
    <w:rsid w:val="00E02244"/>
    <w:rsid w:val="00E02662"/>
    <w:rsid w:val="00E028E8"/>
    <w:rsid w:val="00E029EA"/>
    <w:rsid w:val="00E02A52"/>
    <w:rsid w:val="00E02A85"/>
    <w:rsid w:val="00E02BE2"/>
    <w:rsid w:val="00E02D42"/>
    <w:rsid w:val="00E02EA2"/>
    <w:rsid w:val="00E037E3"/>
    <w:rsid w:val="00E03C2E"/>
    <w:rsid w:val="00E04C3A"/>
    <w:rsid w:val="00E04C65"/>
    <w:rsid w:val="00E04DFC"/>
    <w:rsid w:val="00E04FCB"/>
    <w:rsid w:val="00E0503A"/>
    <w:rsid w:val="00E053C4"/>
    <w:rsid w:val="00E059E7"/>
    <w:rsid w:val="00E06099"/>
    <w:rsid w:val="00E06A93"/>
    <w:rsid w:val="00E06CC9"/>
    <w:rsid w:val="00E06FE5"/>
    <w:rsid w:val="00E0710D"/>
    <w:rsid w:val="00E07627"/>
    <w:rsid w:val="00E10485"/>
    <w:rsid w:val="00E10877"/>
    <w:rsid w:val="00E10B18"/>
    <w:rsid w:val="00E10C5A"/>
    <w:rsid w:val="00E10DF2"/>
    <w:rsid w:val="00E113A9"/>
    <w:rsid w:val="00E114EB"/>
    <w:rsid w:val="00E117E8"/>
    <w:rsid w:val="00E11E37"/>
    <w:rsid w:val="00E1269F"/>
    <w:rsid w:val="00E12AC8"/>
    <w:rsid w:val="00E12B5C"/>
    <w:rsid w:val="00E12C25"/>
    <w:rsid w:val="00E12D05"/>
    <w:rsid w:val="00E12DBC"/>
    <w:rsid w:val="00E135A9"/>
    <w:rsid w:val="00E138BA"/>
    <w:rsid w:val="00E139E9"/>
    <w:rsid w:val="00E13C0E"/>
    <w:rsid w:val="00E14C11"/>
    <w:rsid w:val="00E14CAC"/>
    <w:rsid w:val="00E14CDA"/>
    <w:rsid w:val="00E14E2F"/>
    <w:rsid w:val="00E14F9B"/>
    <w:rsid w:val="00E150FD"/>
    <w:rsid w:val="00E1550A"/>
    <w:rsid w:val="00E15891"/>
    <w:rsid w:val="00E15A8F"/>
    <w:rsid w:val="00E15C0C"/>
    <w:rsid w:val="00E15EFD"/>
    <w:rsid w:val="00E15FC4"/>
    <w:rsid w:val="00E15FD5"/>
    <w:rsid w:val="00E161E4"/>
    <w:rsid w:val="00E167D6"/>
    <w:rsid w:val="00E16878"/>
    <w:rsid w:val="00E1691C"/>
    <w:rsid w:val="00E170F9"/>
    <w:rsid w:val="00E171EE"/>
    <w:rsid w:val="00E17550"/>
    <w:rsid w:val="00E20060"/>
    <w:rsid w:val="00E200F3"/>
    <w:rsid w:val="00E200F7"/>
    <w:rsid w:val="00E209FA"/>
    <w:rsid w:val="00E20B26"/>
    <w:rsid w:val="00E20F4B"/>
    <w:rsid w:val="00E21022"/>
    <w:rsid w:val="00E222E8"/>
    <w:rsid w:val="00E22DC8"/>
    <w:rsid w:val="00E230DF"/>
    <w:rsid w:val="00E233F9"/>
    <w:rsid w:val="00E23588"/>
    <w:rsid w:val="00E23C11"/>
    <w:rsid w:val="00E23E41"/>
    <w:rsid w:val="00E245DE"/>
    <w:rsid w:val="00E24755"/>
    <w:rsid w:val="00E249AB"/>
    <w:rsid w:val="00E24C32"/>
    <w:rsid w:val="00E250A8"/>
    <w:rsid w:val="00E25ACB"/>
    <w:rsid w:val="00E26011"/>
    <w:rsid w:val="00E260CE"/>
    <w:rsid w:val="00E26201"/>
    <w:rsid w:val="00E26294"/>
    <w:rsid w:val="00E26C61"/>
    <w:rsid w:val="00E26F6C"/>
    <w:rsid w:val="00E27264"/>
    <w:rsid w:val="00E27375"/>
    <w:rsid w:val="00E27670"/>
    <w:rsid w:val="00E27716"/>
    <w:rsid w:val="00E2779C"/>
    <w:rsid w:val="00E279DB"/>
    <w:rsid w:val="00E27AF7"/>
    <w:rsid w:val="00E30652"/>
    <w:rsid w:val="00E306E7"/>
    <w:rsid w:val="00E306FC"/>
    <w:rsid w:val="00E3084A"/>
    <w:rsid w:val="00E30D00"/>
    <w:rsid w:val="00E30F2A"/>
    <w:rsid w:val="00E30F96"/>
    <w:rsid w:val="00E3101B"/>
    <w:rsid w:val="00E310D3"/>
    <w:rsid w:val="00E311BB"/>
    <w:rsid w:val="00E3127A"/>
    <w:rsid w:val="00E313BF"/>
    <w:rsid w:val="00E315EE"/>
    <w:rsid w:val="00E31671"/>
    <w:rsid w:val="00E316EB"/>
    <w:rsid w:val="00E31C7C"/>
    <w:rsid w:val="00E323BD"/>
    <w:rsid w:val="00E32C41"/>
    <w:rsid w:val="00E32DDA"/>
    <w:rsid w:val="00E32E8B"/>
    <w:rsid w:val="00E335E0"/>
    <w:rsid w:val="00E3366D"/>
    <w:rsid w:val="00E338D6"/>
    <w:rsid w:val="00E349FA"/>
    <w:rsid w:val="00E34D33"/>
    <w:rsid w:val="00E350D6"/>
    <w:rsid w:val="00E359CD"/>
    <w:rsid w:val="00E35C5A"/>
    <w:rsid w:val="00E35C88"/>
    <w:rsid w:val="00E35D2D"/>
    <w:rsid w:val="00E35DEB"/>
    <w:rsid w:val="00E360CA"/>
    <w:rsid w:val="00E36437"/>
    <w:rsid w:val="00E366E2"/>
    <w:rsid w:val="00E36EDD"/>
    <w:rsid w:val="00E370C6"/>
    <w:rsid w:val="00E37290"/>
    <w:rsid w:val="00E37988"/>
    <w:rsid w:val="00E37BF7"/>
    <w:rsid w:val="00E37EF8"/>
    <w:rsid w:val="00E400FD"/>
    <w:rsid w:val="00E4011C"/>
    <w:rsid w:val="00E40308"/>
    <w:rsid w:val="00E403DE"/>
    <w:rsid w:val="00E404CA"/>
    <w:rsid w:val="00E404FD"/>
    <w:rsid w:val="00E40D08"/>
    <w:rsid w:val="00E4199F"/>
    <w:rsid w:val="00E41ED6"/>
    <w:rsid w:val="00E42186"/>
    <w:rsid w:val="00E421CB"/>
    <w:rsid w:val="00E4271C"/>
    <w:rsid w:val="00E4299B"/>
    <w:rsid w:val="00E42B89"/>
    <w:rsid w:val="00E43218"/>
    <w:rsid w:val="00E43457"/>
    <w:rsid w:val="00E43769"/>
    <w:rsid w:val="00E4379D"/>
    <w:rsid w:val="00E4384A"/>
    <w:rsid w:val="00E43E1C"/>
    <w:rsid w:val="00E44559"/>
    <w:rsid w:val="00E446CC"/>
    <w:rsid w:val="00E446D5"/>
    <w:rsid w:val="00E447BF"/>
    <w:rsid w:val="00E44971"/>
    <w:rsid w:val="00E44C96"/>
    <w:rsid w:val="00E4532C"/>
    <w:rsid w:val="00E456DF"/>
    <w:rsid w:val="00E45A2B"/>
    <w:rsid w:val="00E45BC1"/>
    <w:rsid w:val="00E45C4C"/>
    <w:rsid w:val="00E45EEF"/>
    <w:rsid w:val="00E45F47"/>
    <w:rsid w:val="00E46B4D"/>
    <w:rsid w:val="00E47092"/>
    <w:rsid w:val="00E47342"/>
    <w:rsid w:val="00E47372"/>
    <w:rsid w:val="00E47582"/>
    <w:rsid w:val="00E47CD7"/>
    <w:rsid w:val="00E50666"/>
    <w:rsid w:val="00E51083"/>
    <w:rsid w:val="00E511C0"/>
    <w:rsid w:val="00E5131E"/>
    <w:rsid w:val="00E52188"/>
    <w:rsid w:val="00E526D7"/>
    <w:rsid w:val="00E52766"/>
    <w:rsid w:val="00E52A1E"/>
    <w:rsid w:val="00E52F83"/>
    <w:rsid w:val="00E534F8"/>
    <w:rsid w:val="00E537DE"/>
    <w:rsid w:val="00E53887"/>
    <w:rsid w:val="00E54078"/>
    <w:rsid w:val="00E5430B"/>
    <w:rsid w:val="00E543B7"/>
    <w:rsid w:val="00E54813"/>
    <w:rsid w:val="00E54B4D"/>
    <w:rsid w:val="00E54D27"/>
    <w:rsid w:val="00E552DE"/>
    <w:rsid w:val="00E55ADC"/>
    <w:rsid w:val="00E561C2"/>
    <w:rsid w:val="00E563E4"/>
    <w:rsid w:val="00E565DB"/>
    <w:rsid w:val="00E56666"/>
    <w:rsid w:val="00E569EB"/>
    <w:rsid w:val="00E569F3"/>
    <w:rsid w:val="00E56C84"/>
    <w:rsid w:val="00E56DDF"/>
    <w:rsid w:val="00E56F35"/>
    <w:rsid w:val="00E5740D"/>
    <w:rsid w:val="00E57748"/>
    <w:rsid w:val="00E57A4E"/>
    <w:rsid w:val="00E603FB"/>
    <w:rsid w:val="00E6041C"/>
    <w:rsid w:val="00E60790"/>
    <w:rsid w:val="00E608C5"/>
    <w:rsid w:val="00E61149"/>
    <w:rsid w:val="00E61C1A"/>
    <w:rsid w:val="00E61DE3"/>
    <w:rsid w:val="00E61E3F"/>
    <w:rsid w:val="00E62199"/>
    <w:rsid w:val="00E62277"/>
    <w:rsid w:val="00E62338"/>
    <w:rsid w:val="00E6244B"/>
    <w:rsid w:val="00E625D9"/>
    <w:rsid w:val="00E62712"/>
    <w:rsid w:val="00E62A8C"/>
    <w:rsid w:val="00E62BB4"/>
    <w:rsid w:val="00E62C30"/>
    <w:rsid w:val="00E62D2A"/>
    <w:rsid w:val="00E634D6"/>
    <w:rsid w:val="00E63703"/>
    <w:rsid w:val="00E63850"/>
    <w:rsid w:val="00E63A3E"/>
    <w:rsid w:val="00E63ABA"/>
    <w:rsid w:val="00E63C58"/>
    <w:rsid w:val="00E63E53"/>
    <w:rsid w:val="00E63E6A"/>
    <w:rsid w:val="00E63EB9"/>
    <w:rsid w:val="00E64752"/>
    <w:rsid w:val="00E64A1A"/>
    <w:rsid w:val="00E64B4F"/>
    <w:rsid w:val="00E64C40"/>
    <w:rsid w:val="00E64E00"/>
    <w:rsid w:val="00E64E3D"/>
    <w:rsid w:val="00E65573"/>
    <w:rsid w:val="00E6562F"/>
    <w:rsid w:val="00E65ABD"/>
    <w:rsid w:val="00E65D53"/>
    <w:rsid w:val="00E65F32"/>
    <w:rsid w:val="00E660D1"/>
    <w:rsid w:val="00E66127"/>
    <w:rsid w:val="00E666FE"/>
    <w:rsid w:val="00E6701F"/>
    <w:rsid w:val="00E67360"/>
    <w:rsid w:val="00E6752A"/>
    <w:rsid w:val="00E6786F"/>
    <w:rsid w:val="00E67BBD"/>
    <w:rsid w:val="00E67D43"/>
    <w:rsid w:val="00E70058"/>
    <w:rsid w:val="00E7043F"/>
    <w:rsid w:val="00E70C70"/>
    <w:rsid w:val="00E70E6A"/>
    <w:rsid w:val="00E711C9"/>
    <w:rsid w:val="00E7175E"/>
    <w:rsid w:val="00E71D8A"/>
    <w:rsid w:val="00E71E8A"/>
    <w:rsid w:val="00E721C7"/>
    <w:rsid w:val="00E72E1B"/>
    <w:rsid w:val="00E730A0"/>
    <w:rsid w:val="00E73A51"/>
    <w:rsid w:val="00E73A90"/>
    <w:rsid w:val="00E73B2F"/>
    <w:rsid w:val="00E74471"/>
    <w:rsid w:val="00E744E0"/>
    <w:rsid w:val="00E74639"/>
    <w:rsid w:val="00E748AA"/>
    <w:rsid w:val="00E74E7B"/>
    <w:rsid w:val="00E74EAF"/>
    <w:rsid w:val="00E74F31"/>
    <w:rsid w:val="00E7509C"/>
    <w:rsid w:val="00E752A6"/>
    <w:rsid w:val="00E75717"/>
    <w:rsid w:val="00E758FA"/>
    <w:rsid w:val="00E75E2D"/>
    <w:rsid w:val="00E76AA4"/>
    <w:rsid w:val="00E7722D"/>
    <w:rsid w:val="00E77460"/>
    <w:rsid w:val="00E77545"/>
    <w:rsid w:val="00E77B45"/>
    <w:rsid w:val="00E807E4"/>
    <w:rsid w:val="00E80C7E"/>
    <w:rsid w:val="00E80C92"/>
    <w:rsid w:val="00E80FB9"/>
    <w:rsid w:val="00E80FEE"/>
    <w:rsid w:val="00E8144A"/>
    <w:rsid w:val="00E815EE"/>
    <w:rsid w:val="00E817EA"/>
    <w:rsid w:val="00E81CBB"/>
    <w:rsid w:val="00E8232F"/>
    <w:rsid w:val="00E82D6A"/>
    <w:rsid w:val="00E8342E"/>
    <w:rsid w:val="00E83A21"/>
    <w:rsid w:val="00E84261"/>
    <w:rsid w:val="00E8459B"/>
    <w:rsid w:val="00E8466E"/>
    <w:rsid w:val="00E84673"/>
    <w:rsid w:val="00E84D31"/>
    <w:rsid w:val="00E851C6"/>
    <w:rsid w:val="00E852AE"/>
    <w:rsid w:val="00E8543C"/>
    <w:rsid w:val="00E85855"/>
    <w:rsid w:val="00E859CF"/>
    <w:rsid w:val="00E85BC3"/>
    <w:rsid w:val="00E85BCB"/>
    <w:rsid w:val="00E86034"/>
    <w:rsid w:val="00E86786"/>
    <w:rsid w:val="00E86857"/>
    <w:rsid w:val="00E86902"/>
    <w:rsid w:val="00E86BD2"/>
    <w:rsid w:val="00E87A56"/>
    <w:rsid w:val="00E87E2F"/>
    <w:rsid w:val="00E903C7"/>
    <w:rsid w:val="00E9096E"/>
    <w:rsid w:val="00E90D85"/>
    <w:rsid w:val="00E90DCB"/>
    <w:rsid w:val="00E90E70"/>
    <w:rsid w:val="00E917A6"/>
    <w:rsid w:val="00E91D5C"/>
    <w:rsid w:val="00E91F85"/>
    <w:rsid w:val="00E9211B"/>
    <w:rsid w:val="00E928FA"/>
    <w:rsid w:val="00E92BE8"/>
    <w:rsid w:val="00E92C06"/>
    <w:rsid w:val="00E92C1A"/>
    <w:rsid w:val="00E93144"/>
    <w:rsid w:val="00E93476"/>
    <w:rsid w:val="00E93D0D"/>
    <w:rsid w:val="00E947BE"/>
    <w:rsid w:val="00E94A38"/>
    <w:rsid w:val="00E94A57"/>
    <w:rsid w:val="00E95362"/>
    <w:rsid w:val="00E96173"/>
    <w:rsid w:val="00E961C1"/>
    <w:rsid w:val="00E966E7"/>
    <w:rsid w:val="00E96951"/>
    <w:rsid w:val="00E96D3E"/>
    <w:rsid w:val="00E970B7"/>
    <w:rsid w:val="00E9747D"/>
    <w:rsid w:val="00E974BA"/>
    <w:rsid w:val="00E976E4"/>
    <w:rsid w:val="00E978D0"/>
    <w:rsid w:val="00E97E86"/>
    <w:rsid w:val="00EA0092"/>
    <w:rsid w:val="00EA00C6"/>
    <w:rsid w:val="00EA033A"/>
    <w:rsid w:val="00EA05CF"/>
    <w:rsid w:val="00EA0AB3"/>
    <w:rsid w:val="00EA14E3"/>
    <w:rsid w:val="00EA154D"/>
    <w:rsid w:val="00EA16C8"/>
    <w:rsid w:val="00EA17EF"/>
    <w:rsid w:val="00EA18D0"/>
    <w:rsid w:val="00EA1E49"/>
    <w:rsid w:val="00EA249C"/>
    <w:rsid w:val="00EA2952"/>
    <w:rsid w:val="00EA2B38"/>
    <w:rsid w:val="00EA2C71"/>
    <w:rsid w:val="00EA2CB8"/>
    <w:rsid w:val="00EA2F2E"/>
    <w:rsid w:val="00EA31EE"/>
    <w:rsid w:val="00EA364D"/>
    <w:rsid w:val="00EA3689"/>
    <w:rsid w:val="00EA440B"/>
    <w:rsid w:val="00EA4C3E"/>
    <w:rsid w:val="00EA500A"/>
    <w:rsid w:val="00EA518A"/>
    <w:rsid w:val="00EA58E7"/>
    <w:rsid w:val="00EA5D79"/>
    <w:rsid w:val="00EA612E"/>
    <w:rsid w:val="00EA6734"/>
    <w:rsid w:val="00EA7482"/>
    <w:rsid w:val="00EA7C4F"/>
    <w:rsid w:val="00EB0A38"/>
    <w:rsid w:val="00EB0A53"/>
    <w:rsid w:val="00EB0E8E"/>
    <w:rsid w:val="00EB0EA6"/>
    <w:rsid w:val="00EB1198"/>
    <w:rsid w:val="00EB12F0"/>
    <w:rsid w:val="00EB132B"/>
    <w:rsid w:val="00EB159D"/>
    <w:rsid w:val="00EB15DC"/>
    <w:rsid w:val="00EB1965"/>
    <w:rsid w:val="00EB1B07"/>
    <w:rsid w:val="00EB23FD"/>
    <w:rsid w:val="00EB2663"/>
    <w:rsid w:val="00EB2C2D"/>
    <w:rsid w:val="00EB2C41"/>
    <w:rsid w:val="00EB2E1E"/>
    <w:rsid w:val="00EB3001"/>
    <w:rsid w:val="00EB31A7"/>
    <w:rsid w:val="00EB3B37"/>
    <w:rsid w:val="00EB471B"/>
    <w:rsid w:val="00EB4A15"/>
    <w:rsid w:val="00EB4B3C"/>
    <w:rsid w:val="00EB4B46"/>
    <w:rsid w:val="00EB4E03"/>
    <w:rsid w:val="00EB5023"/>
    <w:rsid w:val="00EB5055"/>
    <w:rsid w:val="00EB537E"/>
    <w:rsid w:val="00EB5D0A"/>
    <w:rsid w:val="00EB6211"/>
    <w:rsid w:val="00EB64AD"/>
    <w:rsid w:val="00EB67D8"/>
    <w:rsid w:val="00EB6909"/>
    <w:rsid w:val="00EB6CB6"/>
    <w:rsid w:val="00EB6EDF"/>
    <w:rsid w:val="00EB7523"/>
    <w:rsid w:val="00EB7D69"/>
    <w:rsid w:val="00EC0498"/>
    <w:rsid w:val="00EC0787"/>
    <w:rsid w:val="00EC0C08"/>
    <w:rsid w:val="00EC1548"/>
    <w:rsid w:val="00EC172E"/>
    <w:rsid w:val="00EC1741"/>
    <w:rsid w:val="00EC20B4"/>
    <w:rsid w:val="00EC211A"/>
    <w:rsid w:val="00EC2EB4"/>
    <w:rsid w:val="00EC338D"/>
    <w:rsid w:val="00EC375A"/>
    <w:rsid w:val="00EC3BAA"/>
    <w:rsid w:val="00EC3E63"/>
    <w:rsid w:val="00EC429D"/>
    <w:rsid w:val="00EC4433"/>
    <w:rsid w:val="00EC4441"/>
    <w:rsid w:val="00EC4CCC"/>
    <w:rsid w:val="00EC5532"/>
    <w:rsid w:val="00EC55CC"/>
    <w:rsid w:val="00EC5617"/>
    <w:rsid w:val="00EC5A80"/>
    <w:rsid w:val="00EC6443"/>
    <w:rsid w:val="00EC68F8"/>
    <w:rsid w:val="00EC6F82"/>
    <w:rsid w:val="00EC73C0"/>
    <w:rsid w:val="00EC73D9"/>
    <w:rsid w:val="00EC75CD"/>
    <w:rsid w:val="00EC7631"/>
    <w:rsid w:val="00EC7719"/>
    <w:rsid w:val="00EC7B3D"/>
    <w:rsid w:val="00EC7E6C"/>
    <w:rsid w:val="00ED008A"/>
    <w:rsid w:val="00ED0426"/>
    <w:rsid w:val="00ED1004"/>
    <w:rsid w:val="00ED101B"/>
    <w:rsid w:val="00ED116D"/>
    <w:rsid w:val="00ED126C"/>
    <w:rsid w:val="00ED1345"/>
    <w:rsid w:val="00ED185C"/>
    <w:rsid w:val="00ED1FA4"/>
    <w:rsid w:val="00ED2120"/>
    <w:rsid w:val="00ED22E2"/>
    <w:rsid w:val="00ED2377"/>
    <w:rsid w:val="00ED2521"/>
    <w:rsid w:val="00ED2A62"/>
    <w:rsid w:val="00ED2E67"/>
    <w:rsid w:val="00ED31AF"/>
    <w:rsid w:val="00ED3716"/>
    <w:rsid w:val="00ED374A"/>
    <w:rsid w:val="00ED3787"/>
    <w:rsid w:val="00ED3C8E"/>
    <w:rsid w:val="00ED3E4F"/>
    <w:rsid w:val="00ED4017"/>
    <w:rsid w:val="00ED45DF"/>
    <w:rsid w:val="00ED4651"/>
    <w:rsid w:val="00ED4733"/>
    <w:rsid w:val="00ED4E7F"/>
    <w:rsid w:val="00ED54CE"/>
    <w:rsid w:val="00ED5510"/>
    <w:rsid w:val="00ED5952"/>
    <w:rsid w:val="00ED5AA1"/>
    <w:rsid w:val="00ED5B86"/>
    <w:rsid w:val="00ED5F63"/>
    <w:rsid w:val="00ED6690"/>
    <w:rsid w:val="00ED67AD"/>
    <w:rsid w:val="00ED6992"/>
    <w:rsid w:val="00ED69E0"/>
    <w:rsid w:val="00ED6B36"/>
    <w:rsid w:val="00ED701E"/>
    <w:rsid w:val="00ED71F5"/>
    <w:rsid w:val="00ED73D7"/>
    <w:rsid w:val="00ED7743"/>
    <w:rsid w:val="00EE0005"/>
    <w:rsid w:val="00EE0AEA"/>
    <w:rsid w:val="00EE1076"/>
    <w:rsid w:val="00EE11F6"/>
    <w:rsid w:val="00EE1907"/>
    <w:rsid w:val="00EE1F66"/>
    <w:rsid w:val="00EE221C"/>
    <w:rsid w:val="00EE268C"/>
    <w:rsid w:val="00EE273A"/>
    <w:rsid w:val="00EE2BB1"/>
    <w:rsid w:val="00EE32AB"/>
    <w:rsid w:val="00EE3C6C"/>
    <w:rsid w:val="00EE3CAE"/>
    <w:rsid w:val="00EE45FD"/>
    <w:rsid w:val="00EE5C36"/>
    <w:rsid w:val="00EE5CDF"/>
    <w:rsid w:val="00EE5D10"/>
    <w:rsid w:val="00EE5D24"/>
    <w:rsid w:val="00EE5EBD"/>
    <w:rsid w:val="00EE6FC3"/>
    <w:rsid w:val="00EE71B2"/>
    <w:rsid w:val="00EE7514"/>
    <w:rsid w:val="00EE76B6"/>
    <w:rsid w:val="00EE7E2C"/>
    <w:rsid w:val="00EE7E85"/>
    <w:rsid w:val="00EF04F7"/>
    <w:rsid w:val="00EF05BD"/>
    <w:rsid w:val="00EF0D1D"/>
    <w:rsid w:val="00EF173D"/>
    <w:rsid w:val="00EF1898"/>
    <w:rsid w:val="00EF1949"/>
    <w:rsid w:val="00EF1965"/>
    <w:rsid w:val="00EF19A9"/>
    <w:rsid w:val="00EF1EDC"/>
    <w:rsid w:val="00EF21A7"/>
    <w:rsid w:val="00EF246E"/>
    <w:rsid w:val="00EF264F"/>
    <w:rsid w:val="00EF2A65"/>
    <w:rsid w:val="00EF2DB6"/>
    <w:rsid w:val="00EF33AD"/>
    <w:rsid w:val="00EF3450"/>
    <w:rsid w:val="00EF34AA"/>
    <w:rsid w:val="00EF37E3"/>
    <w:rsid w:val="00EF38BA"/>
    <w:rsid w:val="00EF4169"/>
    <w:rsid w:val="00EF4491"/>
    <w:rsid w:val="00EF5835"/>
    <w:rsid w:val="00EF5910"/>
    <w:rsid w:val="00EF5A0A"/>
    <w:rsid w:val="00EF5F49"/>
    <w:rsid w:val="00EF679B"/>
    <w:rsid w:val="00EF7018"/>
    <w:rsid w:val="00EF75B9"/>
    <w:rsid w:val="00EF7C53"/>
    <w:rsid w:val="00EF7EBF"/>
    <w:rsid w:val="00EF7EE4"/>
    <w:rsid w:val="00F0122E"/>
    <w:rsid w:val="00F01359"/>
    <w:rsid w:val="00F01971"/>
    <w:rsid w:val="00F01AB8"/>
    <w:rsid w:val="00F01D6E"/>
    <w:rsid w:val="00F0251C"/>
    <w:rsid w:val="00F02638"/>
    <w:rsid w:val="00F0279E"/>
    <w:rsid w:val="00F02CD5"/>
    <w:rsid w:val="00F02CE2"/>
    <w:rsid w:val="00F02E12"/>
    <w:rsid w:val="00F02F02"/>
    <w:rsid w:val="00F03142"/>
    <w:rsid w:val="00F032D5"/>
    <w:rsid w:val="00F03F30"/>
    <w:rsid w:val="00F04164"/>
    <w:rsid w:val="00F04416"/>
    <w:rsid w:val="00F04561"/>
    <w:rsid w:val="00F049C7"/>
    <w:rsid w:val="00F04BC0"/>
    <w:rsid w:val="00F04E37"/>
    <w:rsid w:val="00F059F2"/>
    <w:rsid w:val="00F05F82"/>
    <w:rsid w:val="00F05FAE"/>
    <w:rsid w:val="00F060D7"/>
    <w:rsid w:val="00F06199"/>
    <w:rsid w:val="00F076D6"/>
    <w:rsid w:val="00F077FC"/>
    <w:rsid w:val="00F07DE2"/>
    <w:rsid w:val="00F10C45"/>
    <w:rsid w:val="00F10DA8"/>
    <w:rsid w:val="00F10F12"/>
    <w:rsid w:val="00F10F90"/>
    <w:rsid w:val="00F1148F"/>
    <w:rsid w:val="00F116D3"/>
    <w:rsid w:val="00F11AB8"/>
    <w:rsid w:val="00F11C27"/>
    <w:rsid w:val="00F1227B"/>
    <w:rsid w:val="00F122CB"/>
    <w:rsid w:val="00F12E03"/>
    <w:rsid w:val="00F13B05"/>
    <w:rsid w:val="00F13B70"/>
    <w:rsid w:val="00F13D1D"/>
    <w:rsid w:val="00F13D53"/>
    <w:rsid w:val="00F13E2A"/>
    <w:rsid w:val="00F140E2"/>
    <w:rsid w:val="00F14B22"/>
    <w:rsid w:val="00F150EA"/>
    <w:rsid w:val="00F15CA6"/>
    <w:rsid w:val="00F161DC"/>
    <w:rsid w:val="00F16437"/>
    <w:rsid w:val="00F1658C"/>
    <w:rsid w:val="00F1671F"/>
    <w:rsid w:val="00F16ABE"/>
    <w:rsid w:val="00F172E0"/>
    <w:rsid w:val="00F17483"/>
    <w:rsid w:val="00F1776A"/>
    <w:rsid w:val="00F17913"/>
    <w:rsid w:val="00F17D66"/>
    <w:rsid w:val="00F20C05"/>
    <w:rsid w:val="00F210CA"/>
    <w:rsid w:val="00F21291"/>
    <w:rsid w:val="00F212BA"/>
    <w:rsid w:val="00F2145A"/>
    <w:rsid w:val="00F21559"/>
    <w:rsid w:val="00F21796"/>
    <w:rsid w:val="00F21A76"/>
    <w:rsid w:val="00F21CF8"/>
    <w:rsid w:val="00F21E45"/>
    <w:rsid w:val="00F21E91"/>
    <w:rsid w:val="00F22797"/>
    <w:rsid w:val="00F22962"/>
    <w:rsid w:val="00F229CE"/>
    <w:rsid w:val="00F22BB9"/>
    <w:rsid w:val="00F22F2D"/>
    <w:rsid w:val="00F23160"/>
    <w:rsid w:val="00F237D5"/>
    <w:rsid w:val="00F23A7F"/>
    <w:rsid w:val="00F24030"/>
    <w:rsid w:val="00F2433B"/>
    <w:rsid w:val="00F243DA"/>
    <w:rsid w:val="00F2503C"/>
    <w:rsid w:val="00F254F0"/>
    <w:rsid w:val="00F25709"/>
    <w:rsid w:val="00F2577A"/>
    <w:rsid w:val="00F259BF"/>
    <w:rsid w:val="00F2697A"/>
    <w:rsid w:val="00F269B1"/>
    <w:rsid w:val="00F27433"/>
    <w:rsid w:val="00F279D1"/>
    <w:rsid w:val="00F3008D"/>
    <w:rsid w:val="00F3013A"/>
    <w:rsid w:val="00F306FD"/>
    <w:rsid w:val="00F30A42"/>
    <w:rsid w:val="00F3154C"/>
    <w:rsid w:val="00F31974"/>
    <w:rsid w:val="00F31F0B"/>
    <w:rsid w:val="00F324EA"/>
    <w:rsid w:val="00F325CC"/>
    <w:rsid w:val="00F329B8"/>
    <w:rsid w:val="00F32BA3"/>
    <w:rsid w:val="00F33426"/>
    <w:rsid w:val="00F33A7B"/>
    <w:rsid w:val="00F33CD8"/>
    <w:rsid w:val="00F33DD7"/>
    <w:rsid w:val="00F33E54"/>
    <w:rsid w:val="00F3409E"/>
    <w:rsid w:val="00F34175"/>
    <w:rsid w:val="00F34195"/>
    <w:rsid w:val="00F343C7"/>
    <w:rsid w:val="00F34DDD"/>
    <w:rsid w:val="00F34E17"/>
    <w:rsid w:val="00F352D3"/>
    <w:rsid w:val="00F35775"/>
    <w:rsid w:val="00F357B3"/>
    <w:rsid w:val="00F35B44"/>
    <w:rsid w:val="00F35F3F"/>
    <w:rsid w:val="00F36263"/>
    <w:rsid w:val="00F36BF0"/>
    <w:rsid w:val="00F370B9"/>
    <w:rsid w:val="00F3754B"/>
    <w:rsid w:val="00F3780D"/>
    <w:rsid w:val="00F37994"/>
    <w:rsid w:val="00F37E0A"/>
    <w:rsid w:val="00F40031"/>
    <w:rsid w:val="00F4017F"/>
    <w:rsid w:val="00F40A36"/>
    <w:rsid w:val="00F40A9F"/>
    <w:rsid w:val="00F40ED2"/>
    <w:rsid w:val="00F410E0"/>
    <w:rsid w:val="00F4113D"/>
    <w:rsid w:val="00F4141C"/>
    <w:rsid w:val="00F42623"/>
    <w:rsid w:val="00F42767"/>
    <w:rsid w:val="00F42880"/>
    <w:rsid w:val="00F430E6"/>
    <w:rsid w:val="00F4330F"/>
    <w:rsid w:val="00F434DB"/>
    <w:rsid w:val="00F4399B"/>
    <w:rsid w:val="00F43DA6"/>
    <w:rsid w:val="00F43EC2"/>
    <w:rsid w:val="00F444B6"/>
    <w:rsid w:val="00F44F79"/>
    <w:rsid w:val="00F4508D"/>
    <w:rsid w:val="00F450F5"/>
    <w:rsid w:val="00F453C7"/>
    <w:rsid w:val="00F45FD5"/>
    <w:rsid w:val="00F461D9"/>
    <w:rsid w:val="00F46442"/>
    <w:rsid w:val="00F46455"/>
    <w:rsid w:val="00F464E1"/>
    <w:rsid w:val="00F46605"/>
    <w:rsid w:val="00F46A9C"/>
    <w:rsid w:val="00F46B03"/>
    <w:rsid w:val="00F46CFE"/>
    <w:rsid w:val="00F4712B"/>
    <w:rsid w:val="00F4715E"/>
    <w:rsid w:val="00F478C0"/>
    <w:rsid w:val="00F503E5"/>
    <w:rsid w:val="00F503FC"/>
    <w:rsid w:val="00F5058A"/>
    <w:rsid w:val="00F5095C"/>
    <w:rsid w:val="00F516A7"/>
    <w:rsid w:val="00F5296D"/>
    <w:rsid w:val="00F52A89"/>
    <w:rsid w:val="00F52ACB"/>
    <w:rsid w:val="00F52E1A"/>
    <w:rsid w:val="00F52EE5"/>
    <w:rsid w:val="00F530D9"/>
    <w:rsid w:val="00F5324B"/>
    <w:rsid w:val="00F536DF"/>
    <w:rsid w:val="00F53AE4"/>
    <w:rsid w:val="00F53B13"/>
    <w:rsid w:val="00F53C88"/>
    <w:rsid w:val="00F53EFF"/>
    <w:rsid w:val="00F5405A"/>
    <w:rsid w:val="00F5459B"/>
    <w:rsid w:val="00F54766"/>
    <w:rsid w:val="00F54944"/>
    <w:rsid w:val="00F5494E"/>
    <w:rsid w:val="00F5495B"/>
    <w:rsid w:val="00F54A14"/>
    <w:rsid w:val="00F54F82"/>
    <w:rsid w:val="00F55AA5"/>
    <w:rsid w:val="00F55AA6"/>
    <w:rsid w:val="00F5620E"/>
    <w:rsid w:val="00F56520"/>
    <w:rsid w:val="00F56648"/>
    <w:rsid w:val="00F56DA3"/>
    <w:rsid w:val="00F57000"/>
    <w:rsid w:val="00F574BB"/>
    <w:rsid w:val="00F5759F"/>
    <w:rsid w:val="00F5788E"/>
    <w:rsid w:val="00F57B75"/>
    <w:rsid w:val="00F57DF5"/>
    <w:rsid w:val="00F57E29"/>
    <w:rsid w:val="00F6007A"/>
    <w:rsid w:val="00F6019A"/>
    <w:rsid w:val="00F60B79"/>
    <w:rsid w:val="00F610E1"/>
    <w:rsid w:val="00F615B1"/>
    <w:rsid w:val="00F6185D"/>
    <w:rsid w:val="00F6195A"/>
    <w:rsid w:val="00F61A95"/>
    <w:rsid w:val="00F61B23"/>
    <w:rsid w:val="00F6200C"/>
    <w:rsid w:val="00F620A2"/>
    <w:rsid w:val="00F625E4"/>
    <w:rsid w:val="00F6268F"/>
    <w:rsid w:val="00F63A4D"/>
    <w:rsid w:val="00F64BCF"/>
    <w:rsid w:val="00F650D4"/>
    <w:rsid w:val="00F6546A"/>
    <w:rsid w:val="00F6566B"/>
    <w:rsid w:val="00F6568E"/>
    <w:rsid w:val="00F65E5A"/>
    <w:rsid w:val="00F660E7"/>
    <w:rsid w:val="00F6646B"/>
    <w:rsid w:val="00F66C73"/>
    <w:rsid w:val="00F66EB9"/>
    <w:rsid w:val="00F66F08"/>
    <w:rsid w:val="00F6711B"/>
    <w:rsid w:val="00F676B6"/>
    <w:rsid w:val="00F7065C"/>
    <w:rsid w:val="00F70B2B"/>
    <w:rsid w:val="00F70C8D"/>
    <w:rsid w:val="00F71019"/>
    <w:rsid w:val="00F7160D"/>
    <w:rsid w:val="00F71728"/>
    <w:rsid w:val="00F71B7F"/>
    <w:rsid w:val="00F72824"/>
    <w:rsid w:val="00F72869"/>
    <w:rsid w:val="00F73292"/>
    <w:rsid w:val="00F735B7"/>
    <w:rsid w:val="00F73AF3"/>
    <w:rsid w:val="00F7402B"/>
    <w:rsid w:val="00F740EE"/>
    <w:rsid w:val="00F741B4"/>
    <w:rsid w:val="00F746C4"/>
    <w:rsid w:val="00F748C4"/>
    <w:rsid w:val="00F74BE6"/>
    <w:rsid w:val="00F74CF2"/>
    <w:rsid w:val="00F74E32"/>
    <w:rsid w:val="00F75075"/>
    <w:rsid w:val="00F750A2"/>
    <w:rsid w:val="00F75AC8"/>
    <w:rsid w:val="00F75AE8"/>
    <w:rsid w:val="00F75D14"/>
    <w:rsid w:val="00F767ED"/>
    <w:rsid w:val="00F7697E"/>
    <w:rsid w:val="00F76FA5"/>
    <w:rsid w:val="00F76FC3"/>
    <w:rsid w:val="00F77166"/>
    <w:rsid w:val="00F774A5"/>
    <w:rsid w:val="00F7780A"/>
    <w:rsid w:val="00F7799D"/>
    <w:rsid w:val="00F77A2A"/>
    <w:rsid w:val="00F77A5B"/>
    <w:rsid w:val="00F77CAF"/>
    <w:rsid w:val="00F803E2"/>
    <w:rsid w:val="00F807B5"/>
    <w:rsid w:val="00F81163"/>
    <w:rsid w:val="00F8143E"/>
    <w:rsid w:val="00F81934"/>
    <w:rsid w:val="00F81BBC"/>
    <w:rsid w:val="00F821E4"/>
    <w:rsid w:val="00F8221C"/>
    <w:rsid w:val="00F82457"/>
    <w:rsid w:val="00F825C8"/>
    <w:rsid w:val="00F82604"/>
    <w:rsid w:val="00F829F5"/>
    <w:rsid w:val="00F82B50"/>
    <w:rsid w:val="00F82D2A"/>
    <w:rsid w:val="00F83A01"/>
    <w:rsid w:val="00F83B5A"/>
    <w:rsid w:val="00F84055"/>
    <w:rsid w:val="00F84153"/>
    <w:rsid w:val="00F842ED"/>
    <w:rsid w:val="00F84504"/>
    <w:rsid w:val="00F84948"/>
    <w:rsid w:val="00F85437"/>
    <w:rsid w:val="00F854C9"/>
    <w:rsid w:val="00F855B8"/>
    <w:rsid w:val="00F85693"/>
    <w:rsid w:val="00F8597C"/>
    <w:rsid w:val="00F864A8"/>
    <w:rsid w:val="00F8666B"/>
    <w:rsid w:val="00F86764"/>
    <w:rsid w:val="00F86B61"/>
    <w:rsid w:val="00F86B66"/>
    <w:rsid w:val="00F8703C"/>
    <w:rsid w:val="00F8785F"/>
    <w:rsid w:val="00F87A8D"/>
    <w:rsid w:val="00F87ADE"/>
    <w:rsid w:val="00F87BDE"/>
    <w:rsid w:val="00F87C06"/>
    <w:rsid w:val="00F87C7D"/>
    <w:rsid w:val="00F900E7"/>
    <w:rsid w:val="00F90194"/>
    <w:rsid w:val="00F90BA3"/>
    <w:rsid w:val="00F90CD7"/>
    <w:rsid w:val="00F90CE1"/>
    <w:rsid w:val="00F90CF5"/>
    <w:rsid w:val="00F910EA"/>
    <w:rsid w:val="00F9159B"/>
    <w:rsid w:val="00F91D34"/>
    <w:rsid w:val="00F91F01"/>
    <w:rsid w:val="00F92C05"/>
    <w:rsid w:val="00F92DF9"/>
    <w:rsid w:val="00F932BC"/>
    <w:rsid w:val="00F935BD"/>
    <w:rsid w:val="00F9361C"/>
    <w:rsid w:val="00F936EE"/>
    <w:rsid w:val="00F939CD"/>
    <w:rsid w:val="00F93CE0"/>
    <w:rsid w:val="00F94907"/>
    <w:rsid w:val="00F94921"/>
    <w:rsid w:val="00F94C4C"/>
    <w:rsid w:val="00F94E25"/>
    <w:rsid w:val="00F955F4"/>
    <w:rsid w:val="00F956C9"/>
    <w:rsid w:val="00F95A87"/>
    <w:rsid w:val="00F95D5A"/>
    <w:rsid w:val="00F95DA2"/>
    <w:rsid w:val="00F95F01"/>
    <w:rsid w:val="00F962BA"/>
    <w:rsid w:val="00F965FC"/>
    <w:rsid w:val="00F971BF"/>
    <w:rsid w:val="00F97276"/>
    <w:rsid w:val="00F9730B"/>
    <w:rsid w:val="00F9734E"/>
    <w:rsid w:val="00F97519"/>
    <w:rsid w:val="00FA03FB"/>
    <w:rsid w:val="00FA064E"/>
    <w:rsid w:val="00FA1273"/>
    <w:rsid w:val="00FA13DC"/>
    <w:rsid w:val="00FA1415"/>
    <w:rsid w:val="00FA2089"/>
    <w:rsid w:val="00FA296B"/>
    <w:rsid w:val="00FA2B8E"/>
    <w:rsid w:val="00FA2BD2"/>
    <w:rsid w:val="00FA361F"/>
    <w:rsid w:val="00FA4AE5"/>
    <w:rsid w:val="00FA4C85"/>
    <w:rsid w:val="00FA4DA0"/>
    <w:rsid w:val="00FA5430"/>
    <w:rsid w:val="00FA54E8"/>
    <w:rsid w:val="00FA57D0"/>
    <w:rsid w:val="00FA5837"/>
    <w:rsid w:val="00FA6328"/>
    <w:rsid w:val="00FA6757"/>
    <w:rsid w:val="00FA6775"/>
    <w:rsid w:val="00FA6D3A"/>
    <w:rsid w:val="00FA76D8"/>
    <w:rsid w:val="00FA7C66"/>
    <w:rsid w:val="00FA7DC5"/>
    <w:rsid w:val="00FA7F4D"/>
    <w:rsid w:val="00FA7FE0"/>
    <w:rsid w:val="00FB00EA"/>
    <w:rsid w:val="00FB0244"/>
    <w:rsid w:val="00FB0692"/>
    <w:rsid w:val="00FB0912"/>
    <w:rsid w:val="00FB0952"/>
    <w:rsid w:val="00FB0CAD"/>
    <w:rsid w:val="00FB0F22"/>
    <w:rsid w:val="00FB12C1"/>
    <w:rsid w:val="00FB1859"/>
    <w:rsid w:val="00FB19BB"/>
    <w:rsid w:val="00FB19C1"/>
    <w:rsid w:val="00FB1DCC"/>
    <w:rsid w:val="00FB1F2B"/>
    <w:rsid w:val="00FB3246"/>
    <w:rsid w:val="00FB327A"/>
    <w:rsid w:val="00FB33AE"/>
    <w:rsid w:val="00FB33CF"/>
    <w:rsid w:val="00FB3777"/>
    <w:rsid w:val="00FB3A9A"/>
    <w:rsid w:val="00FB3CDC"/>
    <w:rsid w:val="00FB3CE1"/>
    <w:rsid w:val="00FB3D72"/>
    <w:rsid w:val="00FB4167"/>
    <w:rsid w:val="00FB429D"/>
    <w:rsid w:val="00FB4FDF"/>
    <w:rsid w:val="00FB50C3"/>
    <w:rsid w:val="00FB51FC"/>
    <w:rsid w:val="00FB52C4"/>
    <w:rsid w:val="00FB564E"/>
    <w:rsid w:val="00FB692C"/>
    <w:rsid w:val="00FB6B55"/>
    <w:rsid w:val="00FB6F6A"/>
    <w:rsid w:val="00FB72F6"/>
    <w:rsid w:val="00FB7809"/>
    <w:rsid w:val="00FB7D2D"/>
    <w:rsid w:val="00FC01D7"/>
    <w:rsid w:val="00FC0217"/>
    <w:rsid w:val="00FC0329"/>
    <w:rsid w:val="00FC045F"/>
    <w:rsid w:val="00FC072B"/>
    <w:rsid w:val="00FC0A29"/>
    <w:rsid w:val="00FC10F5"/>
    <w:rsid w:val="00FC11D9"/>
    <w:rsid w:val="00FC16C9"/>
    <w:rsid w:val="00FC1A62"/>
    <w:rsid w:val="00FC1A7B"/>
    <w:rsid w:val="00FC2146"/>
    <w:rsid w:val="00FC22DA"/>
    <w:rsid w:val="00FC2C96"/>
    <w:rsid w:val="00FC2DB4"/>
    <w:rsid w:val="00FC2F0F"/>
    <w:rsid w:val="00FC30AE"/>
    <w:rsid w:val="00FC36A8"/>
    <w:rsid w:val="00FC37D6"/>
    <w:rsid w:val="00FC38F6"/>
    <w:rsid w:val="00FC38FE"/>
    <w:rsid w:val="00FC3B22"/>
    <w:rsid w:val="00FC3C44"/>
    <w:rsid w:val="00FC3CB5"/>
    <w:rsid w:val="00FC412D"/>
    <w:rsid w:val="00FC4E02"/>
    <w:rsid w:val="00FC50C7"/>
    <w:rsid w:val="00FC53F4"/>
    <w:rsid w:val="00FC5643"/>
    <w:rsid w:val="00FC5B55"/>
    <w:rsid w:val="00FC64E2"/>
    <w:rsid w:val="00FC6F96"/>
    <w:rsid w:val="00FC7730"/>
    <w:rsid w:val="00FC7734"/>
    <w:rsid w:val="00FC7C0A"/>
    <w:rsid w:val="00FD01B8"/>
    <w:rsid w:val="00FD053E"/>
    <w:rsid w:val="00FD069D"/>
    <w:rsid w:val="00FD0A93"/>
    <w:rsid w:val="00FD0D0D"/>
    <w:rsid w:val="00FD0D77"/>
    <w:rsid w:val="00FD0E19"/>
    <w:rsid w:val="00FD1AAA"/>
    <w:rsid w:val="00FD1C8F"/>
    <w:rsid w:val="00FD1D3C"/>
    <w:rsid w:val="00FD1EA9"/>
    <w:rsid w:val="00FD2030"/>
    <w:rsid w:val="00FD211E"/>
    <w:rsid w:val="00FD2898"/>
    <w:rsid w:val="00FD2B41"/>
    <w:rsid w:val="00FD3465"/>
    <w:rsid w:val="00FD3F7E"/>
    <w:rsid w:val="00FD4665"/>
    <w:rsid w:val="00FD4961"/>
    <w:rsid w:val="00FD57CC"/>
    <w:rsid w:val="00FD5B6C"/>
    <w:rsid w:val="00FD7089"/>
    <w:rsid w:val="00FD7676"/>
    <w:rsid w:val="00FD79F8"/>
    <w:rsid w:val="00FD7ACE"/>
    <w:rsid w:val="00FD7BB1"/>
    <w:rsid w:val="00FD7F82"/>
    <w:rsid w:val="00FE058E"/>
    <w:rsid w:val="00FE05EE"/>
    <w:rsid w:val="00FE0696"/>
    <w:rsid w:val="00FE1021"/>
    <w:rsid w:val="00FE135E"/>
    <w:rsid w:val="00FE1BD7"/>
    <w:rsid w:val="00FE2399"/>
    <w:rsid w:val="00FE2A3D"/>
    <w:rsid w:val="00FE2A59"/>
    <w:rsid w:val="00FE2CD1"/>
    <w:rsid w:val="00FE2D24"/>
    <w:rsid w:val="00FE2EC2"/>
    <w:rsid w:val="00FE308B"/>
    <w:rsid w:val="00FE3280"/>
    <w:rsid w:val="00FE38A9"/>
    <w:rsid w:val="00FE3BF5"/>
    <w:rsid w:val="00FE3DF2"/>
    <w:rsid w:val="00FE3EF5"/>
    <w:rsid w:val="00FE41BC"/>
    <w:rsid w:val="00FE424E"/>
    <w:rsid w:val="00FE47BD"/>
    <w:rsid w:val="00FE497F"/>
    <w:rsid w:val="00FE4CE0"/>
    <w:rsid w:val="00FE534B"/>
    <w:rsid w:val="00FE5BE1"/>
    <w:rsid w:val="00FE5C51"/>
    <w:rsid w:val="00FE5DB2"/>
    <w:rsid w:val="00FE5FCF"/>
    <w:rsid w:val="00FE65EE"/>
    <w:rsid w:val="00FE68D5"/>
    <w:rsid w:val="00FE6BD8"/>
    <w:rsid w:val="00FE6D38"/>
    <w:rsid w:val="00FE7332"/>
    <w:rsid w:val="00FE7A2B"/>
    <w:rsid w:val="00FE7D78"/>
    <w:rsid w:val="00FE7E6F"/>
    <w:rsid w:val="00FE7EF0"/>
    <w:rsid w:val="00FF0162"/>
    <w:rsid w:val="00FF0A87"/>
    <w:rsid w:val="00FF0B63"/>
    <w:rsid w:val="00FF0FAE"/>
    <w:rsid w:val="00FF1357"/>
    <w:rsid w:val="00FF13D6"/>
    <w:rsid w:val="00FF17DB"/>
    <w:rsid w:val="00FF1B07"/>
    <w:rsid w:val="00FF1B8D"/>
    <w:rsid w:val="00FF23EF"/>
    <w:rsid w:val="00FF2621"/>
    <w:rsid w:val="00FF26B5"/>
    <w:rsid w:val="00FF27DC"/>
    <w:rsid w:val="00FF2846"/>
    <w:rsid w:val="00FF2C14"/>
    <w:rsid w:val="00FF2E0A"/>
    <w:rsid w:val="00FF3144"/>
    <w:rsid w:val="00FF3494"/>
    <w:rsid w:val="00FF35E7"/>
    <w:rsid w:val="00FF39ED"/>
    <w:rsid w:val="00FF4195"/>
    <w:rsid w:val="00FF425B"/>
    <w:rsid w:val="00FF472A"/>
    <w:rsid w:val="00FF48A1"/>
    <w:rsid w:val="00FF490E"/>
    <w:rsid w:val="00FF4B6F"/>
    <w:rsid w:val="00FF4C20"/>
    <w:rsid w:val="00FF50F2"/>
    <w:rsid w:val="00FF5204"/>
    <w:rsid w:val="00FF535E"/>
    <w:rsid w:val="00FF5464"/>
    <w:rsid w:val="00FF55D8"/>
    <w:rsid w:val="00FF562B"/>
    <w:rsid w:val="00FF577E"/>
    <w:rsid w:val="00FF64E6"/>
    <w:rsid w:val="00FF66AD"/>
    <w:rsid w:val="00FF7267"/>
    <w:rsid w:val="375E769C"/>
    <w:rsid w:val="3CA119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8731B90"/>
  <w15:docId w15:val="{DCF5C4D6-7B9D-4C4E-A53F-2A1B6438C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unhideWhenUsed="1" w:qFormat="1"/>
    <w:lsdException w:name="Body Text First Indent 2" w:semiHidden="1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35C1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5869F5"/>
    <w:pPr>
      <w:keepNext/>
      <w:keepLines/>
      <w:numPr>
        <w:numId w:val="1"/>
      </w:numPr>
      <w:spacing w:before="480" w:line="360" w:lineRule="auto"/>
      <w:ind w:rightChars="100" w:right="210"/>
      <w:outlineLvl w:val="0"/>
    </w:pPr>
    <w:rPr>
      <w:rFonts w:ascii="Arial" w:hAnsi="Arial"/>
      <w:b/>
      <w:sz w:val="32"/>
      <w:szCs w:val="36"/>
    </w:rPr>
  </w:style>
  <w:style w:type="paragraph" w:styleId="2">
    <w:name w:val="heading 2"/>
    <w:basedOn w:val="a"/>
    <w:next w:val="a"/>
    <w:qFormat/>
    <w:rsid w:val="002F6FFF"/>
    <w:pPr>
      <w:keepNext/>
      <w:widowControl/>
      <w:numPr>
        <w:ilvl w:val="1"/>
        <w:numId w:val="1"/>
      </w:numPr>
      <w:spacing w:before="163" w:after="60" w:line="240" w:lineRule="auto"/>
      <w:jc w:val="left"/>
      <w:outlineLvl w:val="1"/>
    </w:pPr>
    <w:rPr>
      <w:rFonts w:ascii="宋体" w:hAnsi="宋体"/>
      <w:b/>
      <w:sz w:val="28"/>
    </w:rPr>
  </w:style>
  <w:style w:type="paragraph" w:styleId="3">
    <w:name w:val="heading 3"/>
    <w:basedOn w:val="a"/>
    <w:next w:val="a"/>
    <w:link w:val="30"/>
    <w:qFormat/>
    <w:rsid w:val="001935C1"/>
    <w:pPr>
      <w:keepNext/>
      <w:keepLines/>
      <w:numPr>
        <w:ilvl w:val="2"/>
        <w:numId w:val="1"/>
      </w:numPr>
      <w:spacing w:before="360" w:after="240"/>
      <w:outlineLvl w:val="2"/>
    </w:pPr>
    <w:rPr>
      <w:rFonts w:ascii="Calibri" w:hAnsi="Calibri"/>
      <w:b/>
      <w:bCs/>
      <w:sz w:val="28"/>
      <w:szCs w:val="28"/>
    </w:rPr>
  </w:style>
  <w:style w:type="paragraph" w:styleId="4">
    <w:name w:val="heading 4"/>
    <w:basedOn w:val="a"/>
    <w:next w:val="a"/>
    <w:qFormat/>
    <w:rsid w:val="001935C1"/>
    <w:pPr>
      <w:keepNext/>
      <w:keepLines/>
      <w:numPr>
        <w:ilvl w:val="3"/>
        <w:numId w:val="1"/>
      </w:numPr>
      <w:snapToGrid w:val="0"/>
      <w:spacing w:before="40"/>
      <w:outlineLvl w:val="3"/>
    </w:pPr>
    <w:rPr>
      <w:rFonts w:ascii="黑体" w:eastAsia="黑体" w:hAnsi="黑体"/>
      <w:szCs w:val="24"/>
    </w:rPr>
  </w:style>
  <w:style w:type="paragraph" w:styleId="5">
    <w:name w:val="heading 5"/>
    <w:aliases w:val="Heading 5 Char1,Heading 5 Char Char,Heading 5 Char"/>
    <w:basedOn w:val="a"/>
    <w:next w:val="a"/>
    <w:qFormat/>
    <w:rsid w:val="001935C1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Cs/>
      <w:i/>
      <w:color w:val="003366"/>
      <w:szCs w:val="24"/>
    </w:rPr>
  </w:style>
  <w:style w:type="paragraph" w:styleId="6">
    <w:name w:val="heading 6"/>
    <w:basedOn w:val="a"/>
    <w:next w:val="a"/>
    <w:qFormat/>
    <w:rsid w:val="001935C1"/>
    <w:pPr>
      <w:keepNext/>
      <w:keepLines/>
      <w:tabs>
        <w:tab w:val="left" w:pos="1152"/>
      </w:tabs>
      <w:spacing w:before="240" w:after="64" w:line="319" w:lineRule="auto"/>
      <w:ind w:left="1152" w:hanging="1152"/>
      <w:outlineLvl w:val="5"/>
    </w:pPr>
    <w:rPr>
      <w:rFonts w:ascii="Arial" w:eastAsia="黑体" w:hAnsi="Arial"/>
      <w:b/>
      <w:bCs/>
      <w:szCs w:val="24"/>
    </w:rPr>
  </w:style>
  <w:style w:type="paragraph" w:styleId="7">
    <w:name w:val="heading 7"/>
    <w:basedOn w:val="a"/>
    <w:next w:val="a"/>
    <w:qFormat/>
    <w:rsid w:val="001935C1"/>
    <w:pPr>
      <w:keepNext/>
      <w:tabs>
        <w:tab w:val="left" w:pos="1296"/>
      </w:tabs>
      <w:autoSpaceDE w:val="0"/>
      <w:autoSpaceDN w:val="0"/>
      <w:adjustRightInd w:val="0"/>
      <w:spacing w:line="288" w:lineRule="auto"/>
      <w:ind w:left="1296" w:hanging="1296"/>
      <w:outlineLvl w:val="6"/>
    </w:pPr>
    <w:rPr>
      <w:rFonts w:ascii="Arial" w:hAnsi="Arial"/>
      <w:b/>
      <w:color w:val="000000"/>
      <w:sz w:val="15"/>
    </w:rPr>
  </w:style>
  <w:style w:type="paragraph" w:styleId="8">
    <w:name w:val="heading 8"/>
    <w:basedOn w:val="a"/>
    <w:next w:val="a"/>
    <w:qFormat/>
    <w:rsid w:val="001935C1"/>
    <w:pPr>
      <w:keepNext/>
      <w:tabs>
        <w:tab w:val="left" w:pos="1440"/>
      </w:tabs>
      <w:spacing w:line="360" w:lineRule="auto"/>
      <w:ind w:left="1440" w:hanging="1440"/>
      <w:outlineLvl w:val="7"/>
    </w:pPr>
    <w:rPr>
      <w:rFonts w:ascii="仿宋_GB2312" w:eastAsia="仿宋_GB2312"/>
      <w:b/>
      <w:sz w:val="24"/>
    </w:rPr>
  </w:style>
  <w:style w:type="paragraph" w:styleId="9">
    <w:name w:val="heading 9"/>
    <w:basedOn w:val="a"/>
    <w:next w:val="a"/>
    <w:qFormat/>
    <w:rsid w:val="001935C1"/>
    <w:pPr>
      <w:keepNext/>
      <w:keepLines/>
      <w:tabs>
        <w:tab w:val="left" w:pos="1584"/>
      </w:tabs>
      <w:spacing w:before="240" w:after="64" w:line="319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qFormat/>
    <w:rsid w:val="001935C1"/>
    <w:rPr>
      <w:b/>
      <w:bCs/>
    </w:rPr>
  </w:style>
  <w:style w:type="paragraph" w:styleId="a4">
    <w:name w:val="annotation text"/>
    <w:basedOn w:val="a"/>
    <w:link w:val="a5"/>
    <w:uiPriority w:val="99"/>
    <w:qFormat/>
    <w:rsid w:val="001935C1"/>
    <w:pPr>
      <w:jc w:val="left"/>
    </w:pPr>
  </w:style>
  <w:style w:type="paragraph" w:styleId="a6">
    <w:name w:val="Body Text First Indent"/>
    <w:basedOn w:val="a7"/>
    <w:link w:val="a8"/>
    <w:uiPriority w:val="99"/>
    <w:unhideWhenUsed/>
    <w:qFormat/>
    <w:rsid w:val="001935C1"/>
    <w:pPr>
      <w:widowControl w:val="0"/>
      <w:overflowPunct/>
      <w:autoSpaceDE/>
      <w:autoSpaceDN/>
      <w:adjustRightInd/>
      <w:spacing w:after="120" w:line="300" w:lineRule="auto"/>
      <w:ind w:firstLineChars="100" w:firstLine="420"/>
      <w:jc w:val="both"/>
      <w:textAlignment w:val="auto"/>
    </w:pPr>
    <w:rPr>
      <w:i w:val="0"/>
      <w:kern w:val="2"/>
      <w:sz w:val="21"/>
    </w:rPr>
  </w:style>
  <w:style w:type="paragraph" w:styleId="a7">
    <w:name w:val="Body Text"/>
    <w:basedOn w:val="a"/>
    <w:link w:val="a9"/>
    <w:qFormat/>
    <w:rsid w:val="001935C1"/>
    <w:pPr>
      <w:widowControl/>
      <w:overflowPunct w:val="0"/>
      <w:autoSpaceDE w:val="0"/>
      <w:autoSpaceDN w:val="0"/>
      <w:adjustRightInd w:val="0"/>
      <w:spacing w:after="1200" w:line="240" w:lineRule="auto"/>
      <w:jc w:val="left"/>
      <w:textAlignment w:val="baseline"/>
    </w:pPr>
    <w:rPr>
      <w:rFonts w:ascii="Arial" w:hAnsi="Arial"/>
      <w:i/>
      <w:color w:val="000000"/>
      <w:kern w:val="0"/>
      <w:sz w:val="20"/>
      <w:lang w:eastAsia="en-US"/>
    </w:rPr>
  </w:style>
  <w:style w:type="paragraph" w:styleId="aa">
    <w:name w:val="Normal Indent"/>
    <w:basedOn w:val="a"/>
    <w:qFormat/>
    <w:rsid w:val="001935C1"/>
    <w:pPr>
      <w:ind w:firstLineChars="200" w:firstLine="420"/>
    </w:pPr>
  </w:style>
  <w:style w:type="paragraph" w:styleId="ab">
    <w:name w:val="caption"/>
    <w:basedOn w:val="a"/>
    <w:next w:val="a"/>
    <w:qFormat/>
    <w:rsid w:val="001935C1"/>
    <w:pPr>
      <w:spacing w:before="152" w:after="160"/>
    </w:pPr>
    <w:rPr>
      <w:rFonts w:ascii="Arial" w:eastAsia="楷体_GB2312" w:hAnsi="Arial" w:cs="Arial"/>
    </w:rPr>
  </w:style>
  <w:style w:type="paragraph" w:styleId="ac">
    <w:name w:val="Document Map"/>
    <w:basedOn w:val="a"/>
    <w:qFormat/>
    <w:rsid w:val="001935C1"/>
    <w:pPr>
      <w:shd w:val="clear" w:color="auto" w:fill="000080"/>
    </w:pPr>
  </w:style>
  <w:style w:type="paragraph" w:styleId="ad">
    <w:name w:val="Body Text Indent"/>
    <w:basedOn w:val="a"/>
    <w:link w:val="ae"/>
    <w:qFormat/>
    <w:rsid w:val="001935C1"/>
    <w:pPr>
      <w:spacing w:after="120"/>
      <w:ind w:leftChars="200" w:left="420"/>
    </w:pPr>
  </w:style>
  <w:style w:type="paragraph" w:styleId="31">
    <w:name w:val="toc 3"/>
    <w:basedOn w:val="a"/>
    <w:next w:val="a"/>
    <w:uiPriority w:val="39"/>
    <w:qFormat/>
    <w:rsid w:val="001935C1"/>
    <w:pPr>
      <w:ind w:leftChars="400" w:left="840"/>
    </w:pPr>
  </w:style>
  <w:style w:type="paragraph" w:styleId="af">
    <w:name w:val="Date"/>
    <w:basedOn w:val="a"/>
    <w:next w:val="a"/>
    <w:link w:val="af0"/>
    <w:uiPriority w:val="99"/>
    <w:unhideWhenUsed/>
    <w:qFormat/>
    <w:rsid w:val="001935C1"/>
    <w:pPr>
      <w:ind w:leftChars="2500" w:left="100"/>
    </w:pPr>
  </w:style>
  <w:style w:type="paragraph" w:styleId="af1">
    <w:name w:val="Balloon Text"/>
    <w:basedOn w:val="a"/>
    <w:link w:val="af2"/>
    <w:qFormat/>
    <w:rsid w:val="001935C1"/>
    <w:rPr>
      <w:sz w:val="18"/>
      <w:szCs w:val="18"/>
    </w:rPr>
  </w:style>
  <w:style w:type="paragraph" w:styleId="af3">
    <w:name w:val="footer"/>
    <w:basedOn w:val="a"/>
    <w:link w:val="af4"/>
    <w:uiPriority w:val="99"/>
    <w:qFormat/>
    <w:rsid w:val="001935C1"/>
    <w:pPr>
      <w:tabs>
        <w:tab w:val="center" w:pos="4153"/>
        <w:tab w:val="right" w:pos="8306"/>
      </w:tabs>
      <w:snapToGrid w:val="0"/>
      <w:spacing w:line="288" w:lineRule="auto"/>
      <w:ind w:firstLine="482"/>
      <w:jc w:val="left"/>
    </w:pPr>
  </w:style>
  <w:style w:type="paragraph" w:styleId="20">
    <w:name w:val="Body Text First Indent 2"/>
    <w:basedOn w:val="ad"/>
    <w:link w:val="21"/>
    <w:uiPriority w:val="99"/>
    <w:unhideWhenUsed/>
    <w:qFormat/>
    <w:rsid w:val="001935C1"/>
    <w:pPr>
      <w:ind w:firstLineChars="200" w:firstLine="420"/>
    </w:pPr>
  </w:style>
  <w:style w:type="paragraph" w:styleId="af5">
    <w:name w:val="header"/>
    <w:basedOn w:val="a"/>
    <w:link w:val="af6"/>
    <w:uiPriority w:val="99"/>
    <w:qFormat/>
    <w:rsid w:val="00193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隶书"/>
    </w:rPr>
  </w:style>
  <w:style w:type="paragraph" w:styleId="10">
    <w:name w:val="toc 1"/>
    <w:basedOn w:val="a"/>
    <w:next w:val="a"/>
    <w:uiPriority w:val="39"/>
    <w:qFormat/>
    <w:rsid w:val="001935C1"/>
    <w:pPr>
      <w:spacing w:line="240" w:lineRule="auto"/>
      <w:jc w:val="left"/>
    </w:pPr>
    <w:rPr>
      <w:bCs/>
      <w:caps/>
    </w:rPr>
  </w:style>
  <w:style w:type="paragraph" w:styleId="af7">
    <w:name w:val="table of figures"/>
    <w:basedOn w:val="a"/>
    <w:next w:val="a"/>
    <w:qFormat/>
    <w:rsid w:val="001935C1"/>
    <w:pPr>
      <w:ind w:left="420" w:hanging="420"/>
      <w:jc w:val="left"/>
    </w:pPr>
    <w:rPr>
      <w:caps/>
      <w:sz w:val="20"/>
    </w:rPr>
  </w:style>
  <w:style w:type="paragraph" w:styleId="22">
    <w:name w:val="toc 2"/>
    <w:basedOn w:val="a"/>
    <w:next w:val="a"/>
    <w:uiPriority w:val="39"/>
    <w:qFormat/>
    <w:rsid w:val="001935C1"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rsid w:val="001935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paragraph" w:styleId="af8">
    <w:name w:val="Normal (Web)"/>
    <w:basedOn w:val="a"/>
    <w:uiPriority w:val="99"/>
    <w:unhideWhenUsed/>
    <w:rsid w:val="001935C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af9">
    <w:name w:val="Strong"/>
    <w:uiPriority w:val="22"/>
    <w:qFormat/>
    <w:rsid w:val="001935C1"/>
    <w:rPr>
      <w:b/>
      <w:bCs/>
    </w:rPr>
  </w:style>
  <w:style w:type="character" w:styleId="afa">
    <w:name w:val="page number"/>
    <w:basedOn w:val="a0"/>
    <w:qFormat/>
    <w:rsid w:val="001935C1"/>
  </w:style>
  <w:style w:type="character" w:styleId="afb">
    <w:name w:val="FollowedHyperlink"/>
    <w:qFormat/>
    <w:rsid w:val="001935C1"/>
    <w:rPr>
      <w:color w:val="800080"/>
      <w:u w:val="single"/>
    </w:rPr>
  </w:style>
  <w:style w:type="character" w:styleId="afc">
    <w:name w:val="Emphasis"/>
    <w:basedOn w:val="a0"/>
    <w:uiPriority w:val="20"/>
    <w:qFormat/>
    <w:rsid w:val="001935C1"/>
    <w:rPr>
      <w:i/>
      <w:iCs/>
    </w:rPr>
  </w:style>
  <w:style w:type="character" w:styleId="afd">
    <w:name w:val="Hyperlink"/>
    <w:uiPriority w:val="99"/>
    <w:qFormat/>
    <w:rsid w:val="001935C1"/>
    <w:rPr>
      <w:color w:val="0000FF"/>
      <w:u w:val="single"/>
    </w:rPr>
  </w:style>
  <w:style w:type="character" w:styleId="afe">
    <w:name w:val="annotation reference"/>
    <w:uiPriority w:val="99"/>
    <w:qFormat/>
    <w:rsid w:val="001935C1"/>
    <w:rPr>
      <w:sz w:val="21"/>
      <w:szCs w:val="21"/>
    </w:rPr>
  </w:style>
  <w:style w:type="table" w:styleId="aff">
    <w:name w:val="Table Grid"/>
    <w:aliases w:val="表格内容"/>
    <w:basedOn w:val="a1"/>
    <w:rsid w:val="001935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0">
    <w:name w:val="标题 0"/>
    <w:qFormat/>
    <w:rsid w:val="001935C1"/>
    <w:rPr>
      <w:rFonts w:ascii="Arial Narrow" w:eastAsia="黑体" w:hAnsi="Arial Narrow"/>
      <w:b/>
      <w:bCs/>
      <w:sz w:val="44"/>
    </w:rPr>
  </w:style>
  <w:style w:type="character" w:customStyle="1" w:styleId="23">
    <w:name w:val="表格内容2"/>
    <w:basedOn w:val="a0"/>
    <w:qFormat/>
    <w:rsid w:val="001935C1"/>
  </w:style>
  <w:style w:type="character" w:customStyle="1" w:styleId="11114">
    <w:name w:val="1.1.1.1 标题4"/>
    <w:qFormat/>
    <w:rsid w:val="001935C1"/>
    <w:rPr>
      <w:rFonts w:eastAsia="楷体_GB2312"/>
      <w:b/>
      <w:bCs/>
      <w:sz w:val="24"/>
    </w:rPr>
  </w:style>
  <w:style w:type="character" w:customStyle="1" w:styleId="Char">
    <w:name w:val="列出段落 Char"/>
    <w:link w:val="11"/>
    <w:uiPriority w:val="34"/>
    <w:qFormat/>
    <w:rsid w:val="001935C1"/>
    <w:rPr>
      <w:rFonts w:ascii="Calibri" w:hAnsi="Calibri"/>
      <w:kern w:val="2"/>
      <w:sz w:val="21"/>
      <w:szCs w:val="22"/>
    </w:rPr>
  </w:style>
  <w:style w:type="paragraph" w:customStyle="1" w:styleId="11">
    <w:name w:val="列出段落1"/>
    <w:basedOn w:val="a"/>
    <w:link w:val="Char"/>
    <w:qFormat/>
    <w:rsid w:val="001935C1"/>
    <w:pPr>
      <w:spacing w:beforeLines="50" w:afterLines="50" w:line="360" w:lineRule="auto"/>
      <w:ind w:firstLineChars="200" w:firstLine="420"/>
    </w:pPr>
    <w:rPr>
      <w:rFonts w:ascii="Calibri" w:hAnsi="Calibri"/>
      <w:szCs w:val="22"/>
    </w:rPr>
  </w:style>
  <w:style w:type="character" w:customStyle="1" w:styleId="-">
    <w:name w:val="表格文字-示例"/>
    <w:qFormat/>
    <w:rsid w:val="001935C1"/>
    <w:rPr>
      <w:color w:val="0000FF"/>
    </w:rPr>
  </w:style>
  <w:style w:type="character" w:customStyle="1" w:styleId="af6">
    <w:name w:val="页眉 字符"/>
    <w:link w:val="af5"/>
    <w:uiPriority w:val="99"/>
    <w:qFormat/>
    <w:rsid w:val="001935C1"/>
    <w:rPr>
      <w:rFonts w:eastAsia="隶书"/>
      <w:kern w:val="2"/>
      <w:sz w:val="21"/>
    </w:rPr>
  </w:style>
  <w:style w:type="character" w:customStyle="1" w:styleId="aff0">
    <w:name w:val="表格文字"/>
    <w:qFormat/>
    <w:rsid w:val="001935C1"/>
    <w:rPr>
      <w:rFonts w:ascii="黑体" w:eastAsia="黑体" w:hAnsi="黑体"/>
      <w:color w:val="auto"/>
    </w:rPr>
  </w:style>
  <w:style w:type="character" w:customStyle="1" w:styleId="content">
    <w:name w:val="content"/>
    <w:basedOn w:val="a0"/>
    <w:qFormat/>
    <w:rsid w:val="001935C1"/>
  </w:style>
  <w:style w:type="paragraph" w:customStyle="1" w:styleId="aff1">
    <w:name w:val="节标题"/>
    <w:basedOn w:val="2"/>
    <w:next w:val="a"/>
    <w:qFormat/>
    <w:rsid w:val="001935C1"/>
    <w:pPr>
      <w:keepNext w:val="0"/>
      <w:numPr>
        <w:numId w:val="0"/>
      </w:numPr>
      <w:tabs>
        <w:tab w:val="left" w:pos="576"/>
      </w:tabs>
      <w:adjustRightInd w:val="0"/>
      <w:spacing w:before="0" w:after="180" w:line="480" w:lineRule="auto"/>
      <w:ind w:left="987"/>
      <w:jc w:val="center"/>
    </w:pPr>
    <w:rPr>
      <w:rFonts w:ascii="仿宋_GB2312" w:eastAsia="隶书" w:hAnsi="Times New Roman"/>
      <w:b w:val="0"/>
      <w:caps/>
      <w:color w:val="333399"/>
      <w:spacing w:val="20"/>
      <w:kern w:val="10"/>
      <w:sz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xl24">
    <w:name w:val="xl24"/>
    <w:basedOn w:val="a"/>
    <w:qFormat/>
    <w:rsid w:val="001935C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  <w:szCs w:val="21"/>
    </w:rPr>
  </w:style>
  <w:style w:type="paragraph" w:customStyle="1" w:styleId="41">
    <w:name w:val="标题4"/>
    <w:basedOn w:val="4"/>
    <w:qFormat/>
    <w:rsid w:val="001935C1"/>
    <w:rPr>
      <w:bCs/>
      <w:sz w:val="24"/>
    </w:rPr>
  </w:style>
  <w:style w:type="paragraph" w:customStyle="1" w:styleId="aff2">
    <w:name w:val="表样式"/>
    <w:basedOn w:val="af7"/>
    <w:next w:val="a"/>
    <w:qFormat/>
    <w:rsid w:val="001935C1"/>
    <w:pPr>
      <w:widowControl/>
      <w:tabs>
        <w:tab w:val="left" w:pos="845"/>
      </w:tabs>
      <w:spacing w:line="240" w:lineRule="auto"/>
      <w:ind w:left="845"/>
      <w:jc w:val="center"/>
    </w:pPr>
    <w:rPr>
      <w:rFonts w:eastAsia="楷体_GB2312"/>
      <w:smallCaps/>
    </w:rPr>
  </w:style>
  <w:style w:type="paragraph" w:customStyle="1" w:styleId="aff3">
    <w:name w:val="表格标题"/>
    <w:basedOn w:val="a"/>
    <w:qFormat/>
    <w:rsid w:val="001935C1"/>
    <w:pPr>
      <w:spacing w:line="360" w:lineRule="auto"/>
      <w:jc w:val="center"/>
    </w:pPr>
    <w:rPr>
      <w:rFonts w:ascii="黑体" w:eastAsia="黑体" w:hAnsi="宋体" w:cs="宋体"/>
    </w:rPr>
  </w:style>
  <w:style w:type="character" w:customStyle="1" w:styleId="apple-style-span">
    <w:name w:val="apple-style-span"/>
    <w:basedOn w:val="a0"/>
    <w:qFormat/>
    <w:rsid w:val="001935C1"/>
  </w:style>
  <w:style w:type="character" w:customStyle="1" w:styleId="30">
    <w:name w:val="标题 3 字符"/>
    <w:link w:val="3"/>
    <w:qFormat/>
    <w:rsid w:val="001935C1"/>
    <w:rPr>
      <w:rFonts w:ascii="Calibri" w:hAnsi="Calibri"/>
      <w:b/>
      <w:bCs/>
      <w:kern w:val="2"/>
      <w:sz w:val="28"/>
      <w:szCs w:val="28"/>
    </w:rPr>
  </w:style>
  <w:style w:type="character" w:customStyle="1" w:styleId="a9">
    <w:name w:val="正文文本 字符"/>
    <w:link w:val="a7"/>
    <w:rsid w:val="001935C1"/>
    <w:rPr>
      <w:rFonts w:ascii="Arial" w:hAnsi="Arial"/>
      <w:i/>
      <w:color w:val="000000"/>
      <w:lang w:eastAsia="en-US"/>
    </w:rPr>
  </w:style>
  <w:style w:type="character" w:customStyle="1" w:styleId="a8">
    <w:name w:val="正文首行缩进 字符"/>
    <w:link w:val="a6"/>
    <w:uiPriority w:val="99"/>
    <w:rsid w:val="001935C1"/>
    <w:rPr>
      <w:rFonts w:ascii="Arial" w:hAnsi="Arial"/>
      <w:color w:val="000000"/>
      <w:kern w:val="2"/>
      <w:sz w:val="21"/>
      <w:lang w:eastAsia="en-US"/>
    </w:rPr>
  </w:style>
  <w:style w:type="character" w:customStyle="1" w:styleId="ttip1">
    <w:name w:val="t_tip1"/>
    <w:qFormat/>
    <w:rsid w:val="001935C1"/>
    <w:rPr>
      <w:color w:val="9A9A9A"/>
    </w:rPr>
  </w:style>
  <w:style w:type="character" w:customStyle="1" w:styleId="af2">
    <w:name w:val="批注框文本 字符"/>
    <w:link w:val="af1"/>
    <w:qFormat/>
    <w:rsid w:val="001935C1"/>
    <w:rPr>
      <w:kern w:val="2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qFormat/>
    <w:rsid w:val="001935C1"/>
    <w:rPr>
      <w:rFonts w:ascii="宋体" w:hAnsi="宋体" w:cs="宋体"/>
      <w:sz w:val="24"/>
      <w:szCs w:val="24"/>
    </w:rPr>
  </w:style>
  <w:style w:type="paragraph" w:customStyle="1" w:styleId="aff4">
    <w:name w:val="ꌢ"/>
    <w:basedOn w:val="a"/>
    <w:qFormat/>
    <w:rsid w:val="001935C1"/>
    <w:pPr>
      <w:spacing w:line="360" w:lineRule="auto"/>
      <w:jc w:val="center"/>
    </w:pPr>
    <w:rPr>
      <w:rFonts w:ascii="ˎ̥" w:hAnsi="ˎ̥" w:cs="ˎ̥"/>
    </w:rPr>
  </w:style>
  <w:style w:type="paragraph" w:customStyle="1" w:styleId="aff5">
    <w:name w:val="正文对中"/>
    <w:basedOn w:val="a"/>
    <w:qFormat/>
    <w:rsid w:val="001935C1"/>
    <w:pPr>
      <w:adjustRightInd w:val="0"/>
      <w:spacing w:line="400" w:lineRule="atLeast"/>
      <w:jc w:val="center"/>
      <w:textAlignment w:val="baseline"/>
    </w:pPr>
    <w:rPr>
      <w:rFonts w:ascii="宋体"/>
      <w:kern w:val="0"/>
    </w:rPr>
  </w:style>
  <w:style w:type="character" w:customStyle="1" w:styleId="af4">
    <w:name w:val="页脚 字符"/>
    <w:basedOn w:val="a0"/>
    <w:link w:val="af3"/>
    <w:uiPriority w:val="99"/>
    <w:qFormat/>
    <w:rsid w:val="001935C1"/>
    <w:rPr>
      <w:kern w:val="2"/>
      <w:sz w:val="21"/>
    </w:rPr>
  </w:style>
  <w:style w:type="paragraph" w:customStyle="1" w:styleId="CharCharChar">
    <w:name w:val="Char Char Char"/>
    <w:basedOn w:val="a"/>
    <w:qFormat/>
    <w:rsid w:val="001935C1"/>
    <w:pPr>
      <w:numPr>
        <w:numId w:val="2"/>
      </w:numPr>
      <w:spacing w:line="240" w:lineRule="auto"/>
    </w:pPr>
    <w:rPr>
      <w:b/>
      <w:sz w:val="24"/>
      <w:szCs w:val="24"/>
    </w:rPr>
  </w:style>
  <w:style w:type="character" w:customStyle="1" w:styleId="af0">
    <w:name w:val="日期 字符"/>
    <w:basedOn w:val="a0"/>
    <w:link w:val="af"/>
    <w:uiPriority w:val="99"/>
    <w:semiHidden/>
    <w:qFormat/>
    <w:rsid w:val="001935C1"/>
    <w:rPr>
      <w:kern w:val="2"/>
      <w:sz w:val="21"/>
    </w:rPr>
  </w:style>
  <w:style w:type="character" w:customStyle="1" w:styleId="a5">
    <w:name w:val="批注文字 字符"/>
    <w:basedOn w:val="a0"/>
    <w:link w:val="a4"/>
    <w:uiPriority w:val="99"/>
    <w:qFormat/>
    <w:rsid w:val="001935C1"/>
    <w:rPr>
      <w:kern w:val="2"/>
      <w:sz w:val="21"/>
    </w:rPr>
  </w:style>
  <w:style w:type="paragraph" w:customStyle="1" w:styleId="aff6">
    <w:name w:val="表文字"/>
    <w:basedOn w:val="a"/>
    <w:next w:val="a"/>
    <w:qFormat/>
    <w:rsid w:val="001935C1"/>
    <w:pPr>
      <w:widowControl/>
      <w:spacing w:before="60" w:after="60" w:line="240" w:lineRule="auto"/>
    </w:pPr>
    <w:rPr>
      <w:bCs/>
      <w:kern w:val="0"/>
      <w:sz w:val="18"/>
    </w:rPr>
  </w:style>
  <w:style w:type="paragraph" w:customStyle="1" w:styleId="aff7">
    <w:name w:val="注释"/>
    <w:qFormat/>
    <w:rsid w:val="00F5296D"/>
    <w:pPr>
      <w:adjustRightInd w:val="0"/>
      <w:spacing w:line="312" w:lineRule="auto"/>
      <w:ind w:left="570" w:right="210"/>
      <w:textAlignment w:val="baseline"/>
    </w:pPr>
    <w:rPr>
      <w:color w:val="0000FF"/>
      <w:kern w:val="2"/>
      <w:sz w:val="21"/>
      <w:szCs w:val="21"/>
    </w:rPr>
  </w:style>
  <w:style w:type="character" w:customStyle="1" w:styleId="ae">
    <w:name w:val="正文文本缩进 字符"/>
    <w:basedOn w:val="a0"/>
    <w:link w:val="ad"/>
    <w:qFormat/>
    <w:rsid w:val="001935C1"/>
    <w:rPr>
      <w:kern w:val="2"/>
      <w:sz w:val="21"/>
    </w:rPr>
  </w:style>
  <w:style w:type="character" w:customStyle="1" w:styleId="21">
    <w:name w:val="正文首行缩进 2 字符"/>
    <w:basedOn w:val="ae"/>
    <w:link w:val="20"/>
    <w:qFormat/>
    <w:rsid w:val="001935C1"/>
    <w:rPr>
      <w:kern w:val="2"/>
      <w:sz w:val="21"/>
    </w:rPr>
  </w:style>
  <w:style w:type="paragraph" w:customStyle="1" w:styleId="06-sinobest-">
    <w:name w:val="06-sinobest-正文"/>
    <w:basedOn w:val="a"/>
    <w:link w:val="06-sinobest-Char"/>
    <w:rsid w:val="005C4153"/>
    <w:pPr>
      <w:spacing w:line="360" w:lineRule="auto"/>
      <w:ind w:firstLineChars="200" w:firstLine="480"/>
    </w:pPr>
    <w:rPr>
      <w:sz w:val="24"/>
      <w:szCs w:val="24"/>
    </w:rPr>
  </w:style>
  <w:style w:type="character" w:customStyle="1" w:styleId="06-sinobest-Char">
    <w:name w:val="06-sinobest-正文 Char"/>
    <w:link w:val="06-sinobest-"/>
    <w:rsid w:val="005C4153"/>
    <w:rPr>
      <w:kern w:val="2"/>
      <w:sz w:val="24"/>
      <w:szCs w:val="24"/>
    </w:rPr>
  </w:style>
  <w:style w:type="paragraph" w:customStyle="1" w:styleId="10-sinobest-1">
    <w:name w:val="10-sinobest-标注（1）"/>
    <w:basedOn w:val="06-sinobest-"/>
    <w:rsid w:val="005C4153"/>
    <w:pPr>
      <w:numPr>
        <w:ilvl w:val="1"/>
        <w:numId w:val="3"/>
      </w:numPr>
      <w:tabs>
        <w:tab w:val="clear" w:pos="900"/>
        <w:tab w:val="left" w:pos="1155"/>
      </w:tabs>
      <w:ind w:left="1155" w:firstLineChars="0" w:hanging="420"/>
    </w:pPr>
    <w:rPr>
      <w:rFonts w:eastAsia="黑体"/>
    </w:rPr>
  </w:style>
  <w:style w:type="paragraph" w:customStyle="1" w:styleId="10-sinobest-2">
    <w:name w:val="10-sinobest-标注（2）"/>
    <w:basedOn w:val="06-sinobest-"/>
    <w:link w:val="10-sinobest-2Char"/>
    <w:rsid w:val="005C4153"/>
    <w:pPr>
      <w:numPr>
        <w:numId w:val="3"/>
      </w:numPr>
      <w:ind w:firstLineChars="0" w:firstLine="0"/>
    </w:pPr>
  </w:style>
  <w:style w:type="character" w:customStyle="1" w:styleId="10-sinobest-2Char">
    <w:name w:val="10-sinobest-标注（2） Char"/>
    <w:basedOn w:val="06-sinobest-Char"/>
    <w:link w:val="10-sinobest-2"/>
    <w:rsid w:val="005C4153"/>
    <w:rPr>
      <w:kern w:val="2"/>
      <w:sz w:val="24"/>
      <w:szCs w:val="24"/>
    </w:rPr>
  </w:style>
  <w:style w:type="paragraph" w:styleId="aff8">
    <w:name w:val="List Paragraph"/>
    <w:basedOn w:val="a"/>
    <w:uiPriority w:val="99"/>
    <w:unhideWhenUsed/>
    <w:qFormat/>
    <w:rsid w:val="00B2697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14AD3"/>
    <w:pPr>
      <w:widowControl/>
      <w:numPr>
        <w:numId w:val="0"/>
      </w:numPr>
      <w:spacing w:line="276" w:lineRule="auto"/>
      <w:ind w:rightChars="0" w:righ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font6">
    <w:name w:val="font6"/>
    <w:basedOn w:val="a"/>
    <w:qFormat/>
    <w:rsid w:val="001D2AB6"/>
    <w:pPr>
      <w:widowControl/>
      <w:spacing w:before="100" w:beforeAutospacing="1" w:after="100" w:afterAutospacing="1" w:line="360" w:lineRule="auto"/>
      <w:jc w:val="left"/>
    </w:pPr>
    <w:rPr>
      <w:rFonts w:ascii="楷体_GB2312" w:eastAsia="楷体_GB2312" w:hAnsi="宋体" w:hint="eastAsia"/>
      <w:kern w:val="0"/>
      <w:sz w:val="24"/>
      <w:szCs w:val="24"/>
    </w:rPr>
  </w:style>
  <w:style w:type="table" w:customStyle="1" w:styleId="410">
    <w:name w:val="网格表 41"/>
    <w:basedOn w:val="a1"/>
    <w:uiPriority w:val="49"/>
    <w:rsid w:val="006E079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numbering" w:customStyle="1" w:styleId="40">
    <w:name w:val="样式4"/>
    <w:rsid w:val="005759BE"/>
    <w:pPr>
      <w:numPr>
        <w:numId w:val="6"/>
      </w:numPr>
    </w:pPr>
  </w:style>
  <w:style w:type="paragraph" w:styleId="aff9">
    <w:name w:val="No Spacing"/>
    <w:uiPriority w:val="1"/>
    <w:qFormat/>
    <w:rsid w:val="004F1909"/>
    <w:pPr>
      <w:widowControl w:val="0"/>
      <w:jc w:val="both"/>
    </w:pPr>
    <w:rPr>
      <w:kern w:val="2"/>
      <w:sz w:val="21"/>
      <w:szCs w:val="24"/>
    </w:rPr>
  </w:style>
  <w:style w:type="paragraph" w:customStyle="1" w:styleId="affa">
    <w:name w:val="段"/>
    <w:link w:val="Char0"/>
    <w:rsid w:val="004F1909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noProof/>
      <w:sz w:val="21"/>
    </w:rPr>
  </w:style>
  <w:style w:type="character" w:customStyle="1" w:styleId="Char0">
    <w:name w:val="段 Char"/>
    <w:basedOn w:val="a0"/>
    <w:link w:val="affa"/>
    <w:rsid w:val="004F1909"/>
    <w:rPr>
      <w:rFonts w:ascii="宋体"/>
      <w:noProof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9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oleObject" Target="embeddings/Microsoft_Visio_2003-2010_Drawing.vsd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cuments\&#26234;&#33021;&#32771;&#21220;&#31995;&#32479;&#38656;&#27714;&#35828;&#26126;&#20070;(IS_GZ_P2011003)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4528D1-30F7-472A-A289-983C5758F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智能考勤系统需求说明书(IS_GZ_P2011003)</Template>
  <TotalTime>340</TotalTime>
  <Pages>18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过程文件模板</dc:title>
  <dc:creator>chenping</dc:creator>
  <cp:lastModifiedBy>刘东成</cp:lastModifiedBy>
  <cp:revision>13</cp:revision>
  <dcterms:created xsi:type="dcterms:W3CDTF">2018-02-06T01:28:00Z</dcterms:created>
  <dcterms:modified xsi:type="dcterms:W3CDTF">2018-02-07T05:56:00Z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